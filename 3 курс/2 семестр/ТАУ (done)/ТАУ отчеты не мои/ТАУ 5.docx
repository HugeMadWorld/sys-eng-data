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B64" w:rsidRPr="00A952B8" w:rsidRDefault="00E5193A" w:rsidP="00C00110">
      <w:pPr>
        <w:spacing w:before="100" w:beforeAutospacing="1" w:after="100" w:afterAutospacing="1" w:line="360" w:lineRule="auto"/>
        <w:ind w:firstLine="709"/>
        <w:rPr>
          <w:lang w:val="en-US"/>
        </w:rPr>
      </w:pPr>
      <w:r>
        <w:rPr>
          <w:noProof/>
          <w:lang w:eastAsia="uk-UA"/>
        </w:rPr>
        <w:pict>
          <v:group id="_x0000_s1026" style="position:absolute;left:0;text-align:left;margin-left:-34.95pt;margin-top:-7.4pt;width:520.65pt;height:799.8pt;z-index:251657728" coordorigin="1125,238" coordsize="10305,16088">
            <v:rect id="_x0000_s1027" style="position:absolute;left:1517;top:14645;width:615;height:283" filled="f" stroked="f" strokeweight=".25pt">
              <v:textbox style="mso-next-textbox:#_x0000_s1027" inset="0,0,0,0">
                <w:txbxContent>
                  <w:p w:rsidR="0038165B" w:rsidRDefault="0038165B" w:rsidP="00EC58BF">
                    <w:pPr>
                      <w:pStyle w:val="a3"/>
                      <w:rPr>
                        <w:rFonts w:ascii="Times New Roman" w:hAnsi="Times New Roman"/>
                        <w:lang w:val="uk-UA"/>
                      </w:rPr>
                    </w:pPr>
                    <w:r>
                      <w:rPr>
                        <w:rFonts w:ascii="Times New Roman" w:hAnsi="Times New Roman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028" style="position:absolute;left:2131;top:14645;width:1230;height:283" filled="f" stroked="f" strokeweight=".25pt">
              <v:textbox style="mso-next-textbox:#_x0000_s1028" inset="0,0,0,0">
                <w:txbxContent>
                  <w:p w:rsidR="0038165B" w:rsidRDefault="0038165B" w:rsidP="00EC58BF">
                    <w:pPr>
                      <w:pStyle w:val="a3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№ докум</w:t>
                    </w:r>
                  </w:p>
                </w:txbxContent>
              </v:textbox>
            </v:rect>
            <v:rect id="_x0000_s1029" style="position:absolute;left:4200;top:14645;width:559;height:283" filled="f" stroked="f" strokeweight=".25pt">
              <v:textbox style="mso-next-textbox:#_x0000_s1029" inset="0,0,0,0">
                <w:txbxContent>
                  <w:p w:rsidR="0038165B" w:rsidRDefault="0038165B" w:rsidP="00EC58BF">
                    <w:pPr>
                      <w:pStyle w:val="a3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Дата</w:t>
                    </w:r>
                  </w:p>
                </w:txbxContent>
              </v:textbox>
            </v:rect>
            <v:rect id="_x0000_s1030" style="position:absolute;left:4200;top:14928;width:559;height:283" filled="f" stroked="f" strokeweight=".25pt">
              <v:textbox style="mso-next-textbox:#_x0000_s1030" inset="0,0,0,0">
                <w:txbxContent>
                  <w:p w:rsidR="0038165B" w:rsidRDefault="0038165B" w:rsidP="00EC58BF"/>
                </w:txbxContent>
              </v:textbox>
            </v:rect>
            <v:rect id="_x0000_s1031" style="position:absolute;left:4200;top:15210;width:559;height:283" filled="f" stroked="f" strokeweight=".25pt">
              <v:textbox style="mso-next-textbox:#_x0000_s1031" inset="0,0,0,0">
                <w:txbxContent>
                  <w:p w:rsidR="0038165B" w:rsidRDefault="0038165B" w:rsidP="00EC58BF"/>
                </w:txbxContent>
              </v:textbox>
            </v:rect>
            <v:rect id="_x0000_s1032" style="position:absolute;left:4200;top:14363;width:559;height:283" filled="f" stroked="f" strokeweight=".25pt">
              <v:textbox style="mso-next-textbox:#_x0000_s1032" inset="0,0,0,0">
                <w:txbxContent>
                  <w:p w:rsidR="0038165B" w:rsidRDefault="0038165B" w:rsidP="00EC58BF"/>
                </w:txbxContent>
              </v:textbox>
            </v:rect>
            <v:rect id="_x0000_s1033" style="position:absolute;left:4200;top:14080;width:559;height:283" filled="f" stroked="f" strokeweight=".25pt">
              <v:textbox style="mso-next-textbox:#_x0000_s1033" inset="0,0,0,0">
                <w:txbxContent>
                  <w:p w:rsidR="0038165B" w:rsidRDefault="0038165B" w:rsidP="00EC58BF"/>
                </w:txbxContent>
              </v:textbox>
            </v:rect>
            <v:group id="_x0000_s1034" style="position:absolute;left:1125;top:238;width:10305;height:16088" coordorigin="1125,238" coordsize="10305,16088">
              <v:rect id="_x0000_s1035" style="position:absolute;left:9791;top:15210;width:838;height:283" filled="f" stroked="f" strokeweight=".25pt">
                <v:textbox style="mso-next-textbox:#_x0000_s1035" inset="0,0,0,0">
                  <w:txbxContent>
                    <w:p w:rsidR="0038165B" w:rsidRDefault="0038165B" w:rsidP="00EC58B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  <v:rect id="_x0000_s1036" style="position:absolute;left:9231;top:15210;width:280;height:283" filled="f" stroked="f" strokeweight=".25pt">
                <v:textbox style="mso-next-textbox:#_x0000_s1036" inset="0,0,0,0">
                  <w:txbxContent>
                    <w:p w:rsidR="0038165B" w:rsidRDefault="0038165B" w:rsidP="00EC58BF">
                      <w:pPr>
                        <w:jc w:val="center"/>
                      </w:pPr>
                      <w:r>
                        <w:t>Н</w:t>
                      </w:r>
                    </w:p>
                  </w:txbxContent>
                </v:textbox>
              </v:rect>
              <v:group id="_x0000_s1037" style="position:absolute;left:1125;top:238;width:10305;height:16088" coordorigin="1125,238" coordsize="10343,16103">
                <v:group id="_x0000_s1038" style="position:absolute;left:1125;top:238;width:10343;height:16103" coordorigin="1134,340" coordsize="10433,16103">
                  <v:rect id="_x0000_s1039" style="position:absolute;left:1134;top:340;width:10433;height:16103" filled="f" strokeweight="2pt"/>
                  <v:line id="_x0000_s1040" style="position:absolute" from="1134,14182" to="11567,14183" strokeweight="2pt">
                    <v:stroke startarrowwidth="narrow" startarrowlength="short" endarrowwidth="narrow" endarrowlength="short"/>
                  </v:line>
                  <v:line id="_x0000_s1041" style="position:absolute" from="1134,15030" to="11567,15031" strokeweight="2pt">
                    <v:stroke startarrowwidth="narrow" startarrowlength="short" endarrowwidth="narrow" endarrowlength="short"/>
                  </v:line>
                  <v:line id="_x0000_s1042" style="position:absolute" from="2149,14182" to="2150,16442" strokeweight="2pt">
                    <v:stroke startarrowwidth="narrow" startarrowlength="short" endarrowwidth="narrow" endarrowlength="short"/>
                  </v:line>
                  <v:line id="_x0000_s1043" style="position:absolute" from="4800,14182" to="4801,16442" strokeweight="2pt">
                    <v:stroke startarrowwidth="narrow" startarrowlength="short" endarrowwidth="narrow" endarrowlength="short"/>
                  </v:line>
                  <v:line id="_x0000_s1044" style="position:absolute" from="4236,14182" to="4237,16442" strokeweight="2pt">
                    <v:stroke startarrowwidth="narrow" startarrowlength="short" endarrowwidth="narrow" endarrowlength="short"/>
                  </v:line>
                  <v:line id="_x0000_s1045" style="position:absolute" from="3390,14182" to="3391,16442" strokeweight="2pt">
                    <v:stroke startarrowwidth="narrow" startarrowlength="short" endarrowwidth="narrow" endarrowlength="short"/>
                  </v:line>
                  <v:line id="_x0000_s1046" style="position:absolute" from="1529,14182" to="1530,15030" strokeweight="2pt">
                    <v:stroke startarrowwidth="narrow" startarrowlength="short" endarrowwidth="narrow" endarrowlength="short"/>
                  </v:line>
                  <v:line id="_x0000_s1047" style="position:absolute" from="9029,15030" to="9030,16443" strokeweight="2pt">
                    <v:stroke startarrowwidth="narrow" startarrowlength="short" endarrowwidth="narrow" endarrowlength="short"/>
                  </v:line>
                  <v:line id="_x0000_s1048" style="position:absolute" from="9029,15595" to="11567,15596" strokeweight="2pt">
                    <v:stroke startarrowwidth="narrow" startarrowlength="short" endarrowwidth="narrow" endarrowlength="short"/>
                  </v:line>
                  <v:line id="_x0000_s1049" style="position:absolute" from="9029,15312" to="11567,15313" strokeweight="2pt">
                    <v:stroke startarrowwidth="narrow" startarrowlength="short" endarrowwidth="narrow" endarrowlength="short"/>
                  </v:line>
                  <v:line id="_x0000_s1050" style="position:absolute" from="10721,15030" to="10722,15595" strokeweight="2pt">
                    <v:stroke startarrowwidth="narrow" startarrowlength="short" endarrowwidth="narrow" endarrowlength="short"/>
                  </v:line>
                  <v:line id="_x0000_s1051" style="position:absolute" from="9875,15030" to="9876,15595" strokeweight="2pt">
                    <v:stroke startarrowwidth="narrow" startarrowlength="short" endarrowwidth="narrow" endarrowlength="short"/>
                  </v:line>
                  <v:line id="_x0000_s1052" style="position:absolute" from="9311,15312" to="9312,15595" strokeweight="2pt">
                    <v:stroke startarrowwidth="narrow" startarrowlength="short" endarrowwidth="narrow" endarrowlength="short"/>
                  </v:line>
                  <v:line id="_x0000_s1053" style="position:absolute" from="9593,15312" to="9594,15595" strokeweight="2pt">
                    <v:stroke startarrowwidth="narrow" startarrowlength="short" endarrowwidth="narrow" endarrowlength="short"/>
                  </v:line>
                  <v:line id="_x0000_s1054" style="position:absolute" from="1134,14465" to="4800,14466" strokeweight="1pt">
                    <v:stroke startarrowwidth="narrow" startarrowlength="short" endarrowwidth="narrow" endarrowlength="short"/>
                  </v:line>
                  <v:line id="_x0000_s1055" style="position:absolute" from="1134,14747" to="4800,14748" strokeweight="1pt">
                    <v:stroke startarrowwidth="narrow" startarrowlength="short" endarrowwidth="narrow" endarrowlength="short"/>
                  </v:line>
                  <v:line id="_x0000_s1056" style="position:absolute" from="1134,15312" to="4800,15313" strokeweight="1pt">
                    <v:stroke startarrowwidth="narrow" startarrowlength="short" endarrowwidth="narrow" endarrowlength="short"/>
                  </v:line>
                  <v:line id="_x0000_s1057" style="position:absolute" from="1134,15595" to="4800,15596" strokeweight="1pt">
                    <v:stroke startarrowwidth="narrow" startarrowlength="short" endarrowwidth="narrow" endarrowlength="short"/>
                  </v:line>
                  <v:line id="_x0000_s1058" style="position:absolute" from="1134,16159" to="4800,16160" strokeweight="1pt">
                    <v:stroke startarrowwidth="narrow" startarrowlength="short" endarrowwidth="narrow" endarrowlength="short"/>
                  </v:line>
                  <v:line id="_x0000_s1059" style="position:absolute" from="1134,15877" to="4800,15878" strokeweight="1pt">
                    <v:stroke startarrowwidth="narrow" startarrowlength="short" endarrowwidth="narrow" endarrowlength="short"/>
                  </v:line>
                </v:group>
                <v:rect id="_x0000_s1060" style="position:absolute;left:4759;top:14080;width:6709;height:848" filled="f" stroked="f" strokeweight=".25pt">
                  <v:textbox style="mso-next-textbox:#_x0000_s1060" inset="0,0,0,0">
                    <w:txbxContent>
                      <w:p w:rsidR="0038165B" w:rsidRDefault="0038165B" w:rsidP="00EC58BF">
                        <w:pPr>
                          <w:spacing w:after="0" w:line="0" w:lineRule="atLeast"/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</w:p>
                      <w:p w:rsidR="0038165B" w:rsidRPr="00CF69E7" w:rsidRDefault="00CF69E7" w:rsidP="00CF69E7">
                        <w:pPr>
                          <w:spacing w:after="0" w:line="0" w:lineRule="atLeast"/>
                          <w:jc w:val="center"/>
                          <w:rPr>
                            <w:b/>
                            <w:sz w:val="36"/>
                            <w:szCs w:val="36"/>
                            <w:lang w:val="ru-RU"/>
                          </w:rPr>
                        </w:pPr>
                        <w:r w:rsidRPr="00CF69E7">
                          <w:rPr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>6.050201</w:t>
                        </w:r>
                        <w:r w:rsidRPr="00CF69E7">
                          <w:rPr>
                            <w:color w:val="000000"/>
                            <w:sz w:val="36"/>
                            <w:szCs w:val="36"/>
                            <w:shd w:val="clear" w:color="auto" w:fill="FFFFFF"/>
                            <w:lang w:val="ru-RU"/>
                          </w:rPr>
                          <w:t>.</w:t>
                        </w:r>
                        <w:r w:rsidR="00304CFE">
                          <w:rPr>
                            <w:color w:val="000000"/>
                            <w:sz w:val="36"/>
                            <w:szCs w:val="36"/>
                            <w:shd w:val="clear" w:color="auto" w:fill="FFFFFF"/>
                            <w:lang w:val="ru-RU"/>
                          </w:rPr>
                          <w:t>2</w:t>
                        </w:r>
                        <w:r w:rsidRPr="00CF69E7">
                          <w:rPr>
                            <w:color w:val="000000"/>
                            <w:sz w:val="36"/>
                            <w:szCs w:val="36"/>
                            <w:shd w:val="clear" w:color="auto" w:fill="FFFFFF"/>
                            <w:lang w:val="ru-RU"/>
                          </w:rPr>
                          <w:t>341ст.0</w:t>
                        </w:r>
                        <w:r w:rsidR="00632CF4">
                          <w:rPr>
                            <w:color w:val="000000"/>
                            <w:sz w:val="36"/>
                            <w:szCs w:val="36"/>
                            <w:shd w:val="clear" w:color="auto" w:fill="FFFFFF"/>
                            <w:lang w:val="ru-RU"/>
                          </w:rPr>
                          <w:t>7</w:t>
                        </w:r>
                        <w:r w:rsidRPr="00CF69E7">
                          <w:rPr>
                            <w:color w:val="000000"/>
                            <w:sz w:val="36"/>
                            <w:szCs w:val="36"/>
                            <w:shd w:val="clear" w:color="auto" w:fill="FFFFFF"/>
                            <w:lang w:val="ru-RU"/>
                          </w:rPr>
                          <w:t>.0</w:t>
                        </w:r>
                        <w:r w:rsidR="009C322E">
                          <w:rPr>
                            <w:color w:val="000000"/>
                            <w:sz w:val="36"/>
                            <w:szCs w:val="36"/>
                            <w:shd w:val="clear" w:color="auto" w:fill="FFFFFF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_x0000_s1061" style="position:absolute;left:4759;top:14928;width:4193;height:1352" filled="f" stroked="f" strokeweight=".25pt">
                  <v:textbox style="mso-next-textbox:#_x0000_s1061" inset="0,2mm,0,0">
                    <w:txbxContent>
                      <w:p w:rsidR="0038165B" w:rsidRPr="009C322E" w:rsidRDefault="009C322E" w:rsidP="009C322E">
                        <w:pPr>
                          <w:spacing w:after="0" w:line="240" w:lineRule="auto"/>
                          <w:jc w:val="center"/>
                          <w:rPr>
                            <w:sz w:val="22"/>
                            <w:lang w:val="ru-RU"/>
                          </w:rPr>
                        </w:pPr>
                        <w:r w:rsidRPr="009C322E">
                          <w:rPr>
                            <w:bCs/>
                            <w:szCs w:val="32"/>
                          </w:rPr>
                          <w:t>Дослідження частотних характеристик типових динамічних ланок та лінійних систем управління</w:t>
                        </w:r>
                      </w:p>
                    </w:txbxContent>
                  </v:textbox>
                </v:rect>
                <v:rect id="_x0000_s1062" style="position:absolute;left:8952;top:14928;width:839;height:283" filled="f" stroked="f" strokeweight=".25pt">
                  <v:textbox style="mso-next-textbox:#_x0000_s1062" inset="0,0,0,0">
                    <w:txbxContent>
                      <w:p w:rsidR="0038165B" w:rsidRDefault="0038165B" w:rsidP="00EC58BF">
                        <w:pPr>
                          <w:pStyle w:val="a3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Лит</w:t>
                        </w:r>
                      </w:p>
                    </w:txbxContent>
                  </v:textbox>
                </v:rect>
                <v:rect id="_x0000_s1063" style="position:absolute;left:9791;top:14928;width:838;height:283" filled="f" stroked="f" strokeweight=".25pt">
                  <v:textbox style="mso-next-textbox:#_x0000_s1063" inset="0,0,0,0">
                    <w:txbxContent>
                      <w:p w:rsidR="0038165B" w:rsidRDefault="0038165B" w:rsidP="00EC58BF">
                        <w:pPr>
                          <w:pStyle w:val="a3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Лист</w:t>
                        </w:r>
                      </w:p>
                    </w:txbxContent>
                  </v:textbox>
                </v:rect>
                <v:rect id="_x0000_s1064" style="position:absolute;left:10629;top:14928;width:839;height:283" filled="f" stroked="f" strokeweight=".25pt">
                  <v:textbox style="mso-next-textbox:#_x0000_s1064" inset="0,0,0,0">
                    <w:txbxContent>
                      <w:p w:rsidR="0038165B" w:rsidRDefault="0038165B" w:rsidP="00EC58BF">
                        <w:pPr>
                          <w:pStyle w:val="a3"/>
                          <w:rPr>
                            <w:rFonts w:ascii="Times New Roman" w:hAnsi="Times New Roman"/>
                            <w:lang w:val="uk-UA"/>
                          </w:rPr>
                        </w:pPr>
                        <w:r>
                          <w:rPr>
                            <w:rFonts w:ascii="Times New Roman" w:hAnsi="Times New Roman"/>
                            <w:lang w:val="uk-UA"/>
                          </w:rPr>
                          <w:t>Аркушів</w:t>
                        </w:r>
                      </w:p>
                    </w:txbxContent>
                  </v:textbox>
                </v:rect>
                <v:rect id="_x0000_s1065" style="position:absolute;left:8952;top:15493;width:2516;height:848" filled="f" stroked="f" strokeweight=".25pt">
                  <v:textbox style="mso-next-textbox:#_x0000_s1065" inset="0,0,0,0">
                    <w:txbxContent>
                      <w:p w:rsidR="0038165B" w:rsidRPr="00CF69E7" w:rsidRDefault="00CF69E7" w:rsidP="00CF69E7">
                        <w:pPr>
                          <w:spacing w:before="240"/>
                          <w:jc w:val="center"/>
                          <w:rPr>
                            <w:sz w:val="36"/>
                            <w:szCs w:val="36"/>
                            <w:lang w:val="ru-RU"/>
                          </w:rPr>
                        </w:pPr>
                        <w:r w:rsidRPr="00CF69E7">
                          <w:rPr>
                            <w:sz w:val="36"/>
                            <w:szCs w:val="36"/>
                            <w:lang w:val="ru-RU"/>
                          </w:rPr>
                          <w:t>НУК</w:t>
                        </w:r>
                      </w:p>
                    </w:txbxContent>
                  </v:textbox>
                </v:rect>
                <v:rect id="_x0000_s1066" style="position:absolute;left:1125;top:14645;width:392;height:283" filled="f" stroked="f" strokeweight=".25pt">
                  <v:textbox style="mso-next-textbox:#_x0000_s1066" inset="0,0,0,0">
                    <w:txbxContent>
                      <w:p w:rsidR="0038165B" w:rsidRDefault="0038165B" w:rsidP="00EC58BF">
                        <w:pPr>
                          <w:pStyle w:val="a3"/>
                          <w:rPr>
                            <w:rFonts w:ascii="Times New Roman" w:hAnsi="Times New Roman"/>
                            <w:lang w:val="uk-UA"/>
                          </w:rPr>
                        </w:pPr>
                        <w:r>
                          <w:rPr>
                            <w:rFonts w:ascii="Times New Roman" w:hAnsi="Times New Roman"/>
                            <w:lang w:val="uk-UA"/>
                          </w:rPr>
                          <w:t>З</w:t>
                        </w:r>
                        <w:r>
                          <w:rPr>
                            <w:rFonts w:ascii="Times New Roman" w:hAnsi="Times New Roman"/>
                          </w:rPr>
                          <w:t>м</w:t>
                        </w:r>
                        <w:r>
                          <w:rPr>
                            <w:rFonts w:ascii="Times New Roman" w:hAnsi="Times New Roman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  <v:rect id="_x0000_s1067" style="position:absolute;left:3362;top:14645;width:838;height:283" filled="f" stroked="f" strokeweight=".25pt">
                  <v:textbox style="mso-next-textbox:#_x0000_s1067" inset="0,0,0,0">
                    <w:txbxContent>
                      <w:p w:rsidR="0038165B" w:rsidRDefault="0038165B" w:rsidP="00EC58BF">
                        <w:pPr>
                          <w:pStyle w:val="a3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П</w:t>
                        </w:r>
                        <w:r>
                          <w:rPr>
                            <w:rFonts w:ascii="Times New Roman" w:hAnsi="Times New Roman"/>
                            <w:lang w:val="uk-UA"/>
                          </w:rPr>
                          <w:t>і</w:t>
                        </w:r>
                        <w:r>
                          <w:rPr>
                            <w:rFonts w:ascii="Times New Roman" w:hAnsi="Times New Roman"/>
                          </w:rPr>
                          <w:t>дпис</w:t>
                        </w:r>
                      </w:p>
                    </w:txbxContent>
                  </v:textbox>
                </v:rect>
                <v:rect id="_x0000_s1068" style="position:absolute;left:1125;top:14928;width:1006;height:282" filled="f" stroked="f" strokeweight=".25pt">
                  <v:textbox style="mso-next-textbox:#_x0000_s1068" inset="0,0,0,0">
                    <w:txbxContent>
                      <w:p w:rsidR="0038165B" w:rsidRDefault="0038165B" w:rsidP="00EC58BF">
                        <w:pPr>
                          <w:pStyle w:val="a3"/>
                          <w:jc w:val="left"/>
                          <w:rPr>
                            <w:rFonts w:ascii="Times New Roman" w:hAnsi="Times New Roman"/>
                          </w:rPr>
                        </w:pPr>
                      </w:p>
                    </w:txbxContent>
                  </v:textbox>
                </v:rect>
                <v:rect id="_x0000_s1069" style="position:absolute;left:1125;top:15210;width:1006;height:283" filled="f" stroked="f" strokeweight=".25pt">
                  <v:textbox style="mso-next-textbox:#_x0000_s1069" inset="0,0,0,0">
                    <w:txbxContent>
                      <w:p w:rsidR="0038165B" w:rsidRPr="00CF69E7" w:rsidRDefault="00CF69E7" w:rsidP="00CF69E7">
                        <w:pPr>
                          <w:pStyle w:val="a3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 w:rsidRPr="00CF69E7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Виконав</w:t>
                        </w:r>
                      </w:p>
                    </w:txbxContent>
                  </v:textbox>
                </v:rect>
                <v:rect id="_x0000_s1070" style="position:absolute;left:1125;top:15493;width:1006;height:282" filled="f" stroked="f" strokeweight=".25pt">
                  <v:textbox style="mso-next-textbox:#_x0000_s1070" inset="0,0,0,0">
                    <w:txbxContent>
                      <w:p w:rsidR="0038165B" w:rsidRDefault="0038165B" w:rsidP="00EC58BF">
                        <w:pPr>
                          <w:pStyle w:val="a3"/>
                          <w:jc w:val="left"/>
                          <w:rPr>
                            <w:rFonts w:ascii="Times New Roman" w:hAnsi="Times New Roman"/>
                          </w:rPr>
                        </w:pPr>
                      </w:p>
                    </w:txbxContent>
                  </v:textbox>
                </v:rect>
                <v:rect id="_x0000_s1071" style="position:absolute;left:1125;top:15775;width:1006;height:283" filled="f" stroked="f" strokeweight=".25pt">
                  <v:textbox style="mso-next-textbox:#_x0000_s1071" inset="0,0,0,0">
                    <w:txbxContent>
                      <w:p w:rsidR="0038165B" w:rsidRPr="00CF69E7" w:rsidRDefault="00CF69E7" w:rsidP="00EC58BF">
                        <w:pPr>
                          <w:rPr>
                            <w:sz w:val="16"/>
                            <w:szCs w:val="16"/>
                          </w:rPr>
                        </w:pPr>
                        <w:r w:rsidRPr="00CF69E7">
                          <w:rPr>
                            <w:sz w:val="16"/>
                            <w:szCs w:val="16"/>
                          </w:rPr>
                          <w:t>Перевірив</w:t>
                        </w:r>
                      </w:p>
                    </w:txbxContent>
                  </v:textbox>
                </v:rect>
                <v:rect id="_x0000_s1072" style="position:absolute;left:1125;top:16057;width:1006;height:283" filled="f" stroked="f" strokeweight=".25pt">
                  <v:textbox style="mso-next-textbox:#_x0000_s1072" inset="0,0,0,0">
                    <w:txbxContent>
                      <w:p w:rsidR="0038165B" w:rsidRDefault="0038165B" w:rsidP="00EC58BF">
                        <w:pPr>
                          <w:pStyle w:val="a3"/>
                        </w:pPr>
                      </w:p>
                    </w:txbxContent>
                  </v:textbox>
                </v:rect>
                <v:rect id="_x0000_s1073" alt="Подпись: Бугрякова М.С.&#10; &#10;" style="position:absolute;left:2131;top:14928;width:1230;height:282" filled="f" stroked="f" strokeweight=".25pt">
                  <v:textbox style="mso-next-textbox:#_x0000_s1073" inset="0,0,0,0">
                    <w:txbxContent>
                      <w:p w:rsidR="0038165B" w:rsidRPr="00485925" w:rsidRDefault="0038165B" w:rsidP="00EC58BF">
                        <w:pPr>
                          <w:rPr>
                            <w:sz w:val="22"/>
                            <w:lang w:val="ru-RU"/>
                          </w:rPr>
                        </w:pPr>
                        <w:r w:rsidRPr="00485925">
                          <w:rPr>
                            <w:sz w:val="2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_x0000_s1074" style="position:absolute;left:3362;top:14928;width:838;height:283" filled="f" stroked="f" strokeweight=".25pt">
                  <v:textbox style="mso-next-textbox:#_x0000_s1074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75" style="position:absolute;left:2131;top:15210;width:1230;height:283" filled="f" stroked="f" strokeweight=".25pt">
                  <v:textbox style="mso-next-textbox:#_x0000_s1075" inset="0,0,0,0">
                    <w:txbxContent>
                      <w:p w:rsidR="0038165B" w:rsidRPr="00381A30" w:rsidRDefault="00632CF4" w:rsidP="00CF69E7">
                        <w:pPr>
                          <w:spacing w:after="0" w:line="240" w:lineRule="auto"/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 xml:space="preserve"> Іванченко А.</w:t>
                        </w:r>
                      </w:p>
                    </w:txbxContent>
                  </v:textbox>
                </v:rect>
                <v:rect id="_x0000_s1076" style="position:absolute;left:3362;top:15210;width:838;height:283" filled="f" stroked="f" strokeweight=".25pt">
                  <v:textbox style="mso-next-textbox:#_x0000_s1076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77" style="position:absolute;left:2132;top:15496;width:1241;height:283;v-text-anchor:middle" filled="f" stroked="f" strokeweight=".25pt">
                  <v:textbox style="mso-next-textbox:#_x0000_s1077" inset="0,0,0,0">
                    <w:txbxContent>
                      <w:p w:rsidR="0038165B" w:rsidRPr="00061537" w:rsidRDefault="0038165B" w:rsidP="00EC58B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_x0000_s1078" style="position:absolute;left:3362;top:15493;width:838;height:282" filled="f" stroked="f" strokeweight=".25pt">
                  <v:textbox style="mso-next-textbox:#_x0000_s1078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79" style="position:absolute;left:4200;top:15493;width:559;height:283" filled="f" stroked="f" strokeweight=".25pt">
                  <v:textbox style="mso-next-textbox:#_x0000_s1079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80" style="position:absolute;left:2131;top:15775;width:1230;height:283" filled="f" stroked="f" strokeweight=".25pt">
                  <v:textbox style="mso-next-textbox:#_x0000_s1080" inset="0,0,0,0">
                    <w:txbxContent>
                      <w:p w:rsidR="0038165B" w:rsidRPr="00381A30" w:rsidRDefault="00632CF4" w:rsidP="00CF69E7">
                        <w:pPr>
                          <w:spacing w:after="0" w:line="240" w:lineRule="auto"/>
                          <w:rPr>
                            <w:spacing w:val="-6"/>
                            <w:sz w:val="20"/>
                            <w:lang w:val="ru-RU"/>
                          </w:rPr>
                        </w:pPr>
                        <w:r>
                          <w:rPr>
                            <w:spacing w:val="-6"/>
                            <w:sz w:val="20"/>
                            <w:lang w:val="ru-RU"/>
                          </w:rPr>
                          <w:t xml:space="preserve"> </w:t>
                        </w:r>
                        <w:r w:rsidR="009C322E">
                          <w:rPr>
                            <w:spacing w:val="-6"/>
                            <w:sz w:val="20"/>
                            <w:lang w:val="ru-RU"/>
                          </w:rPr>
                          <w:t>Герасин О.С.</w:t>
                        </w:r>
                      </w:p>
                    </w:txbxContent>
                  </v:textbox>
                </v:rect>
                <v:rect id="_x0000_s1081" style="position:absolute;left:3362;top:15775;width:838;height:283" filled="f" stroked="f" strokeweight=".25pt">
                  <v:textbox style="mso-next-textbox:#_x0000_s1081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82" style="position:absolute;left:4200;top:15775;width:559;height:283" filled="f" stroked="f" strokeweight=".25pt">
                  <v:textbox style="mso-next-textbox:#_x0000_s1082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83" style="position:absolute;left:2131;top:16057;width:1230;height:283" filled="f" stroked="f" strokeweight=".25pt">
                  <v:textbox style="mso-next-textbox:#_x0000_s1083" inset="0,0,0,0">
                    <w:txbxContent>
                      <w:p w:rsidR="0038165B" w:rsidRDefault="0038165B" w:rsidP="00EC58BF">
                        <w:pPr>
                          <w:pStyle w:val="a3"/>
                        </w:pPr>
                      </w:p>
                    </w:txbxContent>
                  </v:textbox>
                </v:rect>
                <v:rect id="_x0000_s1084" style="position:absolute;left:3362;top:16057;width:838;height:283" filled="f" stroked="f" strokeweight=".25pt">
                  <v:textbox style="mso-next-textbox:#_x0000_s1084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85" style="position:absolute;left:4200;top:16057;width:559;height:283" filled="f" stroked="f" strokeweight=".25pt">
                  <v:textbox style="mso-next-textbox:#_x0000_s1085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86" style="position:absolute;left:2131;top:14363;width:1230;height:283" filled="f" stroked="f" strokeweight=".25pt">
                  <v:textbox style="mso-next-textbox:#_x0000_s1086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87" style="position:absolute;left:3362;top:14363;width:838;height:283" filled="f" stroked="f" strokeweight=".25pt">
                  <v:textbox style="mso-next-textbox:#_x0000_s1087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88" style="position:absolute;left:2131;top:14080;width:1230;height:283" filled="f" stroked="f" strokeweight=".25pt">
                  <v:textbox style="mso-next-textbox:#_x0000_s1088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89" style="position:absolute;left:3362;top:14080;width:838;height:283" filled="f" stroked="f" strokeweight=".25pt">
                  <v:textbox style="mso-next-textbox:#_x0000_s1089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90" style="position:absolute;left:1125;top:14363;width:392;height:283" filled="f" stroked="f" strokeweight=".25pt">
                  <v:textbox style="mso-next-textbox:#_x0000_s1090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91" style="position:absolute;left:1517;top:14363;width:615;height:283" filled="f" stroked="f" strokeweight=".25pt">
                  <v:textbox style="mso-next-textbox:#_x0000_s1091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92" style="position:absolute;left:1125;top:14080;width:392;height:283" filled="f" stroked="f" strokeweight=".25pt">
                  <v:textbox style="mso-next-textbox:#_x0000_s1092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93" style="position:absolute;left:1517;top:14080;width:615;height:283" filled="f" stroked="f" strokeweight=".25pt">
                  <v:textbox style="mso-next-textbox:#_x0000_s1093" inset="0,0,0,0">
                    <w:txbxContent>
                      <w:p w:rsidR="0038165B" w:rsidRDefault="0038165B" w:rsidP="00EC58BF"/>
                    </w:txbxContent>
                  </v:textbox>
                </v:rect>
                <v:rect id="_x0000_s1094" style="position:absolute;left:10629;top:15210;width:839;height:283" filled="f" stroked="f" strokeweight=".25pt">
                  <v:textbox style="mso-next-textbox:#_x0000_s1094" inset="0,0,0,0">
                    <w:txbxContent>
                      <w:p w:rsidR="0038165B" w:rsidRDefault="0038165B" w:rsidP="007462FD">
                        <w:pPr>
                          <w:jc w:val="center"/>
                        </w:pPr>
                      </w:p>
                    </w:txbxContent>
                  </v:textbox>
                </v:rect>
                <v:rect id="_x0000_s1095" style="position:absolute;left:9511;top:15210;width:280;height:283" filled="f" stroked="f" strokeweight=".25pt">
                  <v:textbox style="mso-next-textbox:#_x0000_s1095" inset="0,0,0,0">
                    <w:txbxContent>
                      <w:p w:rsidR="0038165B" w:rsidRDefault="0038165B" w:rsidP="00EC58BF">
                        <w:pPr>
                          <w:jc w:val="center"/>
                        </w:pPr>
                      </w:p>
                    </w:txbxContent>
                  </v:textbox>
                </v:rect>
                <v:rect id="_x0000_s1096" style="position:absolute;left:8952;top:15210;width:279;height:283" filled="f" stroked="f" strokeweight=".25pt">
                  <v:textbox style="mso-next-textbox:#_x0000_s1096" inset="0,0,0,0">
                    <w:txbxContent>
                      <w:p w:rsidR="0038165B" w:rsidRDefault="0038165B" w:rsidP="00EC58BF">
                        <w:pPr>
                          <w:jc w:val="center"/>
                        </w:pPr>
                      </w:p>
                    </w:txbxContent>
                  </v:textbox>
                </v:rect>
              </v:group>
            </v:group>
          </v:group>
        </w:pict>
      </w:r>
    </w:p>
    <w:p w:rsidR="00395FFA" w:rsidRPr="00395FFA" w:rsidRDefault="00EC58BF" w:rsidP="00395FFA">
      <w:pPr>
        <w:pStyle w:val="HTML"/>
        <w:shd w:val="clear" w:color="auto" w:fill="FFFFFF"/>
        <w:tabs>
          <w:tab w:val="left" w:pos="0"/>
          <w:tab w:val="left" w:pos="4253"/>
        </w:tabs>
        <w:spacing w:after="240" w:line="360" w:lineRule="auto"/>
        <w:ind w:right="176" w:firstLine="709"/>
        <w:jc w:val="both"/>
        <w:rPr>
          <w:sz w:val="28"/>
          <w:szCs w:val="28"/>
        </w:rPr>
      </w:pPr>
      <w:r w:rsidRPr="009C322E">
        <w:rPr>
          <w:rFonts w:ascii="Times New Roman" w:hAnsi="Times New Roman" w:cs="Times New Roman"/>
          <w:sz w:val="28"/>
          <w:szCs w:val="28"/>
        </w:rPr>
        <w:br w:type="page"/>
      </w:r>
    </w:p>
    <w:p w:rsidR="00395FFA" w:rsidRPr="00395FFA" w:rsidRDefault="00395FFA" w:rsidP="00395FFA">
      <w:pPr>
        <w:pStyle w:val="Default"/>
        <w:spacing w:line="360" w:lineRule="auto"/>
        <w:jc w:val="center"/>
        <w:rPr>
          <w:sz w:val="28"/>
          <w:szCs w:val="28"/>
        </w:rPr>
      </w:pPr>
      <w:r w:rsidRPr="00395FFA">
        <w:rPr>
          <w:bCs/>
          <w:iCs/>
          <w:sz w:val="28"/>
          <w:szCs w:val="28"/>
        </w:rPr>
        <w:lastRenderedPageBreak/>
        <w:t>Лабораторна робота № 5</w:t>
      </w:r>
    </w:p>
    <w:p w:rsidR="00395FFA" w:rsidRPr="00395FFA" w:rsidRDefault="00395FFA" w:rsidP="00395FFA">
      <w:pPr>
        <w:pStyle w:val="Default"/>
        <w:spacing w:line="360" w:lineRule="auto"/>
        <w:jc w:val="center"/>
        <w:rPr>
          <w:sz w:val="28"/>
          <w:szCs w:val="28"/>
        </w:rPr>
      </w:pPr>
      <w:r w:rsidRPr="00395FFA">
        <w:rPr>
          <w:bCs/>
          <w:sz w:val="28"/>
          <w:szCs w:val="28"/>
        </w:rPr>
        <w:t>Дослідження частотних характеристик типових динамічних ланок та лінійних систем управління</w:t>
      </w:r>
    </w:p>
    <w:p w:rsidR="00D1165D" w:rsidRDefault="00395FFA" w:rsidP="00395FFA">
      <w:pPr>
        <w:spacing w:after="0" w:line="360" w:lineRule="auto"/>
        <w:ind w:firstLine="709"/>
        <w:jc w:val="both"/>
        <w:rPr>
          <w:lang w:val="ru-RU"/>
        </w:rPr>
      </w:pPr>
      <w:r w:rsidRPr="00395FFA">
        <w:rPr>
          <w:bCs/>
          <w:iCs/>
        </w:rPr>
        <w:t>Мета роботи</w:t>
      </w:r>
      <w:r w:rsidRPr="00395FFA">
        <w:rPr>
          <w:bCs/>
        </w:rPr>
        <w:t xml:space="preserve">: </w:t>
      </w:r>
      <w:r w:rsidRPr="00395FFA">
        <w:t>засвоїти методики експериментальної та автоматизованої побудови частотних характеристик типових динамічних ланок і лінійних систем управління з використанням середовища Matlab.</w:t>
      </w:r>
    </w:p>
    <w:p w:rsidR="00395FFA" w:rsidRDefault="00395FFA" w:rsidP="00395FFA">
      <w:pPr>
        <w:spacing w:after="0" w:line="360" w:lineRule="auto"/>
        <w:ind w:firstLine="709"/>
        <w:jc w:val="center"/>
      </w:pPr>
      <w:r>
        <w:t>Хід роботи</w:t>
      </w:r>
    </w:p>
    <w:p w:rsidR="00455755" w:rsidRDefault="00455755" w:rsidP="00953DBC">
      <w:pPr>
        <w:pStyle w:val="aa"/>
        <w:numPr>
          <w:ilvl w:val="0"/>
          <w:numId w:val="44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Дослідження дл</w:t>
      </w:r>
      <w:r w:rsidR="00953DBC">
        <w:rPr>
          <w:lang w:eastAsia="ru-RU"/>
        </w:rPr>
        <w:t>я</w:t>
      </w:r>
      <w:r w:rsidR="007728BD">
        <w:t xml:space="preserve"> аперіодичної ланки з параметрами </w:t>
      </w:r>
      <w:r w:rsidR="007728BD" w:rsidRPr="00953DBC">
        <w:rPr>
          <w:lang w:val="en-US"/>
        </w:rPr>
        <w:t>k</w:t>
      </w:r>
      <w:r w:rsidR="007728BD" w:rsidRPr="00953DBC">
        <w:rPr>
          <w:lang w:val="ru-RU"/>
        </w:rPr>
        <w:t xml:space="preserve">=2, </w:t>
      </w:r>
      <w:r w:rsidR="007728BD" w:rsidRPr="00953DBC">
        <w:rPr>
          <w:lang w:val="en-US"/>
        </w:rPr>
        <w:t>T</w:t>
      </w:r>
      <w:r w:rsidR="007728BD" w:rsidRPr="00953DBC">
        <w:rPr>
          <w:lang w:val="ru-RU"/>
        </w:rPr>
        <w:t xml:space="preserve">=0.1 </w:t>
      </w:r>
      <w:r w:rsidR="00953DBC">
        <w:t>Схема представлена на рис. 5.1.</w:t>
      </w:r>
    </w:p>
    <w:p w:rsidR="00953DBC" w:rsidRDefault="001E0DF0" w:rsidP="001E0DF0">
      <w:pPr>
        <w:pStyle w:val="aa"/>
        <w:tabs>
          <w:tab w:val="left" w:pos="851"/>
          <w:tab w:val="left" w:pos="993"/>
        </w:tabs>
        <w:spacing w:after="0" w:line="360" w:lineRule="auto"/>
        <w:ind w:left="709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2762250" cy="742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42" t="23931" r="32584" b="64958"/>
                    <a:stretch/>
                  </pic:blipFill>
                  <pic:spPr bwMode="auto">
                    <a:xfrm>
                      <a:off x="0" y="0"/>
                      <a:ext cx="27622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BC" w:rsidRPr="00953DBC" w:rsidRDefault="00953DBC" w:rsidP="00953DBC">
      <w:pPr>
        <w:pStyle w:val="aa"/>
        <w:tabs>
          <w:tab w:val="left" w:pos="851"/>
          <w:tab w:val="left" w:pos="993"/>
        </w:tabs>
        <w:spacing w:after="0" w:line="360" w:lineRule="auto"/>
        <w:ind w:left="709"/>
        <w:jc w:val="center"/>
        <w:rPr>
          <w:lang w:eastAsia="ru-RU"/>
        </w:rPr>
      </w:pPr>
      <w:r>
        <w:t>Рис. 5.1. Схема для дослідження аперіодичної ланки</w:t>
      </w:r>
    </w:p>
    <w:p w:rsidR="007728BD" w:rsidRDefault="00EC0C06" w:rsidP="00E14AAA">
      <w:pPr>
        <w:pStyle w:val="aa"/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lang w:val="ru-RU" w:eastAsia="ru-RU"/>
        </w:rPr>
      </w:pPr>
      <w:r>
        <w:rPr>
          <w:lang w:val="ru-RU" w:eastAsia="ru-RU"/>
        </w:rPr>
        <w:t>У х</w:t>
      </w:r>
      <w:r w:rsidR="00E14AAA">
        <w:rPr>
          <w:lang w:val="ru-RU" w:eastAsia="ru-RU"/>
        </w:rPr>
        <w:t>оді дослідження було виконано 5 моделювань з різними значеннями частоти вхідного сигналу: ɷ= 1…5.</w:t>
      </w:r>
      <w:r w:rsidR="00A97DD4">
        <w:rPr>
          <w:lang w:val="ru-RU" w:eastAsia="ru-RU"/>
        </w:rPr>
        <w:t xml:space="preserve"> Для кожного значення </w:t>
      </w:r>
      <w:r w:rsidR="00056911">
        <w:rPr>
          <w:lang w:val="ru-RU" w:eastAsia="ru-RU"/>
        </w:rPr>
        <w:t>час</w:t>
      </w:r>
      <w:r w:rsidR="00A97DD4">
        <w:rPr>
          <w:lang w:val="ru-RU" w:eastAsia="ru-RU"/>
        </w:rPr>
        <w:t>тоти було отримано значення ординат амплітудно-частотної характеристики:</w:t>
      </w:r>
    </w:p>
    <w:p w:rsidR="00A97DD4" w:rsidRDefault="00A97DD4" w:rsidP="00A97DD4">
      <w:pPr>
        <w:pStyle w:val="aa"/>
        <w:tabs>
          <w:tab w:val="left" w:pos="851"/>
          <w:tab w:val="left" w:pos="993"/>
        </w:tabs>
        <w:spacing w:after="0" w:line="360" w:lineRule="auto"/>
        <w:ind w:left="0" w:firstLine="709"/>
        <w:jc w:val="center"/>
        <w:rPr>
          <w:lang w:val="ru-RU" w:eastAsia="ru-RU"/>
        </w:rPr>
      </w:pPr>
      <w:r>
        <w:rPr>
          <w:lang w:val="ru-RU" w:eastAsia="ru-RU"/>
        </w:rPr>
        <w:t>А(ɷ) =</w:t>
      </w:r>
      <m:oMath>
        <m:r>
          <w:rPr>
            <w:rFonts w:ascii="Cambria Math" w:hAnsi="Cambria Math"/>
            <w:lang w:val="ru-RU" w:eastAsia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 w:eastAsia="ru-RU"/>
              </w:rPr>
            </m:ctrlPr>
          </m:fPr>
          <m:num>
            <m:r>
              <w:rPr>
                <w:rFonts w:ascii="Cambria Math" w:hAnsi="Cambria Math"/>
                <w:lang w:val="ru-RU" w:eastAsia="ru-RU"/>
              </w:rPr>
              <m:t>Хвих0(</m:t>
            </m:r>
            <m:r>
              <m:rPr>
                <m:sty m:val="p"/>
              </m:rPr>
              <w:rPr>
                <w:rFonts w:ascii="Cambria Math" w:hAnsi="Cambria Math"/>
                <w:lang w:val="ru-RU" w:eastAsia="ru-RU"/>
              </w:rPr>
              <m:t>ɷ</m:t>
            </m:r>
            <m:r>
              <m:rPr>
                <m:sty m:val="p"/>
              </m:rPr>
              <w:rPr>
                <w:rFonts w:ascii="Cambria Math"/>
                <w:lang w:val="ru-RU" w:eastAsia="ru-RU"/>
              </w:rPr>
              <m:t>)</m:t>
            </m:r>
          </m:num>
          <m:den>
            <m:r>
              <w:rPr>
                <w:rFonts w:ascii="Cambria Math" w:hAnsi="Cambria Math"/>
                <w:lang w:val="ru-RU" w:eastAsia="ru-RU"/>
              </w:rPr>
              <m:t>Хвх0</m:t>
            </m:r>
          </m:den>
        </m:f>
      </m:oMath>
    </w:p>
    <w:p w:rsidR="00A97DD4" w:rsidRDefault="00021B10" w:rsidP="00A97DD4">
      <w:pPr>
        <w:pStyle w:val="aa"/>
        <w:tabs>
          <w:tab w:val="left" w:pos="851"/>
          <w:tab w:val="left" w:pos="993"/>
        </w:tabs>
        <w:spacing w:after="0" w:line="360" w:lineRule="auto"/>
        <w:ind w:left="0" w:firstLine="709"/>
        <w:rPr>
          <w:lang w:val="ru-RU" w:eastAsia="ru-RU"/>
        </w:rPr>
      </w:pPr>
      <w:r>
        <w:rPr>
          <w:lang w:val="ru-RU" w:eastAsia="ru-RU"/>
        </w:rPr>
        <w:t>т</w:t>
      </w:r>
      <w:r w:rsidR="00A97DD4">
        <w:rPr>
          <w:lang w:val="ru-RU" w:eastAsia="ru-RU"/>
        </w:rPr>
        <w:t>а фазо-частотної  характеристики:</w:t>
      </w:r>
    </w:p>
    <w:p w:rsidR="00A97DD4" w:rsidRDefault="00943771" w:rsidP="00A97DD4">
      <w:pPr>
        <w:pStyle w:val="aa"/>
        <w:tabs>
          <w:tab w:val="left" w:pos="851"/>
          <w:tab w:val="left" w:pos="993"/>
        </w:tabs>
        <w:spacing w:after="0" w:line="360" w:lineRule="auto"/>
        <w:ind w:left="0" w:firstLine="709"/>
        <w:jc w:val="center"/>
        <w:rPr>
          <w:vertAlign w:val="subscript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348555A2" wp14:editId="03710F2D">
            <wp:extent cx="1400175" cy="45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1955" t="64709" r="15866" b="28217"/>
                    <a:stretch/>
                  </pic:blipFill>
                  <pic:spPr bwMode="auto">
                    <a:xfrm>
                      <a:off x="0" y="0"/>
                      <a:ext cx="1404989" cy="458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20A" w:rsidRPr="00021B10" w:rsidRDefault="00C3320A" w:rsidP="00021B10">
      <w:pPr>
        <w:pStyle w:val="aa"/>
        <w:tabs>
          <w:tab w:val="left" w:pos="851"/>
          <w:tab w:val="left" w:pos="993"/>
          <w:tab w:val="left" w:pos="5387"/>
        </w:tabs>
        <w:spacing w:after="0" w:line="360" w:lineRule="auto"/>
        <w:ind w:left="0" w:firstLine="709"/>
        <w:jc w:val="both"/>
        <w:rPr>
          <w:lang w:val="en-US"/>
        </w:rPr>
      </w:pPr>
      <w:r>
        <w:rPr>
          <w:lang w:val="ru-RU" w:eastAsia="ru-RU"/>
        </w:rPr>
        <w:t>де</w:t>
      </w:r>
      <w:r w:rsidRPr="00021B10">
        <w:rPr>
          <w:lang w:val="en-US" w:eastAsia="ru-RU"/>
        </w:rPr>
        <w:t xml:space="preserve">  </w:t>
      </w:r>
      <w:r w:rsidRPr="00C3320A">
        <w:rPr>
          <w:lang w:val="en-US" w:eastAsia="ru-RU"/>
        </w:rPr>
        <w:t>T</w:t>
      </w:r>
      <w:r w:rsidRPr="00021B10">
        <w:rPr>
          <w:lang w:val="en-US" w:eastAsia="ru-RU"/>
        </w:rPr>
        <w:t xml:space="preserve">(ɷ) - </w:t>
      </w:r>
      <w:r>
        <w:t xml:space="preserve">період коливань вхідного гармонічного сигналу (визначається з екрана дисплея); </w:t>
      </w:r>
      <w:r w:rsidR="00021B10" w:rsidRPr="00021B10">
        <w:rPr>
          <w:lang w:val="en-US"/>
        </w:rPr>
        <w:t xml:space="preserve"> </w:t>
      </w:r>
      <w:r>
        <w:rPr>
          <w:lang w:val="ru-RU"/>
        </w:rPr>
        <w:t>Δ</w:t>
      </w:r>
      <w:r>
        <w:rPr>
          <w:lang w:val="en-US"/>
        </w:rPr>
        <w:t>t</w:t>
      </w:r>
      <w:r w:rsidRPr="00021B10">
        <w:rPr>
          <w:lang w:val="en-US" w:eastAsia="ru-RU"/>
        </w:rPr>
        <w:t xml:space="preserve">(ɷ) - </w:t>
      </w:r>
      <w:r w:rsidR="0052686D">
        <w:t>значення модельного часу, що відповідає різниці між моментами сусіднього перетину осі абсцис кривими гармонічних сигналів</w:t>
      </w:r>
    </w:p>
    <w:p w:rsidR="00021B10" w:rsidRDefault="00E0368D" w:rsidP="00021B10">
      <w:pPr>
        <w:pStyle w:val="aa"/>
        <w:tabs>
          <w:tab w:val="left" w:pos="851"/>
          <w:tab w:val="left" w:pos="993"/>
          <w:tab w:val="left" w:pos="5387"/>
        </w:tabs>
        <w:spacing w:after="0" w:line="360" w:lineRule="auto"/>
        <w:ind w:left="0" w:firstLine="709"/>
        <w:jc w:val="both"/>
      </w:pPr>
      <w:r>
        <w:t>На рис.5.2-5.3 представлено вхідні та вихідні сигнали з різними значеннями частоти.</w:t>
      </w:r>
      <w:r w:rsidR="00021B10">
        <w:t xml:space="preserve"> </w:t>
      </w:r>
      <w:r w:rsidR="00021B10" w:rsidRPr="00021B10">
        <w:rPr>
          <w:lang w:val="ru-RU"/>
        </w:rPr>
        <w:t>Результати досліджень</w:t>
      </w:r>
      <w:r w:rsidR="00021B10">
        <w:t xml:space="preserve"> представлені у табл.5.1.</w:t>
      </w:r>
    </w:p>
    <w:p w:rsidR="00E0368D" w:rsidRDefault="00E0368D" w:rsidP="00E0368D">
      <w:pPr>
        <w:pStyle w:val="aa"/>
        <w:tabs>
          <w:tab w:val="left" w:pos="851"/>
          <w:tab w:val="left" w:pos="993"/>
          <w:tab w:val="left" w:pos="5387"/>
        </w:tabs>
        <w:spacing w:after="0" w:line="360" w:lineRule="auto"/>
        <w:ind w:left="0" w:firstLine="709"/>
        <w:jc w:val="both"/>
      </w:pPr>
      <w:r>
        <w:t>Табл. 5.1. Результати досліджень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45"/>
        <w:gridCol w:w="374"/>
        <w:gridCol w:w="625"/>
        <w:gridCol w:w="756"/>
        <w:gridCol w:w="756"/>
        <w:gridCol w:w="636"/>
        <w:gridCol w:w="756"/>
        <w:gridCol w:w="673"/>
      </w:tblGrid>
      <w:tr w:rsidR="00E0368D" w:rsidRPr="00B41D4F" w:rsidTr="00B41D4F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368D" w:rsidRPr="00B41D4F" w:rsidRDefault="00E0368D" w:rsidP="00B41D4F">
            <w:pPr>
              <w:spacing w:after="0" w:line="240" w:lineRule="auto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368D" w:rsidRPr="00B41D4F" w:rsidRDefault="00E0368D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sz w:val="24"/>
                <w:szCs w:val="24"/>
                <w:lang w:val="ru-RU" w:eastAsia="ru-RU"/>
              </w:rPr>
              <w:t>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368D" w:rsidRPr="00B41D4F" w:rsidRDefault="00E0368D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Х</w:t>
            </w:r>
            <w:r w:rsidRPr="00B41D4F">
              <w:rPr>
                <w:rFonts w:eastAsia="Times New Roman"/>
                <w:sz w:val="24"/>
                <w:szCs w:val="24"/>
                <w:vertAlign w:val="subscript"/>
                <w:lang w:val="ru-RU" w:eastAsia="ru-RU"/>
              </w:rPr>
              <w:t>вх0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368D" w:rsidRPr="00B41D4F" w:rsidRDefault="00E0368D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Х</w:t>
            </w:r>
            <w:r w:rsidRPr="00B41D4F">
              <w:rPr>
                <w:rFonts w:eastAsia="Times New Roman"/>
                <w:sz w:val="24"/>
                <w:szCs w:val="24"/>
                <w:vertAlign w:val="subscript"/>
                <w:lang w:val="ru-RU" w:eastAsia="ru-RU"/>
              </w:rPr>
              <w:t>вих0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368D" w:rsidRPr="00B41D4F" w:rsidRDefault="00E0368D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Т</w:t>
            </w:r>
            <w:r w:rsidRPr="00B41D4F">
              <w:rPr>
                <w:sz w:val="24"/>
                <w:szCs w:val="24"/>
                <w:lang w:val="ru-RU" w:eastAsia="ru-RU"/>
              </w:rPr>
              <w:t>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368D" w:rsidRPr="00B41D4F" w:rsidRDefault="00E0368D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t</w:t>
            </w:r>
            <w:r w:rsidRPr="00B41D4F">
              <w:rPr>
                <w:sz w:val="24"/>
                <w:szCs w:val="24"/>
                <w:lang w:val="ru-RU" w:eastAsia="ru-RU"/>
              </w:rPr>
              <w:t>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368D" w:rsidRPr="00B41D4F" w:rsidRDefault="00E0368D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A</w:t>
            </w:r>
            <w:r w:rsidRPr="00B41D4F">
              <w:rPr>
                <w:sz w:val="24"/>
                <w:szCs w:val="24"/>
                <w:lang w:val="ru-RU" w:eastAsia="ru-RU"/>
              </w:rPr>
              <w:t>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368D" w:rsidRPr="00B41D4F" w:rsidRDefault="00E0368D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φ</w:t>
            </w:r>
            <w:r w:rsidRPr="00B41D4F">
              <w:rPr>
                <w:sz w:val="24"/>
                <w:szCs w:val="24"/>
                <w:lang w:val="ru-RU" w:eastAsia="ru-RU"/>
              </w:rPr>
              <w:t>(ɷ)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0,13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3,2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0,20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0,27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1,665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0,38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/>
              <w:jc w:val="center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0,47</w:t>
            </w:r>
          </w:p>
        </w:tc>
      </w:tr>
    </w:tbl>
    <w:p w:rsidR="00021B10" w:rsidRDefault="00021B10" w:rsidP="00021B10">
      <w:pPr>
        <w:tabs>
          <w:tab w:val="left" w:pos="851"/>
          <w:tab w:val="left" w:pos="993"/>
          <w:tab w:val="left" w:pos="5387"/>
        </w:tabs>
        <w:spacing w:after="0" w:line="360" w:lineRule="auto"/>
        <w:jc w:val="both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1"/>
        <w:gridCol w:w="4719"/>
      </w:tblGrid>
      <w:tr w:rsidR="00021B10" w:rsidTr="00B41D4F">
        <w:tc>
          <w:tcPr>
            <w:tcW w:w="4851" w:type="dxa"/>
          </w:tcPr>
          <w:p w:rsidR="00021B10" w:rsidRDefault="00021B10" w:rsidP="0052686D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both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B356B32" wp14:editId="7B5E4636">
                  <wp:extent cx="2943225" cy="175496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9" t="13142" r="2053" b="5472"/>
                          <a:stretch/>
                        </pic:blipFill>
                        <pic:spPr bwMode="auto">
                          <a:xfrm>
                            <a:off x="0" y="0"/>
                            <a:ext cx="2943225" cy="1754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="00021B10" w:rsidRDefault="00021B10" w:rsidP="0052686D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both"/>
            </w:pPr>
            <w:r>
              <w:rPr>
                <w:rFonts w:ascii="Times New Roman" w:hAnsi="Times New Roman"/>
              </w:rPr>
              <w:object w:dxaOrig="4320" w:dyaOrig="25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7.5pt;height:138pt" o:ole="">
                  <v:imagedata r:id="rId11" o:title="" croptop="2979f" cropbottom="3873f" cropright="9848f"/>
                </v:shape>
                <o:OLEObject Type="Embed" ProgID="PBrush" ShapeID="_x0000_i1025" DrawAspect="Content" ObjectID="_1557083740" r:id="rId12"/>
              </w:object>
            </w:r>
          </w:p>
        </w:tc>
      </w:tr>
      <w:tr w:rsidR="00021B10" w:rsidTr="00B41D4F">
        <w:tc>
          <w:tcPr>
            <w:tcW w:w="4851" w:type="dxa"/>
          </w:tcPr>
          <w:p w:rsidR="00021B10" w:rsidRPr="00021B10" w:rsidRDefault="00021B10" w:rsidP="00021B10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021B10">
              <w:rPr>
                <w:rFonts w:ascii="Times New Roman" w:hAnsi="Times New Roman"/>
              </w:rPr>
              <w:t>Рис. 5.2</w:t>
            </w:r>
          </w:p>
        </w:tc>
        <w:tc>
          <w:tcPr>
            <w:tcW w:w="4719" w:type="dxa"/>
          </w:tcPr>
          <w:p w:rsidR="00021B10" w:rsidRPr="00021B10" w:rsidRDefault="00021B10" w:rsidP="00021B10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021B10">
              <w:rPr>
                <w:rFonts w:ascii="Times New Roman" w:hAnsi="Times New Roman"/>
              </w:rPr>
              <w:t>Рис. 5.3</w:t>
            </w:r>
          </w:p>
        </w:tc>
      </w:tr>
      <w:tr w:rsidR="00B41D4F" w:rsidTr="008F547F">
        <w:tc>
          <w:tcPr>
            <w:tcW w:w="9570" w:type="dxa"/>
            <w:gridSpan w:val="2"/>
          </w:tcPr>
          <w:p w:rsidR="00B41D4F" w:rsidRPr="00021B10" w:rsidRDefault="00B41D4F" w:rsidP="00021B10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center"/>
            </w:pPr>
            <w:r>
              <w:rPr>
                <w:rFonts w:ascii="Times New Roman" w:hAnsi="Times New Roman"/>
                <w:lang w:eastAsia="ru-RU"/>
              </w:rPr>
              <w:t>Вхідний і вихідний сигнали з різними значеннями частоти</w:t>
            </w:r>
          </w:p>
        </w:tc>
      </w:tr>
    </w:tbl>
    <w:p w:rsidR="00154A79" w:rsidRPr="00453599" w:rsidRDefault="00453599" w:rsidP="00B41D4F">
      <w:pPr>
        <w:pStyle w:val="aa"/>
        <w:tabs>
          <w:tab w:val="left" w:pos="851"/>
          <w:tab w:val="left" w:pos="993"/>
          <w:tab w:val="left" w:pos="5387"/>
        </w:tabs>
        <w:spacing w:before="240" w:after="0" w:line="360" w:lineRule="auto"/>
        <w:ind w:left="0" w:firstLine="709"/>
        <w:jc w:val="both"/>
      </w:pPr>
      <w:r>
        <w:rPr>
          <w:lang w:val="ru-RU"/>
        </w:rPr>
        <w:t xml:space="preserve">На основі досліджень було побудовано частотні характеристики </w:t>
      </w:r>
      <w:r>
        <w:rPr>
          <w:lang w:val="en-US"/>
        </w:rPr>
        <w:t>A</w:t>
      </w:r>
      <w:r w:rsidRPr="00453599">
        <w:rPr>
          <w:lang w:val="ru-RU"/>
        </w:rPr>
        <w:t>(</w:t>
      </w:r>
      <w:r>
        <w:rPr>
          <w:lang w:val="ru-RU"/>
        </w:rPr>
        <w:t>ɷ</w:t>
      </w:r>
      <w:r w:rsidRPr="00453599">
        <w:rPr>
          <w:lang w:val="ru-RU"/>
        </w:rPr>
        <w:t xml:space="preserve">) </w:t>
      </w:r>
      <w:r>
        <w:t>і ȹ(ȹ). Вони представлені на рис. 5.4-5.5.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9"/>
        <w:gridCol w:w="4981"/>
      </w:tblGrid>
      <w:tr w:rsidR="00EF364D" w:rsidTr="00AA4CE2">
        <w:tc>
          <w:tcPr>
            <w:tcW w:w="4785" w:type="dxa"/>
          </w:tcPr>
          <w:p w:rsidR="00EF364D" w:rsidRDefault="00EF364D" w:rsidP="009F23B6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center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4E47E65" wp14:editId="1CD1B186">
                  <wp:extent cx="2867025" cy="1943100"/>
                  <wp:effectExtent l="0" t="0" r="0" b="0"/>
                  <wp:docPr id="6" name="Диаграмма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  <w:tc>
          <w:tcPr>
            <w:tcW w:w="4785" w:type="dxa"/>
          </w:tcPr>
          <w:p w:rsidR="00EF364D" w:rsidRDefault="009F23B6" w:rsidP="009F23B6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center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3942A70" wp14:editId="562CCC79">
                  <wp:extent cx="3124200" cy="1943100"/>
                  <wp:effectExtent l="0" t="0" r="0" b="0"/>
                  <wp:docPr id="7" name="Диаграмма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EF364D" w:rsidTr="00AA4CE2">
        <w:tc>
          <w:tcPr>
            <w:tcW w:w="4785" w:type="dxa"/>
          </w:tcPr>
          <w:p w:rsidR="00EF364D" w:rsidRPr="00AA4CE2" w:rsidRDefault="00AA4CE2" w:rsidP="00AA4CE2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240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Рис.5.4.Амплітудно-частотна характеристика</w:t>
            </w:r>
          </w:p>
        </w:tc>
        <w:tc>
          <w:tcPr>
            <w:tcW w:w="4785" w:type="dxa"/>
          </w:tcPr>
          <w:p w:rsidR="00EF364D" w:rsidRPr="00AA4CE2" w:rsidRDefault="00180581" w:rsidP="00AA4CE2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Рис.5.5. Фазо</w:t>
            </w:r>
            <w:r w:rsidR="00AA4CE2" w:rsidRPr="00AA4CE2">
              <w:rPr>
                <w:rFonts w:ascii="Times New Roman" w:hAnsi="Times New Roman"/>
              </w:rPr>
              <w:t>частотна характеристика</w:t>
            </w:r>
          </w:p>
        </w:tc>
      </w:tr>
    </w:tbl>
    <w:p w:rsidR="001C49EE" w:rsidRPr="00F8180F" w:rsidRDefault="00F8180F" w:rsidP="00F8180F">
      <w:pPr>
        <w:pStyle w:val="aa"/>
        <w:numPr>
          <w:ilvl w:val="0"/>
          <w:numId w:val="44"/>
        </w:numPr>
        <w:tabs>
          <w:tab w:val="left" w:pos="851"/>
          <w:tab w:val="left" w:pos="993"/>
          <w:tab w:val="left" w:pos="5387"/>
        </w:tabs>
        <w:spacing w:before="240" w:after="0" w:line="360" w:lineRule="auto"/>
        <w:ind w:left="0" w:firstLine="709"/>
        <w:jc w:val="both"/>
      </w:pPr>
      <w:r>
        <w:t>Дослідження коливально</w:t>
      </w:r>
      <w:r w:rsidR="00455E32">
        <w:t>ї</w:t>
      </w:r>
      <w:r>
        <w:t xml:space="preserve"> ланки з параметрами </w:t>
      </w:r>
      <w:r>
        <w:rPr>
          <w:lang w:val="en-US"/>
        </w:rPr>
        <w:t>k</w:t>
      </w:r>
      <w:r w:rsidRPr="00F8180F">
        <w:rPr>
          <w:lang w:val="ru-RU"/>
        </w:rPr>
        <w:t xml:space="preserve">=2, </w:t>
      </w:r>
      <w:r>
        <w:rPr>
          <w:lang w:val="en-US"/>
        </w:rPr>
        <w:t>T</w:t>
      </w:r>
      <w:r w:rsidRPr="00F8180F">
        <w:rPr>
          <w:lang w:val="ru-RU"/>
        </w:rPr>
        <w:t>=0.1</w:t>
      </w:r>
      <w:r>
        <w:rPr>
          <w:lang w:val="en-US"/>
        </w:rPr>
        <w:t>c</w:t>
      </w:r>
      <w:r w:rsidRPr="00F8180F">
        <w:rPr>
          <w:lang w:val="ru-RU"/>
        </w:rPr>
        <w:t xml:space="preserve">, </w:t>
      </w:r>
      <w:r>
        <w:rPr>
          <w:lang w:val="ru-RU"/>
        </w:rPr>
        <w:t>ξ</w:t>
      </w:r>
      <w:r w:rsidRPr="00F8180F">
        <w:rPr>
          <w:lang w:val="ru-RU"/>
        </w:rPr>
        <w:t>=0.8</w:t>
      </w:r>
    </w:p>
    <w:p w:rsidR="00943771" w:rsidRDefault="00FB4B32" w:rsidP="00FB4B32">
      <w:pPr>
        <w:tabs>
          <w:tab w:val="left" w:pos="851"/>
          <w:tab w:val="left" w:pos="993"/>
        </w:tabs>
        <w:spacing w:after="0" w:line="360" w:lineRule="auto"/>
        <w:jc w:val="both"/>
      </w:pPr>
      <w:r>
        <w:rPr>
          <w:lang w:val="ru-RU"/>
        </w:rPr>
        <w:tab/>
      </w:r>
      <w:r>
        <w:t>У ході дослідження було побудовано схему (рис.5.6), заповнено таблицю (табл..5.2) та отримано частотні характеристики (рис.5.9-5.10). Рисунки з відображенням сигналів з різними значеннями частоти представлено на рис. 5.7-5.8.</w:t>
      </w:r>
    </w:p>
    <w:p w:rsidR="00B41D4F" w:rsidRDefault="00B41D4F" w:rsidP="00B41D4F">
      <w:pPr>
        <w:tabs>
          <w:tab w:val="left" w:pos="2820"/>
        </w:tabs>
        <w:spacing w:after="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7B4804CE" wp14:editId="14ED5464">
            <wp:extent cx="2867025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237" t="30000" r="42626" b="49000"/>
                    <a:stretch/>
                  </pic:blipFill>
                  <pic:spPr bwMode="auto">
                    <a:xfrm>
                      <a:off x="0" y="0"/>
                      <a:ext cx="28670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E32" w:rsidRDefault="00455E32" w:rsidP="00455E32">
      <w:pPr>
        <w:pStyle w:val="aa"/>
        <w:tabs>
          <w:tab w:val="left" w:pos="851"/>
          <w:tab w:val="left" w:pos="993"/>
        </w:tabs>
        <w:spacing w:after="0" w:line="360" w:lineRule="auto"/>
        <w:ind w:left="709"/>
        <w:jc w:val="center"/>
      </w:pPr>
      <w:r>
        <w:t xml:space="preserve">Рис. 5.6. Схема для дослідження </w:t>
      </w:r>
      <w:r w:rsidR="00B41D4F">
        <w:t>коливальн</w:t>
      </w:r>
      <w:r>
        <w:t>ої ланки</w:t>
      </w:r>
    </w:p>
    <w:p w:rsidR="00B41D4F" w:rsidRDefault="00B41D4F" w:rsidP="00455E32">
      <w:pPr>
        <w:pStyle w:val="aa"/>
        <w:tabs>
          <w:tab w:val="left" w:pos="851"/>
          <w:tab w:val="left" w:pos="993"/>
        </w:tabs>
        <w:spacing w:after="0" w:line="360" w:lineRule="auto"/>
        <w:ind w:left="709"/>
        <w:jc w:val="center"/>
      </w:pPr>
    </w:p>
    <w:p w:rsidR="00B41D4F" w:rsidRDefault="00B41D4F" w:rsidP="00455E32">
      <w:pPr>
        <w:pStyle w:val="aa"/>
        <w:tabs>
          <w:tab w:val="left" w:pos="851"/>
          <w:tab w:val="left" w:pos="993"/>
        </w:tabs>
        <w:spacing w:after="0" w:line="360" w:lineRule="auto"/>
        <w:ind w:left="709"/>
        <w:jc w:val="center"/>
      </w:pPr>
    </w:p>
    <w:p w:rsidR="00B41D4F" w:rsidRDefault="00B41D4F" w:rsidP="00455E32">
      <w:pPr>
        <w:pStyle w:val="aa"/>
        <w:tabs>
          <w:tab w:val="left" w:pos="851"/>
          <w:tab w:val="left" w:pos="993"/>
        </w:tabs>
        <w:spacing w:after="0" w:line="360" w:lineRule="auto"/>
        <w:ind w:left="709"/>
        <w:jc w:val="center"/>
      </w:pPr>
    </w:p>
    <w:p w:rsidR="00B41D4F" w:rsidRPr="00953DBC" w:rsidRDefault="00B41D4F" w:rsidP="00B41D4F">
      <w:pPr>
        <w:pStyle w:val="aa"/>
        <w:tabs>
          <w:tab w:val="left" w:pos="851"/>
          <w:tab w:val="left" w:pos="993"/>
        </w:tabs>
        <w:spacing w:after="0" w:line="360" w:lineRule="auto"/>
        <w:ind w:left="709"/>
        <w:rPr>
          <w:lang w:eastAsia="ru-RU"/>
        </w:rPr>
      </w:pPr>
      <w:r>
        <w:t>Табл. 5.2 Результати досліджень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45"/>
        <w:gridCol w:w="374"/>
        <w:gridCol w:w="625"/>
        <w:gridCol w:w="711"/>
        <w:gridCol w:w="681"/>
        <w:gridCol w:w="636"/>
        <w:gridCol w:w="708"/>
        <w:gridCol w:w="673"/>
      </w:tblGrid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sz w:val="24"/>
                <w:szCs w:val="24"/>
                <w:lang w:val="ru-RU" w:eastAsia="ru-RU"/>
              </w:rPr>
              <w:t>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Х</w:t>
            </w:r>
            <w:r w:rsidRPr="00B41D4F">
              <w:rPr>
                <w:rFonts w:eastAsia="Times New Roman"/>
                <w:sz w:val="24"/>
                <w:szCs w:val="24"/>
                <w:vertAlign w:val="subscript"/>
                <w:lang w:val="ru-RU" w:eastAsia="ru-RU"/>
              </w:rPr>
              <w:t>вх0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Х</w:t>
            </w:r>
            <w:r w:rsidRPr="00B41D4F">
              <w:rPr>
                <w:rFonts w:eastAsia="Times New Roman"/>
                <w:sz w:val="24"/>
                <w:szCs w:val="24"/>
                <w:vertAlign w:val="subscript"/>
                <w:lang w:val="ru-RU" w:eastAsia="ru-RU"/>
              </w:rPr>
              <w:t>вих0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Т</w:t>
            </w:r>
            <w:r w:rsidRPr="00B41D4F">
              <w:rPr>
                <w:sz w:val="24"/>
                <w:szCs w:val="24"/>
                <w:lang w:val="ru-RU" w:eastAsia="ru-RU"/>
              </w:rPr>
              <w:t>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t</w:t>
            </w:r>
            <w:r w:rsidRPr="00B41D4F">
              <w:rPr>
                <w:sz w:val="24"/>
                <w:szCs w:val="24"/>
                <w:lang w:val="ru-RU" w:eastAsia="ru-RU"/>
              </w:rPr>
              <w:t>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A</w:t>
            </w:r>
            <w:r w:rsidRPr="00B41D4F">
              <w:rPr>
                <w:sz w:val="24"/>
                <w:szCs w:val="24"/>
                <w:lang w:val="ru-RU" w:eastAsia="ru-RU"/>
              </w:rPr>
              <w:t>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B41D4F">
              <w:rPr>
                <w:rFonts w:eastAsia="Times New Roman"/>
                <w:sz w:val="24"/>
                <w:szCs w:val="24"/>
                <w:lang w:val="ru-RU" w:eastAsia="ru-RU"/>
              </w:rPr>
              <w:t>φ</w:t>
            </w:r>
            <w:r w:rsidRPr="00B41D4F">
              <w:rPr>
                <w:sz w:val="24"/>
                <w:szCs w:val="24"/>
                <w:lang w:val="ru-RU" w:eastAsia="ru-RU"/>
              </w:rPr>
              <w:t>(ɷ)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6,25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0,17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3,14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0,32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2,1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0,48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0,72</w:t>
            </w:r>
          </w:p>
        </w:tc>
      </w:tr>
      <w:tr w:rsidR="00B41D4F" w:rsidRPr="00B41D4F" w:rsidTr="00B41D4F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1,75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1D4F" w:rsidRPr="00B41D4F" w:rsidRDefault="00B41D4F" w:rsidP="00B41D4F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 w:rsidRPr="00B41D4F">
              <w:rPr>
                <w:sz w:val="24"/>
                <w:szCs w:val="24"/>
              </w:rPr>
              <w:t>0,90</w:t>
            </w:r>
          </w:p>
        </w:tc>
      </w:tr>
    </w:tbl>
    <w:p w:rsidR="00FB4B32" w:rsidRDefault="00FB4B32" w:rsidP="00FB4B32">
      <w:pPr>
        <w:tabs>
          <w:tab w:val="left" w:pos="851"/>
          <w:tab w:val="left" w:pos="993"/>
        </w:tabs>
        <w:spacing w:after="0" w:line="360" w:lineRule="auto"/>
        <w:jc w:val="both"/>
        <w:rPr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B41D4F" w:rsidTr="00B41D4F">
        <w:tc>
          <w:tcPr>
            <w:tcW w:w="4785" w:type="dxa"/>
          </w:tcPr>
          <w:p w:rsidR="00B41D4F" w:rsidRDefault="00B41D4F" w:rsidP="00B41D4F">
            <w:pPr>
              <w:tabs>
                <w:tab w:val="left" w:pos="851"/>
                <w:tab w:val="left" w:pos="993"/>
              </w:tabs>
              <w:spacing w:after="0" w:line="360" w:lineRule="auto"/>
              <w:jc w:val="center"/>
              <w:rPr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0AAB31A" wp14:editId="6FA5BD71">
                  <wp:extent cx="2638125" cy="17526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17" t="25328" r="6766" b="12172"/>
                          <a:stretch/>
                        </pic:blipFill>
                        <pic:spPr bwMode="auto">
                          <a:xfrm>
                            <a:off x="0" y="0"/>
                            <a:ext cx="2642290" cy="1755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</w:tcPr>
          <w:p w:rsidR="00B41D4F" w:rsidRDefault="00B41D4F" w:rsidP="00B41D4F">
            <w:pPr>
              <w:tabs>
                <w:tab w:val="left" w:pos="851"/>
                <w:tab w:val="left" w:pos="993"/>
              </w:tabs>
              <w:spacing w:after="0" w:line="360" w:lineRule="auto"/>
              <w:jc w:val="center"/>
              <w:rPr>
                <w:lang w:eastAsia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4617F74" wp14:editId="6B635217">
                  <wp:extent cx="2686050" cy="175313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2" t="19430" r="4842" b="8031"/>
                          <a:stretch/>
                        </pic:blipFill>
                        <pic:spPr bwMode="auto">
                          <a:xfrm>
                            <a:off x="0" y="0"/>
                            <a:ext cx="2686050" cy="1753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D4F" w:rsidTr="00B41D4F">
        <w:tc>
          <w:tcPr>
            <w:tcW w:w="4785" w:type="dxa"/>
          </w:tcPr>
          <w:p w:rsidR="00B41D4F" w:rsidRPr="00B41D4F" w:rsidRDefault="00B41D4F" w:rsidP="00B41D4F">
            <w:pPr>
              <w:tabs>
                <w:tab w:val="left" w:pos="851"/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/>
                <w:lang w:eastAsia="ru-RU"/>
              </w:rPr>
            </w:pPr>
            <w:r w:rsidRPr="00B41D4F">
              <w:rPr>
                <w:rFonts w:ascii="Times New Roman" w:hAnsi="Times New Roman"/>
                <w:lang w:eastAsia="ru-RU"/>
              </w:rPr>
              <w:t>Рис.5.7</w:t>
            </w:r>
          </w:p>
        </w:tc>
        <w:tc>
          <w:tcPr>
            <w:tcW w:w="4785" w:type="dxa"/>
          </w:tcPr>
          <w:p w:rsidR="00B41D4F" w:rsidRPr="00B41D4F" w:rsidRDefault="00B41D4F" w:rsidP="00B41D4F">
            <w:pPr>
              <w:tabs>
                <w:tab w:val="left" w:pos="851"/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/>
                <w:lang w:eastAsia="ru-RU"/>
              </w:rPr>
            </w:pPr>
            <w:r w:rsidRPr="00B41D4F">
              <w:rPr>
                <w:rFonts w:ascii="Times New Roman" w:hAnsi="Times New Roman"/>
                <w:lang w:eastAsia="ru-RU"/>
              </w:rPr>
              <w:t>Рис.5.8</w:t>
            </w:r>
          </w:p>
        </w:tc>
      </w:tr>
      <w:tr w:rsidR="00B41D4F" w:rsidTr="00B41D4F">
        <w:tc>
          <w:tcPr>
            <w:tcW w:w="9570" w:type="dxa"/>
            <w:gridSpan w:val="2"/>
          </w:tcPr>
          <w:p w:rsidR="00B41D4F" w:rsidRPr="00B41D4F" w:rsidRDefault="00B41D4F" w:rsidP="00B41D4F">
            <w:pPr>
              <w:tabs>
                <w:tab w:val="left" w:pos="851"/>
                <w:tab w:val="left" w:pos="993"/>
              </w:tabs>
              <w:spacing w:after="0" w:line="360" w:lineRule="auto"/>
              <w:jc w:val="center"/>
              <w:rPr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Вхідний і вихідний сигнали з різними значеннями частоти</w:t>
            </w:r>
          </w:p>
        </w:tc>
      </w:tr>
    </w:tbl>
    <w:p w:rsidR="00B41D4F" w:rsidRDefault="00B41D4F" w:rsidP="00FB4B32">
      <w:pPr>
        <w:tabs>
          <w:tab w:val="left" w:pos="851"/>
          <w:tab w:val="left" w:pos="993"/>
        </w:tabs>
        <w:spacing w:after="0" w:line="360" w:lineRule="auto"/>
        <w:jc w:val="both"/>
        <w:rPr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9"/>
        <w:gridCol w:w="4971"/>
      </w:tblGrid>
      <w:tr w:rsidR="00D21288" w:rsidTr="008043B2">
        <w:tc>
          <w:tcPr>
            <w:tcW w:w="4806" w:type="dxa"/>
          </w:tcPr>
          <w:p w:rsidR="00B41D4F" w:rsidRDefault="00D21288" w:rsidP="003A1A86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center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7BD4F590" wp14:editId="33DD8E53">
                  <wp:extent cx="2914650" cy="2009775"/>
                  <wp:effectExtent l="0" t="0" r="0" b="0"/>
                  <wp:docPr id="16" name="Диаграмма 1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:rsidR="00B41D4F" w:rsidRDefault="008043B2" w:rsidP="003A1A86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center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CC8E3E6" wp14:editId="19138BE3">
                  <wp:extent cx="3162300" cy="2009775"/>
                  <wp:effectExtent l="0" t="0" r="0" b="0"/>
                  <wp:docPr id="17" name="Диаграмма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  <w:tr w:rsidR="008043B2" w:rsidTr="008043B2">
        <w:tc>
          <w:tcPr>
            <w:tcW w:w="4806" w:type="dxa"/>
          </w:tcPr>
          <w:p w:rsidR="00B41D4F" w:rsidRPr="00AA4CE2" w:rsidRDefault="00B41D4F" w:rsidP="00B41D4F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240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Рис.5.9.Амплітудно-частотна характеристика</w:t>
            </w:r>
          </w:p>
        </w:tc>
        <w:tc>
          <w:tcPr>
            <w:tcW w:w="4764" w:type="dxa"/>
          </w:tcPr>
          <w:p w:rsidR="00B41D4F" w:rsidRPr="00AA4CE2" w:rsidRDefault="00B41D4F" w:rsidP="00B41D4F">
            <w:pPr>
              <w:pStyle w:val="aa"/>
              <w:tabs>
                <w:tab w:val="left" w:pos="851"/>
                <w:tab w:val="left" w:pos="993"/>
                <w:tab w:val="left" w:pos="5387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AA4CE2">
              <w:rPr>
                <w:rFonts w:ascii="Times New Roman" w:hAnsi="Times New Roman"/>
              </w:rPr>
              <w:t>Рис.5.</w:t>
            </w:r>
            <w:r>
              <w:rPr>
                <w:rFonts w:ascii="Times New Roman" w:hAnsi="Times New Roman"/>
              </w:rPr>
              <w:t>10</w:t>
            </w:r>
            <w:r w:rsidR="00180581">
              <w:rPr>
                <w:rFonts w:ascii="Times New Roman" w:hAnsi="Times New Roman"/>
              </w:rPr>
              <w:t>. Фазо</w:t>
            </w:r>
            <w:r w:rsidRPr="00AA4CE2">
              <w:rPr>
                <w:rFonts w:ascii="Times New Roman" w:hAnsi="Times New Roman"/>
              </w:rPr>
              <w:t>частотна характеристика</w:t>
            </w:r>
          </w:p>
        </w:tc>
      </w:tr>
    </w:tbl>
    <w:p w:rsidR="00B41D4F" w:rsidRDefault="009C6BCD" w:rsidP="009C6BCD">
      <w:pPr>
        <w:pStyle w:val="aa"/>
        <w:numPr>
          <w:ilvl w:val="0"/>
          <w:numId w:val="44"/>
        </w:numPr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lang w:eastAsia="ru-RU"/>
        </w:rPr>
      </w:pPr>
      <w:r>
        <w:rPr>
          <w:lang w:val="ru-RU" w:eastAsia="ru-RU"/>
        </w:rPr>
        <w:t xml:space="preserve"> ЛАЧХ </w:t>
      </w:r>
      <w:r>
        <w:rPr>
          <w:lang w:eastAsia="ru-RU"/>
        </w:rPr>
        <w:t>і ЛФЧХ для типових ланок:</w:t>
      </w:r>
    </w:p>
    <w:p w:rsidR="009C6BCD" w:rsidRDefault="009C6BCD" w:rsidP="009C6BCD">
      <w:pPr>
        <w:pStyle w:val="aa"/>
        <w:tabs>
          <w:tab w:val="left" w:pos="851"/>
          <w:tab w:val="left" w:pos="993"/>
        </w:tabs>
        <w:spacing w:before="240" w:after="0" w:line="360" w:lineRule="auto"/>
        <w:ind w:left="709"/>
        <w:jc w:val="both"/>
        <w:rPr>
          <w:lang w:eastAsia="ru-RU"/>
        </w:rPr>
      </w:pPr>
      <w:r>
        <w:rPr>
          <w:lang w:eastAsia="ru-RU"/>
        </w:rPr>
        <w:t>а) аперіодична ланка</w:t>
      </w:r>
    </w:p>
    <w:p w:rsidR="00F97C4F" w:rsidRPr="00F97C4F" w:rsidRDefault="00F97C4F" w:rsidP="006C0C11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97C4F">
        <w:rPr>
          <w:sz w:val="24"/>
          <w:szCs w:val="24"/>
          <w:lang w:eastAsia="ru-RU"/>
        </w:rPr>
        <w:t>close all;</w:t>
      </w:r>
    </w:p>
    <w:p w:rsidR="00F97C4F" w:rsidRPr="00F97C4F" w:rsidRDefault="00F97C4F" w:rsidP="006C0C11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97C4F">
        <w:rPr>
          <w:sz w:val="24"/>
          <w:szCs w:val="24"/>
          <w:lang w:eastAsia="ru-RU"/>
        </w:rPr>
        <w:t>p=tf('p');</w:t>
      </w:r>
    </w:p>
    <w:p w:rsidR="00F97C4F" w:rsidRPr="00F97C4F" w:rsidRDefault="00F97C4F" w:rsidP="006C0C11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97C4F">
        <w:rPr>
          <w:sz w:val="24"/>
          <w:szCs w:val="24"/>
          <w:lang w:eastAsia="ru-RU"/>
        </w:rPr>
        <w:t>W=</w:t>
      </w:r>
      <w:r w:rsidR="001B0300">
        <w:rPr>
          <w:sz w:val="24"/>
          <w:szCs w:val="24"/>
          <w:lang w:val="ru-RU" w:eastAsia="ru-RU"/>
        </w:rPr>
        <w:t>7</w:t>
      </w:r>
      <w:r w:rsidRPr="00F97C4F">
        <w:rPr>
          <w:sz w:val="24"/>
          <w:szCs w:val="24"/>
          <w:lang w:eastAsia="ru-RU"/>
        </w:rPr>
        <w:t>/(0.2*p+1)</w:t>
      </w:r>
    </w:p>
    <w:p w:rsidR="00F97C4F" w:rsidRPr="00F97C4F" w:rsidRDefault="00F97C4F" w:rsidP="006C0C11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97C4F">
        <w:rPr>
          <w:sz w:val="24"/>
          <w:szCs w:val="24"/>
          <w:lang w:eastAsia="ru-RU"/>
        </w:rPr>
        <w:t>figure;</w:t>
      </w:r>
    </w:p>
    <w:p w:rsidR="00F97C4F" w:rsidRPr="00F97C4F" w:rsidRDefault="00F97C4F" w:rsidP="006C0C11">
      <w:pPr>
        <w:tabs>
          <w:tab w:val="left" w:pos="851"/>
          <w:tab w:val="left" w:pos="993"/>
        </w:tabs>
        <w:spacing w:after="0" w:line="240" w:lineRule="auto"/>
        <w:ind w:firstLine="709"/>
        <w:jc w:val="both"/>
        <w:rPr>
          <w:sz w:val="24"/>
          <w:szCs w:val="24"/>
          <w:lang w:eastAsia="ru-RU"/>
        </w:rPr>
      </w:pPr>
      <w:r w:rsidRPr="00F97C4F">
        <w:rPr>
          <w:sz w:val="24"/>
          <w:szCs w:val="24"/>
          <w:lang w:eastAsia="ru-RU"/>
        </w:rPr>
        <w:t>nyquist(W);</w:t>
      </w:r>
    </w:p>
    <w:p w:rsidR="00F97C4F" w:rsidRPr="00F97C4F" w:rsidRDefault="00F97C4F" w:rsidP="006C0C11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97C4F">
        <w:rPr>
          <w:sz w:val="24"/>
          <w:szCs w:val="24"/>
          <w:lang w:eastAsia="ru-RU"/>
        </w:rPr>
        <w:t>figure;</w:t>
      </w:r>
    </w:p>
    <w:p w:rsidR="00F97C4F" w:rsidRPr="00F97C4F" w:rsidRDefault="00F97C4F" w:rsidP="006C0C11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97C4F">
        <w:rPr>
          <w:sz w:val="24"/>
          <w:szCs w:val="24"/>
          <w:lang w:eastAsia="ru-RU"/>
        </w:rPr>
        <w:t>bode(W);</w:t>
      </w:r>
    </w:p>
    <w:p w:rsidR="00F97C4F" w:rsidRDefault="00F97C4F" w:rsidP="009C6BCD">
      <w:pPr>
        <w:pStyle w:val="aa"/>
        <w:tabs>
          <w:tab w:val="left" w:pos="851"/>
          <w:tab w:val="left" w:pos="993"/>
        </w:tabs>
        <w:spacing w:before="240" w:after="0" w:line="360" w:lineRule="auto"/>
        <w:ind w:left="709"/>
        <w:jc w:val="both"/>
        <w:rPr>
          <w:lang w:eastAsia="ru-RU"/>
        </w:rPr>
      </w:pPr>
    </w:p>
    <w:p w:rsidR="00EE195E" w:rsidRDefault="002D4041" w:rsidP="00F97C4F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24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4F" w:rsidRDefault="00F97C4F" w:rsidP="00F97C4F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lang w:eastAsia="ru-RU"/>
        </w:rPr>
        <w:t xml:space="preserve">Рис. 5.11. </w:t>
      </w:r>
      <w:r w:rsidR="00A01D85">
        <w:rPr>
          <w:lang w:eastAsia="ru-RU"/>
        </w:rPr>
        <w:t xml:space="preserve">АФЧХ, </w:t>
      </w:r>
      <w:r>
        <w:rPr>
          <w:lang w:eastAsia="ru-RU"/>
        </w:rPr>
        <w:t>ЛАЧХ і ЛФЧХ аперіодичної ланки</w:t>
      </w:r>
    </w:p>
    <w:p w:rsidR="00F97C4F" w:rsidRDefault="00F97C4F" w:rsidP="00F97C4F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</w:p>
    <w:p w:rsidR="00F97C4F" w:rsidRDefault="00067187" w:rsidP="00F97C4F">
      <w:pPr>
        <w:pStyle w:val="aa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б) коливальної ланки</w:t>
      </w:r>
    </w:p>
    <w:p w:rsidR="006C0C11" w:rsidRPr="001B0300" w:rsidRDefault="006C0C11" w:rsidP="006C0C11">
      <w:pPr>
        <w:spacing w:after="0" w:line="240" w:lineRule="auto"/>
        <w:ind w:firstLine="709"/>
        <w:rPr>
          <w:sz w:val="24"/>
          <w:szCs w:val="24"/>
          <w:lang w:val="ru-RU"/>
        </w:rPr>
      </w:pPr>
      <w:r w:rsidRPr="006C0C11">
        <w:rPr>
          <w:sz w:val="24"/>
          <w:szCs w:val="24"/>
          <w:lang w:val="en-US"/>
        </w:rPr>
        <w:t>close</w:t>
      </w:r>
      <w:r w:rsidRPr="001B0300">
        <w:rPr>
          <w:sz w:val="24"/>
          <w:szCs w:val="24"/>
          <w:lang w:val="ru-RU"/>
        </w:rPr>
        <w:t xml:space="preserve"> </w:t>
      </w:r>
      <w:r w:rsidRPr="006C0C11">
        <w:rPr>
          <w:sz w:val="24"/>
          <w:szCs w:val="24"/>
          <w:lang w:val="en-US"/>
        </w:rPr>
        <w:t>all</w:t>
      </w:r>
      <w:r w:rsidRPr="001B0300">
        <w:rPr>
          <w:sz w:val="24"/>
          <w:szCs w:val="24"/>
          <w:lang w:val="ru-RU"/>
        </w:rPr>
        <w:t>;</w:t>
      </w:r>
    </w:p>
    <w:p w:rsidR="006C0C11" w:rsidRPr="006C0C11" w:rsidRDefault="006C0C11" w:rsidP="006C0C11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C0C11">
        <w:rPr>
          <w:sz w:val="24"/>
          <w:szCs w:val="24"/>
          <w:lang w:val="en-US"/>
        </w:rPr>
        <w:t>p=tf('p');</w:t>
      </w:r>
    </w:p>
    <w:p w:rsidR="006C0C11" w:rsidRPr="006C0C11" w:rsidRDefault="006C0C11" w:rsidP="006C0C11">
      <w:pPr>
        <w:spacing w:after="0" w:line="240" w:lineRule="auto"/>
        <w:ind w:firstLine="709"/>
        <w:rPr>
          <w:sz w:val="24"/>
          <w:szCs w:val="24"/>
        </w:rPr>
      </w:pPr>
      <w:r w:rsidRPr="006C0C11">
        <w:rPr>
          <w:sz w:val="24"/>
          <w:szCs w:val="24"/>
          <w:lang w:val="en-US"/>
        </w:rPr>
        <w:t>W=1/(0.04*p^2+2*0.362*0.2*p+1)</w:t>
      </w:r>
    </w:p>
    <w:p w:rsidR="006C0C11" w:rsidRPr="006C0C11" w:rsidRDefault="006C0C11" w:rsidP="006C0C11">
      <w:pPr>
        <w:spacing w:after="0" w:line="240" w:lineRule="auto"/>
        <w:ind w:firstLine="709"/>
        <w:rPr>
          <w:sz w:val="24"/>
          <w:szCs w:val="24"/>
        </w:rPr>
      </w:pPr>
      <w:r w:rsidRPr="006C0C11">
        <w:rPr>
          <w:sz w:val="24"/>
          <w:szCs w:val="24"/>
        </w:rPr>
        <w:t>figure;</w:t>
      </w:r>
    </w:p>
    <w:p w:rsidR="006C0C11" w:rsidRPr="006C0C11" w:rsidRDefault="006C0C11" w:rsidP="006C0C11">
      <w:pPr>
        <w:spacing w:after="0" w:line="240" w:lineRule="auto"/>
        <w:ind w:firstLine="709"/>
        <w:rPr>
          <w:sz w:val="24"/>
          <w:szCs w:val="24"/>
        </w:rPr>
      </w:pPr>
      <w:r w:rsidRPr="006C0C11">
        <w:rPr>
          <w:sz w:val="24"/>
          <w:szCs w:val="24"/>
        </w:rPr>
        <w:t>nyquist(W);</w:t>
      </w:r>
    </w:p>
    <w:p w:rsidR="006C0C11" w:rsidRPr="006C0C11" w:rsidRDefault="006C0C11" w:rsidP="006C0C11">
      <w:pPr>
        <w:spacing w:after="0" w:line="240" w:lineRule="auto"/>
        <w:ind w:firstLine="709"/>
        <w:rPr>
          <w:sz w:val="24"/>
          <w:szCs w:val="24"/>
        </w:rPr>
      </w:pPr>
      <w:r w:rsidRPr="006C0C11">
        <w:rPr>
          <w:sz w:val="24"/>
          <w:szCs w:val="24"/>
        </w:rPr>
        <w:t>figure;</w:t>
      </w:r>
    </w:p>
    <w:p w:rsidR="006C0C11" w:rsidRPr="006C0C11" w:rsidRDefault="006C0C11" w:rsidP="006C0C11">
      <w:pPr>
        <w:spacing w:after="0" w:line="240" w:lineRule="auto"/>
        <w:ind w:firstLine="709"/>
        <w:rPr>
          <w:sz w:val="24"/>
          <w:szCs w:val="24"/>
        </w:rPr>
      </w:pPr>
      <w:r w:rsidRPr="006C0C11">
        <w:rPr>
          <w:sz w:val="24"/>
          <w:szCs w:val="24"/>
        </w:rPr>
        <w:t>bode(W);</w:t>
      </w:r>
    </w:p>
    <w:p w:rsidR="00067187" w:rsidRDefault="00C93503" w:rsidP="00C93503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15025" cy="25642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18716" r="5618" b="17647"/>
                    <a:stretch/>
                  </pic:blipFill>
                  <pic:spPr bwMode="auto">
                    <a:xfrm>
                      <a:off x="0" y="0"/>
                      <a:ext cx="5928665" cy="257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C11" w:rsidRDefault="006C0C11" w:rsidP="006C0C11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lang w:eastAsia="ru-RU"/>
        </w:rPr>
        <w:t xml:space="preserve">Рис. 5.12. </w:t>
      </w:r>
      <w:r w:rsidR="00A01D85">
        <w:rPr>
          <w:lang w:eastAsia="ru-RU"/>
        </w:rPr>
        <w:t xml:space="preserve">АФЧХ, </w:t>
      </w:r>
      <w:r>
        <w:rPr>
          <w:lang w:eastAsia="ru-RU"/>
        </w:rPr>
        <w:t>ЛАЧХ і ЛФЧХ коливальної ланки</w:t>
      </w:r>
    </w:p>
    <w:p w:rsidR="001E4AE8" w:rsidRDefault="001E4AE8" w:rsidP="006C0C11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</w:p>
    <w:p w:rsidR="001E4AE8" w:rsidRDefault="001E4AE8" w:rsidP="001E4AE8">
      <w:pPr>
        <w:pStyle w:val="aa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в) інтегральної ланки</w:t>
      </w:r>
    </w:p>
    <w:p w:rsidR="00DE4DBD" w:rsidRPr="001B0300" w:rsidRDefault="00DE4DBD" w:rsidP="00DE4DBD">
      <w:pPr>
        <w:spacing w:after="0" w:line="240" w:lineRule="auto"/>
        <w:ind w:firstLine="709"/>
        <w:rPr>
          <w:sz w:val="24"/>
          <w:szCs w:val="24"/>
          <w:lang w:val="ru-RU"/>
        </w:rPr>
      </w:pPr>
      <w:r w:rsidRPr="00DE4DBD">
        <w:rPr>
          <w:sz w:val="24"/>
          <w:szCs w:val="24"/>
          <w:lang w:val="en-US"/>
        </w:rPr>
        <w:t>close</w:t>
      </w:r>
      <w:r w:rsidRPr="001B0300">
        <w:rPr>
          <w:sz w:val="24"/>
          <w:szCs w:val="24"/>
          <w:lang w:val="ru-RU"/>
        </w:rPr>
        <w:t xml:space="preserve"> </w:t>
      </w:r>
      <w:r w:rsidRPr="00DE4DBD">
        <w:rPr>
          <w:sz w:val="24"/>
          <w:szCs w:val="24"/>
          <w:lang w:val="en-US"/>
        </w:rPr>
        <w:t>all</w:t>
      </w:r>
      <w:r w:rsidRPr="001B0300">
        <w:rPr>
          <w:sz w:val="24"/>
          <w:szCs w:val="24"/>
          <w:lang w:val="ru-RU"/>
        </w:rPr>
        <w:t>;</w:t>
      </w:r>
    </w:p>
    <w:p w:rsidR="00DE4DBD" w:rsidRPr="00DE4DBD" w:rsidRDefault="00DE4DBD" w:rsidP="00DE4DBD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DE4DBD">
        <w:rPr>
          <w:sz w:val="24"/>
          <w:szCs w:val="24"/>
          <w:lang w:val="en-US"/>
        </w:rPr>
        <w:t>p=tf('p');</w:t>
      </w:r>
    </w:p>
    <w:p w:rsidR="00DE4DBD" w:rsidRPr="00DE4DBD" w:rsidRDefault="00DE4DBD" w:rsidP="00DE4DBD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DE4DBD">
        <w:rPr>
          <w:sz w:val="24"/>
          <w:szCs w:val="24"/>
          <w:lang w:val="en-US"/>
        </w:rPr>
        <w:t>W=</w:t>
      </w:r>
      <w:r w:rsidR="001B0300">
        <w:rPr>
          <w:sz w:val="24"/>
          <w:szCs w:val="24"/>
          <w:lang w:val="ru-RU"/>
        </w:rPr>
        <w:t>7</w:t>
      </w:r>
      <w:r w:rsidRPr="00DE4DBD">
        <w:rPr>
          <w:sz w:val="24"/>
          <w:szCs w:val="24"/>
          <w:lang w:val="en-US"/>
        </w:rPr>
        <w:t>/p</w:t>
      </w:r>
    </w:p>
    <w:p w:rsidR="00DE4DBD" w:rsidRPr="00DE4DBD" w:rsidRDefault="00DE4DBD" w:rsidP="00DE4DBD">
      <w:pPr>
        <w:spacing w:after="0" w:line="240" w:lineRule="auto"/>
        <w:ind w:firstLine="709"/>
        <w:rPr>
          <w:sz w:val="24"/>
          <w:szCs w:val="24"/>
        </w:rPr>
      </w:pPr>
      <w:r w:rsidRPr="00DE4DBD">
        <w:rPr>
          <w:sz w:val="24"/>
          <w:szCs w:val="24"/>
        </w:rPr>
        <w:t>figure;</w:t>
      </w:r>
    </w:p>
    <w:p w:rsidR="00DE4DBD" w:rsidRPr="00DE4DBD" w:rsidRDefault="00DE4DBD" w:rsidP="00DE4DBD">
      <w:pPr>
        <w:spacing w:after="0" w:line="240" w:lineRule="auto"/>
        <w:ind w:firstLine="709"/>
        <w:rPr>
          <w:sz w:val="24"/>
          <w:szCs w:val="24"/>
        </w:rPr>
      </w:pPr>
      <w:r w:rsidRPr="00DE4DBD">
        <w:rPr>
          <w:sz w:val="24"/>
          <w:szCs w:val="24"/>
        </w:rPr>
        <w:t xml:space="preserve"> nyquist(W);</w:t>
      </w:r>
    </w:p>
    <w:p w:rsidR="00DE4DBD" w:rsidRPr="00DE4DBD" w:rsidRDefault="00DE4DBD" w:rsidP="00DE4DBD">
      <w:pPr>
        <w:spacing w:after="0" w:line="240" w:lineRule="auto"/>
        <w:ind w:firstLine="709"/>
        <w:rPr>
          <w:sz w:val="24"/>
          <w:szCs w:val="24"/>
        </w:rPr>
      </w:pPr>
      <w:r w:rsidRPr="00DE4DBD">
        <w:rPr>
          <w:sz w:val="24"/>
          <w:szCs w:val="24"/>
        </w:rPr>
        <w:lastRenderedPageBreak/>
        <w:t>figure;</w:t>
      </w:r>
    </w:p>
    <w:p w:rsidR="00DE4DBD" w:rsidRPr="00DE4DBD" w:rsidRDefault="00DE4DBD" w:rsidP="00DE4DBD">
      <w:pPr>
        <w:spacing w:after="0" w:line="240" w:lineRule="auto"/>
        <w:ind w:firstLine="709"/>
        <w:rPr>
          <w:sz w:val="24"/>
          <w:szCs w:val="24"/>
        </w:rPr>
      </w:pPr>
      <w:r w:rsidRPr="00DE4DBD">
        <w:rPr>
          <w:sz w:val="24"/>
          <w:szCs w:val="24"/>
        </w:rPr>
        <w:t>bode(W);</w:t>
      </w:r>
    </w:p>
    <w:p w:rsidR="00DE4DBD" w:rsidRDefault="00DE4DBD" w:rsidP="00DE4DBD">
      <w:pPr>
        <w:pStyle w:val="aa"/>
        <w:tabs>
          <w:tab w:val="left" w:pos="426"/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802154" cy="2495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17647" r="8346" b="18182"/>
                    <a:stretch/>
                  </pic:blipFill>
                  <pic:spPr bwMode="auto">
                    <a:xfrm>
                      <a:off x="0" y="0"/>
                      <a:ext cx="5802154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DBD" w:rsidRDefault="00DE4DBD" w:rsidP="00DE4DBD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lang w:eastAsia="ru-RU"/>
        </w:rPr>
        <w:t xml:space="preserve">Рис. 5.13. </w:t>
      </w:r>
      <w:r w:rsidR="00A01D85">
        <w:rPr>
          <w:lang w:eastAsia="ru-RU"/>
        </w:rPr>
        <w:t xml:space="preserve">АФЧХ, </w:t>
      </w:r>
      <w:r>
        <w:rPr>
          <w:lang w:eastAsia="ru-RU"/>
        </w:rPr>
        <w:t>ЛАЧХ і ЛФЧХ інтегральної ланки</w:t>
      </w:r>
    </w:p>
    <w:p w:rsidR="007031F4" w:rsidRDefault="007031F4" w:rsidP="00DE4DBD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</w:p>
    <w:p w:rsidR="007031F4" w:rsidRDefault="007031F4" w:rsidP="007031F4">
      <w:pPr>
        <w:pStyle w:val="aa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г)</w:t>
      </w:r>
      <w:r w:rsidR="003850D6">
        <w:rPr>
          <w:lang w:eastAsia="ru-RU"/>
        </w:rPr>
        <w:t>диференційної ланки</w:t>
      </w:r>
    </w:p>
    <w:p w:rsidR="003850D6" w:rsidRPr="001B0300" w:rsidRDefault="003850D6" w:rsidP="003850D6">
      <w:pPr>
        <w:spacing w:after="0" w:line="240" w:lineRule="auto"/>
        <w:ind w:firstLine="709"/>
        <w:rPr>
          <w:sz w:val="24"/>
          <w:szCs w:val="24"/>
          <w:lang w:val="ru-RU"/>
        </w:rPr>
      </w:pPr>
      <w:r w:rsidRPr="003850D6">
        <w:rPr>
          <w:sz w:val="24"/>
          <w:szCs w:val="24"/>
          <w:lang w:val="en-US"/>
        </w:rPr>
        <w:t>close</w:t>
      </w:r>
      <w:r w:rsidRPr="001B0300">
        <w:rPr>
          <w:sz w:val="24"/>
          <w:szCs w:val="24"/>
          <w:lang w:val="ru-RU"/>
        </w:rPr>
        <w:t xml:space="preserve"> </w:t>
      </w:r>
      <w:r w:rsidRPr="003850D6">
        <w:rPr>
          <w:sz w:val="24"/>
          <w:szCs w:val="24"/>
          <w:lang w:val="en-US"/>
        </w:rPr>
        <w:t>all</w:t>
      </w:r>
      <w:r w:rsidRPr="001B0300">
        <w:rPr>
          <w:sz w:val="24"/>
          <w:szCs w:val="24"/>
          <w:lang w:val="ru-RU"/>
        </w:rPr>
        <w:t>;</w:t>
      </w:r>
    </w:p>
    <w:p w:rsidR="003850D6" w:rsidRPr="003850D6" w:rsidRDefault="003850D6" w:rsidP="003850D6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3850D6">
        <w:rPr>
          <w:sz w:val="24"/>
          <w:szCs w:val="24"/>
          <w:lang w:val="en-US"/>
        </w:rPr>
        <w:t>p=tf('p');</w:t>
      </w:r>
    </w:p>
    <w:p w:rsidR="003850D6" w:rsidRPr="003850D6" w:rsidRDefault="003850D6" w:rsidP="003850D6">
      <w:pPr>
        <w:spacing w:after="0" w:line="240" w:lineRule="auto"/>
        <w:ind w:firstLine="709"/>
        <w:rPr>
          <w:sz w:val="24"/>
          <w:szCs w:val="24"/>
        </w:rPr>
      </w:pPr>
      <w:r w:rsidRPr="003850D6">
        <w:rPr>
          <w:sz w:val="24"/>
          <w:szCs w:val="24"/>
          <w:lang w:val="en-US"/>
        </w:rPr>
        <w:t>W=(</w:t>
      </w:r>
      <w:r w:rsidR="001B0300">
        <w:rPr>
          <w:sz w:val="24"/>
          <w:szCs w:val="24"/>
          <w:lang w:val="ru-RU"/>
        </w:rPr>
        <w:t>7</w:t>
      </w:r>
      <w:r w:rsidRPr="003850D6">
        <w:rPr>
          <w:sz w:val="24"/>
          <w:szCs w:val="24"/>
          <w:lang w:val="en-US"/>
        </w:rPr>
        <w:t>*p)/(0.2*p+1)</w:t>
      </w:r>
    </w:p>
    <w:p w:rsidR="003850D6" w:rsidRPr="003850D6" w:rsidRDefault="003850D6" w:rsidP="003850D6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3850D6">
        <w:rPr>
          <w:sz w:val="24"/>
          <w:szCs w:val="24"/>
          <w:lang w:val="en-US"/>
        </w:rPr>
        <w:t>figure;</w:t>
      </w:r>
    </w:p>
    <w:p w:rsidR="003850D6" w:rsidRPr="003850D6" w:rsidRDefault="003850D6" w:rsidP="003850D6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3850D6">
        <w:rPr>
          <w:sz w:val="24"/>
          <w:szCs w:val="24"/>
          <w:lang w:val="en-US"/>
        </w:rPr>
        <w:t>nyquist(W);</w:t>
      </w:r>
    </w:p>
    <w:p w:rsidR="003850D6" w:rsidRPr="003850D6" w:rsidRDefault="003850D6" w:rsidP="003850D6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3850D6">
        <w:rPr>
          <w:sz w:val="24"/>
          <w:szCs w:val="24"/>
          <w:lang w:val="en-US"/>
        </w:rPr>
        <w:t>figure;</w:t>
      </w:r>
    </w:p>
    <w:p w:rsidR="003850D6" w:rsidRPr="003850D6" w:rsidRDefault="003850D6" w:rsidP="003850D6">
      <w:pPr>
        <w:spacing w:after="0" w:line="240" w:lineRule="auto"/>
        <w:ind w:firstLine="709"/>
        <w:rPr>
          <w:sz w:val="24"/>
          <w:szCs w:val="24"/>
        </w:rPr>
      </w:pPr>
      <w:r w:rsidRPr="003850D6">
        <w:rPr>
          <w:sz w:val="24"/>
          <w:szCs w:val="24"/>
          <w:lang w:val="en-US"/>
        </w:rPr>
        <w:t>bode(W);</w:t>
      </w:r>
    </w:p>
    <w:p w:rsidR="003850D6" w:rsidRDefault="00221BB6" w:rsidP="00221BB6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6024404" cy="2638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20321" r="9631" b="15508"/>
                    <a:stretch/>
                  </pic:blipFill>
                  <pic:spPr bwMode="auto">
                    <a:xfrm>
                      <a:off x="0" y="0"/>
                      <a:ext cx="6024404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BB6" w:rsidRDefault="00221BB6" w:rsidP="00221BB6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lang w:eastAsia="ru-RU"/>
        </w:rPr>
        <w:t xml:space="preserve">Рис. 5.14. </w:t>
      </w:r>
      <w:r w:rsidR="00A01D85">
        <w:rPr>
          <w:lang w:eastAsia="ru-RU"/>
        </w:rPr>
        <w:t xml:space="preserve">АФЧХ, </w:t>
      </w:r>
      <w:r>
        <w:rPr>
          <w:lang w:eastAsia="ru-RU"/>
        </w:rPr>
        <w:t xml:space="preserve">ЛАЧХ і ЛФЧХ </w:t>
      </w:r>
      <w:r w:rsidR="008B3849">
        <w:rPr>
          <w:lang w:eastAsia="ru-RU"/>
        </w:rPr>
        <w:t>диференційної</w:t>
      </w:r>
      <w:r>
        <w:rPr>
          <w:lang w:eastAsia="ru-RU"/>
        </w:rPr>
        <w:t xml:space="preserve"> ланки</w:t>
      </w:r>
    </w:p>
    <w:p w:rsidR="006C0C11" w:rsidRDefault="006C0C11" w:rsidP="00F97C4F">
      <w:pPr>
        <w:pStyle w:val="aa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lang w:eastAsia="ru-RU"/>
        </w:rPr>
      </w:pPr>
    </w:p>
    <w:p w:rsidR="009C6BCD" w:rsidRDefault="00A654F0" w:rsidP="00A654F0">
      <w:pPr>
        <w:pStyle w:val="aa"/>
        <w:numPr>
          <w:ilvl w:val="0"/>
          <w:numId w:val="44"/>
        </w:numPr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lang w:eastAsia="ru-RU"/>
        </w:rPr>
      </w:pPr>
      <w:r>
        <w:lastRenderedPageBreak/>
        <w:t>АФЧХ, ЛАЧХ і ЛФЧХ розімкненої (рис. 5.15) та замкненої (рис. 5.16) систем управління згідно з одним з наведених варіантів структурної схеми (рис. 5.17)</w:t>
      </w:r>
    </w:p>
    <w:p w:rsidR="006C0C11" w:rsidRDefault="006C0C11" w:rsidP="009C6BCD">
      <w:pPr>
        <w:pStyle w:val="aa"/>
        <w:tabs>
          <w:tab w:val="left" w:pos="851"/>
          <w:tab w:val="left" w:pos="993"/>
        </w:tabs>
        <w:spacing w:before="240" w:after="0" w:line="360" w:lineRule="auto"/>
        <w:ind w:left="709"/>
        <w:jc w:val="both"/>
        <w:rPr>
          <w:lang w:eastAsia="ru-RU"/>
        </w:rPr>
      </w:pPr>
    </w:p>
    <w:p w:rsidR="00F81E73" w:rsidRDefault="003A2A7B" w:rsidP="003A2A7B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both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1419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C11" w:rsidRDefault="00F81E73" w:rsidP="00F81E73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lang w:eastAsia="ru-RU"/>
        </w:rPr>
        <w:t>Рис. 5.17. Структурна схема за варіантом</w:t>
      </w:r>
    </w:p>
    <w:p w:rsidR="000E69A3" w:rsidRDefault="000E69A3" w:rsidP="00F81E73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</w:p>
    <w:p w:rsidR="006C0C11" w:rsidRDefault="000E69A3" w:rsidP="009C6BCD">
      <w:pPr>
        <w:pStyle w:val="aa"/>
        <w:tabs>
          <w:tab w:val="left" w:pos="851"/>
          <w:tab w:val="left" w:pos="993"/>
        </w:tabs>
        <w:spacing w:before="240" w:after="0" w:line="360" w:lineRule="auto"/>
        <w:ind w:left="709"/>
        <w:jc w:val="both"/>
        <w:rPr>
          <w:lang w:eastAsia="ru-RU"/>
        </w:rPr>
      </w:pPr>
      <w:r>
        <w:rPr>
          <w:lang w:eastAsia="ru-RU"/>
        </w:rPr>
        <w:t>Для розімкненої системи</w:t>
      </w:r>
      <w:r w:rsidR="00EE4429">
        <w:rPr>
          <w:lang w:eastAsia="ru-RU"/>
        </w:rPr>
        <w:t>:</w:t>
      </w:r>
    </w:p>
    <w:p w:rsidR="00B109EE" w:rsidRPr="00B109EE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B109EE">
        <w:rPr>
          <w:sz w:val="24"/>
          <w:szCs w:val="24"/>
          <w:lang w:eastAsia="ru-RU"/>
        </w:rPr>
        <w:t>close all;</w:t>
      </w:r>
    </w:p>
    <w:p w:rsidR="00B109EE" w:rsidRPr="00B109EE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B109EE">
        <w:rPr>
          <w:sz w:val="24"/>
          <w:szCs w:val="24"/>
          <w:lang w:eastAsia="ru-RU"/>
        </w:rPr>
        <w:t>p=tf('p');</w:t>
      </w:r>
    </w:p>
    <w:p w:rsidR="00B109EE" w:rsidRPr="00B109EE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B109EE">
        <w:rPr>
          <w:sz w:val="24"/>
          <w:szCs w:val="24"/>
          <w:lang w:eastAsia="ru-RU"/>
        </w:rPr>
        <w:t>W1=(0.1*p+1)/(0.2*p+1)</w:t>
      </w:r>
    </w:p>
    <w:p w:rsidR="00B109EE" w:rsidRPr="001B0300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val="ru-RU" w:eastAsia="ru-RU"/>
        </w:rPr>
      </w:pPr>
      <w:r w:rsidRPr="00B109EE">
        <w:rPr>
          <w:sz w:val="24"/>
          <w:szCs w:val="24"/>
          <w:lang w:eastAsia="ru-RU"/>
        </w:rPr>
        <w:t>W2=</w:t>
      </w:r>
      <w:r w:rsidR="001B0300">
        <w:rPr>
          <w:sz w:val="24"/>
          <w:szCs w:val="24"/>
          <w:lang w:val="ru-RU" w:eastAsia="ru-RU"/>
        </w:rPr>
        <w:t>7</w:t>
      </w:r>
    </w:p>
    <w:p w:rsidR="00B109EE" w:rsidRPr="00B109EE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B109EE">
        <w:rPr>
          <w:sz w:val="24"/>
          <w:szCs w:val="24"/>
          <w:lang w:eastAsia="ru-RU"/>
        </w:rPr>
        <w:t>W3=</w:t>
      </w:r>
      <w:r w:rsidR="001B0300">
        <w:rPr>
          <w:sz w:val="24"/>
          <w:szCs w:val="24"/>
          <w:lang w:val="ru-RU" w:eastAsia="ru-RU"/>
        </w:rPr>
        <w:t>7</w:t>
      </w:r>
      <w:r w:rsidRPr="00B109EE">
        <w:rPr>
          <w:sz w:val="24"/>
          <w:szCs w:val="24"/>
          <w:lang w:eastAsia="ru-RU"/>
        </w:rPr>
        <w:t>/(0.04*p+0.144*p+1)</w:t>
      </w:r>
    </w:p>
    <w:p w:rsidR="00B109EE" w:rsidRPr="00B109EE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B109EE">
        <w:rPr>
          <w:sz w:val="24"/>
          <w:szCs w:val="24"/>
          <w:lang w:eastAsia="ru-RU"/>
        </w:rPr>
        <w:t>W4=W1*W2*W3</w:t>
      </w:r>
    </w:p>
    <w:p w:rsidR="00B109EE" w:rsidRPr="00B109EE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B109EE">
        <w:rPr>
          <w:sz w:val="24"/>
          <w:szCs w:val="24"/>
          <w:lang w:eastAsia="ru-RU"/>
        </w:rPr>
        <w:t>figure;</w:t>
      </w:r>
    </w:p>
    <w:p w:rsidR="00B109EE" w:rsidRPr="00B109EE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B109EE">
        <w:rPr>
          <w:sz w:val="24"/>
          <w:szCs w:val="24"/>
          <w:lang w:eastAsia="ru-RU"/>
        </w:rPr>
        <w:t>nyquist(W4);</w:t>
      </w:r>
    </w:p>
    <w:p w:rsidR="00B109EE" w:rsidRPr="00B109EE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B109EE">
        <w:rPr>
          <w:sz w:val="24"/>
          <w:szCs w:val="24"/>
          <w:lang w:eastAsia="ru-RU"/>
        </w:rPr>
        <w:t>figure;</w:t>
      </w:r>
    </w:p>
    <w:p w:rsidR="006C0C11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B109EE">
        <w:rPr>
          <w:sz w:val="24"/>
          <w:szCs w:val="24"/>
          <w:lang w:eastAsia="ru-RU"/>
        </w:rPr>
        <w:t>bode(W4);</w:t>
      </w:r>
    </w:p>
    <w:p w:rsidR="00B109EE" w:rsidRPr="00B109EE" w:rsidRDefault="00B109EE" w:rsidP="00B109EE">
      <w:pPr>
        <w:pStyle w:val="aa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</w:p>
    <w:p w:rsidR="00374DE8" w:rsidRDefault="00374DE8" w:rsidP="00374DE8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2609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EE" w:rsidRDefault="00B109EE" w:rsidP="00374DE8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lang w:eastAsia="ru-RU"/>
        </w:rPr>
        <w:t>Рис. 5.15. АФЧХ, ЛАЧХ, ЛФЧХ розімкненої системи</w:t>
      </w:r>
    </w:p>
    <w:p w:rsidR="00B109EE" w:rsidRDefault="00B109EE" w:rsidP="00374DE8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</w:p>
    <w:p w:rsidR="00B109EE" w:rsidRDefault="00EE4429" w:rsidP="00B109EE">
      <w:pPr>
        <w:pStyle w:val="aa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Для замкненої системи:</w:t>
      </w:r>
    </w:p>
    <w:p w:rsidR="00EE4429" w:rsidRDefault="00EE4429" w:rsidP="00B109EE">
      <w:pPr>
        <w:pStyle w:val="aa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lang w:eastAsia="ru-RU"/>
        </w:rPr>
      </w:pPr>
    </w:p>
    <w:p w:rsidR="00E17D8C" w:rsidRPr="001B0300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ru-RU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lastRenderedPageBreak/>
        <w:t>close</w:t>
      </w:r>
      <w:r w:rsidRPr="001B0300">
        <w:rPr>
          <w:bCs/>
          <w:color w:val="000000"/>
          <w:sz w:val="24"/>
          <w:szCs w:val="24"/>
          <w:lang w:val="ru-RU" w:eastAsia="ru-RU"/>
        </w:rPr>
        <w:t xml:space="preserve"> </w:t>
      </w:r>
      <w:r w:rsidRPr="00EE4429">
        <w:rPr>
          <w:bCs/>
          <w:color w:val="A020F0"/>
          <w:sz w:val="24"/>
          <w:szCs w:val="24"/>
          <w:lang w:val="en-US" w:eastAsia="ru-RU"/>
        </w:rPr>
        <w:t>all</w:t>
      </w:r>
      <w:r w:rsidRPr="001B0300">
        <w:rPr>
          <w:bCs/>
          <w:color w:val="000000"/>
          <w:sz w:val="24"/>
          <w:szCs w:val="24"/>
          <w:lang w:val="ru-RU" w:eastAsia="ru-RU"/>
        </w:rPr>
        <w:t>;</w:t>
      </w:r>
    </w:p>
    <w:p w:rsidR="00E17D8C" w:rsidRPr="00EE4429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en-US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p=tf(</w:t>
      </w:r>
      <w:r w:rsidRPr="00EE4429">
        <w:rPr>
          <w:bCs/>
          <w:color w:val="A020F0"/>
          <w:sz w:val="24"/>
          <w:szCs w:val="24"/>
          <w:lang w:val="en-US" w:eastAsia="ru-RU"/>
        </w:rPr>
        <w:t>'p'</w:t>
      </w:r>
      <w:r w:rsidRPr="00EE4429">
        <w:rPr>
          <w:bCs/>
          <w:color w:val="000000"/>
          <w:sz w:val="24"/>
          <w:szCs w:val="24"/>
          <w:lang w:val="en-US" w:eastAsia="ru-RU"/>
        </w:rPr>
        <w:t>);</w:t>
      </w:r>
    </w:p>
    <w:p w:rsidR="00E17D8C" w:rsidRPr="00EE4429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en-US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W1=(0.1*p+1)/(0.2*p+1)</w:t>
      </w:r>
    </w:p>
    <w:p w:rsidR="00E17D8C" w:rsidRPr="001B0300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ru-RU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W2=</w:t>
      </w:r>
      <w:r w:rsidR="001B0300">
        <w:rPr>
          <w:bCs/>
          <w:color w:val="000000"/>
          <w:sz w:val="24"/>
          <w:szCs w:val="24"/>
          <w:lang w:val="ru-RU" w:eastAsia="ru-RU"/>
        </w:rPr>
        <w:t>7</w:t>
      </w:r>
    </w:p>
    <w:p w:rsidR="00E17D8C" w:rsidRPr="00EE4429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en-US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W3=</w:t>
      </w:r>
      <w:r w:rsidR="001B0300">
        <w:rPr>
          <w:bCs/>
          <w:color w:val="000000"/>
          <w:sz w:val="24"/>
          <w:szCs w:val="24"/>
          <w:lang w:val="ru-RU" w:eastAsia="ru-RU"/>
        </w:rPr>
        <w:t>7</w:t>
      </w:r>
      <w:r w:rsidRPr="00EE4429">
        <w:rPr>
          <w:bCs/>
          <w:color w:val="000000"/>
          <w:sz w:val="24"/>
          <w:szCs w:val="24"/>
          <w:lang w:val="en-US" w:eastAsia="ru-RU"/>
        </w:rPr>
        <w:t>/(0.04*p+0.144*p+1)</w:t>
      </w:r>
    </w:p>
    <w:p w:rsidR="00E17D8C" w:rsidRPr="00EE4429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en-US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W4=W1*W2*W3</w:t>
      </w:r>
    </w:p>
    <w:p w:rsidR="00E17D8C" w:rsidRPr="00EE4429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en-US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W5=W4/(1+W4)</w:t>
      </w:r>
    </w:p>
    <w:p w:rsidR="00E17D8C" w:rsidRPr="00EE4429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en-US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figure;</w:t>
      </w:r>
    </w:p>
    <w:p w:rsidR="00E17D8C" w:rsidRPr="00EE4429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en-US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nyquist(W</w:t>
      </w:r>
      <w:r w:rsidR="00EE4429" w:rsidRPr="00EE4429">
        <w:rPr>
          <w:bCs/>
          <w:color w:val="000000"/>
          <w:sz w:val="24"/>
          <w:szCs w:val="24"/>
          <w:lang w:eastAsia="ru-RU"/>
        </w:rPr>
        <w:t>5</w:t>
      </w:r>
      <w:r w:rsidRPr="00EE4429">
        <w:rPr>
          <w:bCs/>
          <w:color w:val="000000"/>
          <w:sz w:val="24"/>
          <w:szCs w:val="24"/>
          <w:lang w:val="en-US" w:eastAsia="ru-RU"/>
        </w:rPr>
        <w:t>);</w:t>
      </w:r>
    </w:p>
    <w:p w:rsidR="00E17D8C" w:rsidRPr="00EE4429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en-US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figure;</w:t>
      </w:r>
    </w:p>
    <w:p w:rsidR="00E17D8C" w:rsidRPr="00EE4429" w:rsidRDefault="00E17D8C" w:rsidP="00EE4429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  <w:lang w:val="en-US" w:eastAsia="ru-RU"/>
        </w:rPr>
      </w:pPr>
      <w:r w:rsidRPr="00EE4429">
        <w:rPr>
          <w:bCs/>
          <w:color w:val="000000"/>
          <w:sz w:val="24"/>
          <w:szCs w:val="24"/>
          <w:lang w:val="en-US" w:eastAsia="ru-RU"/>
        </w:rPr>
        <w:t>bode(W</w:t>
      </w:r>
      <w:r w:rsidR="00EE4429" w:rsidRPr="00EE4429">
        <w:rPr>
          <w:bCs/>
          <w:color w:val="000000"/>
          <w:sz w:val="24"/>
          <w:szCs w:val="24"/>
          <w:lang w:eastAsia="ru-RU"/>
        </w:rPr>
        <w:t>5</w:t>
      </w:r>
      <w:r w:rsidRPr="00EE4429">
        <w:rPr>
          <w:bCs/>
          <w:color w:val="000000"/>
          <w:sz w:val="24"/>
          <w:szCs w:val="24"/>
          <w:lang w:val="en-US" w:eastAsia="ru-RU"/>
        </w:rPr>
        <w:t>);</w:t>
      </w:r>
    </w:p>
    <w:p w:rsidR="00E17D8C" w:rsidRDefault="00E17D8C" w:rsidP="00FB4B32">
      <w:pPr>
        <w:tabs>
          <w:tab w:val="left" w:pos="851"/>
          <w:tab w:val="left" w:pos="993"/>
        </w:tabs>
        <w:spacing w:after="0" w:line="360" w:lineRule="auto"/>
        <w:jc w:val="both"/>
        <w:rPr>
          <w:lang w:eastAsia="ru-RU"/>
        </w:rPr>
      </w:pPr>
    </w:p>
    <w:p w:rsidR="009520F1" w:rsidRDefault="009520F1" w:rsidP="00EE4429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2562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29" w:rsidRDefault="00EE4429" w:rsidP="00EE4429">
      <w:pPr>
        <w:pStyle w:val="aa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lang w:eastAsia="ru-RU"/>
        </w:rPr>
      </w:pPr>
      <w:r>
        <w:rPr>
          <w:lang w:eastAsia="ru-RU"/>
        </w:rPr>
        <w:t>Рис. 5.16. АФЧХ, ЛАЧХ, ЛФЧХ замкненої системи</w:t>
      </w:r>
    </w:p>
    <w:p w:rsidR="00EE4429" w:rsidRDefault="00EE4429" w:rsidP="00EE4429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087A22" w:rsidRPr="00087A22" w:rsidRDefault="00087A22" w:rsidP="00087A22">
      <w:pPr>
        <w:pStyle w:val="ad"/>
        <w:numPr>
          <w:ilvl w:val="0"/>
          <w:numId w:val="44"/>
        </w:numPr>
        <w:tabs>
          <w:tab w:val="center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Pr="00087A22">
        <w:rPr>
          <w:color w:val="000000"/>
          <w:sz w:val="28"/>
          <w:szCs w:val="28"/>
        </w:rPr>
        <w:t>лочно-структурні моделі і побудув</w:t>
      </w:r>
      <w:r w:rsidR="006A510F">
        <w:rPr>
          <w:color w:val="000000"/>
          <w:sz w:val="28"/>
          <w:szCs w:val="28"/>
        </w:rPr>
        <w:t>ати дійсні та уявні частотні ха</w:t>
      </w:r>
      <w:r w:rsidRPr="00087A22">
        <w:rPr>
          <w:color w:val="000000"/>
          <w:sz w:val="28"/>
          <w:szCs w:val="28"/>
        </w:rPr>
        <w:t>рактеристики замкненої та роз</w:t>
      </w:r>
      <w:r w:rsidR="006A510F">
        <w:rPr>
          <w:color w:val="000000"/>
          <w:sz w:val="28"/>
          <w:szCs w:val="28"/>
        </w:rPr>
        <w:t>імкненої САУ за аналітичними за</w:t>
      </w:r>
      <w:r w:rsidRPr="00087A22">
        <w:rPr>
          <w:color w:val="000000"/>
          <w:sz w:val="28"/>
          <w:szCs w:val="28"/>
        </w:rPr>
        <w:t>лежностями:</w:t>
      </w:r>
    </w:p>
    <w:p w:rsidR="00087A22" w:rsidRDefault="00087A22" w:rsidP="00087A22">
      <w:pPr>
        <w:pStyle w:val="ad"/>
        <w:tabs>
          <w:tab w:val="center" w:pos="993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87A22">
        <w:rPr>
          <w:color w:val="000000"/>
          <w:sz w:val="28"/>
          <w:szCs w:val="28"/>
        </w:rPr>
        <w:t>а) на основі дійсної та уявної частотних характеристик розімкнутої системи</w:t>
      </w:r>
    </w:p>
    <w:p w:rsidR="00087A22" w:rsidRDefault="00DD4524" w:rsidP="006A510F">
      <w:pPr>
        <w:pStyle w:val="ad"/>
        <w:tabs>
          <w:tab w:val="center" w:pos="993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619375" cy="1971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24" w:rsidRPr="00087A22" w:rsidRDefault="006A510F" w:rsidP="006A510F">
      <w:pPr>
        <w:pStyle w:val="ad"/>
        <w:tabs>
          <w:tab w:val="center" w:pos="993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4075" cy="1676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10F" w:rsidRDefault="006A510F" w:rsidP="006A510F">
      <w:pPr>
        <w:pStyle w:val="aa"/>
        <w:tabs>
          <w:tab w:val="left" w:pos="851"/>
          <w:tab w:val="left" w:pos="993"/>
        </w:tabs>
        <w:spacing w:after="0" w:line="360" w:lineRule="auto"/>
        <w:ind w:left="1429"/>
        <w:jc w:val="center"/>
        <w:rPr>
          <w:lang w:eastAsia="ru-RU"/>
        </w:rPr>
      </w:pPr>
    </w:p>
    <w:p w:rsidR="006A510F" w:rsidRDefault="003B0C6F" w:rsidP="003B0C6F">
      <w:pPr>
        <w:pStyle w:val="aa"/>
        <w:tabs>
          <w:tab w:val="left" w:pos="851"/>
          <w:tab w:val="left" w:pos="993"/>
        </w:tabs>
        <w:spacing w:after="0" w:line="360" w:lineRule="auto"/>
        <w:ind w:left="0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2428875" cy="12277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6BB">
        <w:rPr>
          <w:lang w:eastAsia="ru-RU"/>
        </w:rPr>
        <w:tab/>
      </w:r>
      <w:r w:rsidR="004D56BB">
        <w:rPr>
          <w:lang w:eastAsia="ru-RU"/>
        </w:rPr>
        <w:tab/>
      </w:r>
      <w:r w:rsidR="004D56BB">
        <w:rPr>
          <w:noProof/>
          <w:lang w:val="ru-RU" w:eastAsia="ru-RU"/>
        </w:rPr>
        <w:drawing>
          <wp:inline distT="0" distB="0" distL="0" distR="0">
            <wp:extent cx="2314575" cy="110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1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8C" w:rsidRDefault="006A510F" w:rsidP="006A510F">
      <w:pPr>
        <w:pStyle w:val="aa"/>
        <w:tabs>
          <w:tab w:val="left" w:pos="851"/>
          <w:tab w:val="left" w:pos="993"/>
        </w:tabs>
        <w:spacing w:after="0" w:line="360" w:lineRule="auto"/>
        <w:ind w:left="0"/>
        <w:jc w:val="center"/>
        <w:rPr>
          <w:lang w:eastAsia="ru-RU"/>
        </w:rPr>
      </w:pPr>
      <w:r>
        <w:rPr>
          <w:lang w:eastAsia="ru-RU"/>
        </w:rPr>
        <w:t>Рис. 5.1</w:t>
      </w:r>
      <w:r w:rsidR="0003194A">
        <w:rPr>
          <w:lang w:eastAsia="ru-RU"/>
        </w:rPr>
        <w:t>8</w:t>
      </w:r>
      <w:r>
        <w:rPr>
          <w:lang w:eastAsia="ru-RU"/>
        </w:rPr>
        <w:t>. Структурн</w:t>
      </w:r>
      <w:r w:rsidR="0033499A">
        <w:rPr>
          <w:lang w:eastAsia="ru-RU"/>
        </w:rPr>
        <w:t>і</w:t>
      </w:r>
      <w:r>
        <w:rPr>
          <w:lang w:eastAsia="ru-RU"/>
        </w:rPr>
        <w:t xml:space="preserve"> схем</w:t>
      </w:r>
      <w:r w:rsidR="0033499A">
        <w:rPr>
          <w:lang w:eastAsia="ru-RU"/>
        </w:rPr>
        <w:t>и</w:t>
      </w:r>
    </w:p>
    <w:p w:rsidR="00E17D8C" w:rsidRDefault="00E17D8C" w:rsidP="003B0C6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3B0C6F" w:rsidRDefault="0003194A" w:rsidP="00833216">
      <w:pPr>
        <w:tabs>
          <w:tab w:val="left" w:pos="851"/>
          <w:tab w:val="left" w:pos="993"/>
        </w:tabs>
        <w:spacing w:after="0" w:line="360" w:lineRule="auto"/>
        <w:jc w:val="both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2857500" cy="153228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96" cy="15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3216">
        <w:rPr>
          <w:lang w:eastAsia="ru-RU"/>
        </w:rPr>
        <w:t xml:space="preserve">     </w:t>
      </w:r>
      <w:r w:rsidR="00833216">
        <w:rPr>
          <w:noProof/>
          <w:lang w:val="ru-RU" w:eastAsia="ru-RU"/>
        </w:rPr>
        <w:drawing>
          <wp:inline distT="0" distB="0" distL="0" distR="0">
            <wp:extent cx="2831136" cy="15293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36" cy="152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4A" w:rsidRDefault="0003194A" w:rsidP="003B0C6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Рис. 5.19 Результат</w:t>
      </w:r>
      <w:r w:rsidR="007E0BD0">
        <w:rPr>
          <w:lang w:eastAsia="ru-RU"/>
        </w:rPr>
        <w:t>и</w:t>
      </w:r>
      <w:r>
        <w:rPr>
          <w:lang w:eastAsia="ru-RU"/>
        </w:rPr>
        <w:t xml:space="preserve"> моделювання</w:t>
      </w:r>
    </w:p>
    <w:p w:rsidR="00754F27" w:rsidRPr="00443123" w:rsidRDefault="00754F27" w:rsidP="003B0C6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754F27" w:rsidRDefault="00443123" w:rsidP="007E0BD0">
      <w:pPr>
        <w:tabs>
          <w:tab w:val="left" w:pos="851"/>
          <w:tab w:val="left" w:pos="993"/>
        </w:tabs>
        <w:spacing w:after="0" w:line="360" w:lineRule="auto"/>
        <w:ind w:firstLine="709"/>
        <w:jc w:val="both"/>
        <w:rPr>
          <w:color w:val="000000"/>
        </w:rPr>
      </w:pPr>
      <w:r w:rsidRPr="00443123">
        <w:rPr>
          <w:color w:val="000000"/>
        </w:rPr>
        <w:t>б) на о</w:t>
      </w:r>
      <w:r>
        <w:rPr>
          <w:color w:val="000000"/>
        </w:rPr>
        <w:t>снові амплітудно-частотної фазо</w:t>
      </w:r>
      <w:r w:rsidRPr="00443123">
        <w:rPr>
          <w:color w:val="000000"/>
        </w:rPr>
        <w:t>частотно</w:t>
      </w:r>
      <w:r>
        <w:rPr>
          <w:color w:val="000000"/>
        </w:rPr>
        <w:t>ї характеристик розімкнутої сис</w:t>
      </w:r>
      <w:r w:rsidRPr="00443123">
        <w:rPr>
          <w:color w:val="000000"/>
        </w:rPr>
        <w:t>теми</w:t>
      </w:r>
    </w:p>
    <w:p w:rsidR="00443123" w:rsidRDefault="00352FD7" w:rsidP="00352FD7">
      <w:pPr>
        <w:tabs>
          <w:tab w:val="left" w:pos="851"/>
          <w:tab w:val="left" w:pos="993"/>
        </w:tabs>
        <w:spacing w:after="0" w:line="360" w:lineRule="auto"/>
        <w:ind w:firstLine="709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3162300" cy="22574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FD7" w:rsidRDefault="00352FD7" w:rsidP="00352FD7">
      <w:pPr>
        <w:tabs>
          <w:tab w:val="left" w:pos="851"/>
          <w:tab w:val="left" w:pos="993"/>
        </w:tabs>
        <w:spacing w:after="0" w:line="360" w:lineRule="auto"/>
        <w:ind w:firstLine="709"/>
        <w:jc w:val="center"/>
        <w:rPr>
          <w:lang w:eastAsia="ru-RU"/>
        </w:rPr>
      </w:pPr>
    </w:p>
    <w:p w:rsidR="00352FD7" w:rsidRDefault="00D964BF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4075" cy="2857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4BF" w:rsidRDefault="005E244B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467350" cy="22383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44B" w:rsidRDefault="00085E57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>
            <wp:extent cx="5343525" cy="240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2326C" w:rsidRDefault="0022326C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22326C" w:rsidRDefault="0022326C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22326C" w:rsidRDefault="0022326C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22326C" w:rsidRDefault="0022326C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22326C" w:rsidRDefault="0022326C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22326C" w:rsidRDefault="0022326C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33875" cy="23304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36" cy="233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76" w:rsidRDefault="0022326C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Рис. 5.20. Структурна схема</w:t>
      </w:r>
    </w:p>
    <w:p w:rsidR="00096B3E" w:rsidRDefault="00096B3E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096B3E" w:rsidRDefault="00096B3E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4273849" cy="2476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49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B3E" w:rsidRDefault="00096B3E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Рис. 5.21. Структурна схема</w:t>
      </w:r>
    </w:p>
    <w:p w:rsidR="00096B3E" w:rsidRDefault="00096B3E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22326C" w:rsidRDefault="0018550E" w:rsidP="00096B3E">
      <w:pPr>
        <w:tabs>
          <w:tab w:val="left" w:pos="851"/>
          <w:tab w:val="left" w:pos="993"/>
        </w:tabs>
        <w:spacing w:after="0" w:line="360" w:lineRule="auto"/>
        <w:jc w:val="both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2695575" cy="136078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6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27AC">
        <w:rPr>
          <w:lang w:eastAsia="ru-RU"/>
        </w:rPr>
        <w:tab/>
      </w:r>
      <w:r w:rsidR="006027AC">
        <w:rPr>
          <w:lang w:eastAsia="ru-RU"/>
        </w:rPr>
        <w:tab/>
      </w:r>
      <w:r w:rsidR="006027AC">
        <w:rPr>
          <w:noProof/>
          <w:lang w:val="ru-RU" w:eastAsia="ru-RU"/>
        </w:rPr>
        <w:drawing>
          <wp:inline distT="0" distB="0" distL="0" distR="0">
            <wp:extent cx="2514600" cy="136022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94" cy="13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0E" w:rsidRDefault="0018550E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Рис. 5.22. Результати моделювання</w:t>
      </w:r>
    </w:p>
    <w:p w:rsidR="003C20D1" w:rsidRDefault="003C20D1" w:rsidP="00D964BF">
      <w:pPr>
        <w:tabs>
          <w:tab w:val="left" w:pos="851"/>
          <w:tab w:val="left" w:pos="993"/>
        </w:tabs>
        <w:spacing w:after="0" w:line="360" w:lineRule="auto"/>
        <w:jc w:val="center"/>
        <w:rPr>
          <w:lang w:eastAsia="ru-RU"/>
        </w:rPr>
      </w:pPr>
    </w:p>
    <w:p w:rsidR="003C20D1" w:rsidRPr="003C20D1" w:rsidRDefault="003C20D1" w:rsidP="003C20D1">
      <w:pPr>
        <w:tabs>
          <w:tab w:val="left" w:pos="851"/>
          <w:tab w:val="left" w:pos="993"/>
        </w:tabs>
        <w:spacing w:after="0" w:line="360" w:lineRule="auto"/>
        <w:ind w:firstLine="709"/>
        <w:jc w:val="both"/>
        <w:rPr>
          <w:lang w:eastAsia="ru-RU"/>
        </w:rPr>
      </w:pPr>
      <w:r>
        <w:rPr>
          <w:color w:val="000000"/>
        </w:rPr>
        <w:t>Висновок</w:t>
      </w:r>
      <w:r w:rsidRPr="003C20D1">
        <w:rPr>
          <w:color w:val="000000"/>
        </w:rPr>
        <w:t xml:space="preserve">: </w:t>
      </w:r>
      <w:r>
        <w:rPr>
          <w:color w:val="000000"/>
        </w:rPr>
        <w:t>в результаті виконання лабораторної роботи засвоєно</w:t>
      </w:r>
      <w:r w:rsidRPr="003C20D1">
        <w:rPr>
          <w:color w:val="000000"/>
        </w:rPr>
        <w:t xml:space="preserve"> методики експерим</w:t>
      </w:r>
      <w:r>
        <w:rPr>
          <w:color w:val="000000"/>
        </w:rPr>
        <w:t>ентальної та автоматизованої по</w:t>
      </w:r>
      <w:r w:rsidRPr="003C20D1">
        <w:rPr>
          <w:color w:val="000000"/>
        </w:rPr>
        <w:t>будови частотних характеристик типових динамічних ланок і лінійних систем управління з використанням середовища Matlab.</w:t>
      </w:r>
    </w:p>
    <w:sectPr w:rsidR="003C20D1" w:rsidRPr="003C20D1" w:rsidSect="00D1165D">
      <w:headerReference w:type="default" r:id="rId41"/>
      <w:pgSz w:w="11906" w:h="16838" w:code="9"/>
      <w:pgMar w:top="532" w:right="851" w:bottom="1276" w:left="1701" w:header="142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193A" w:rsidRDefault="00E5193A" w:rsidP="00EC58BF">
      <w:pPr>
        <w:spacing w:after="0" w:line="240" w:lineRule="auto"/>
      </w:pPr>
      <w:r>
        <w:separator/>
      </w:r>
    </w:p>
  </w:endnote>
  <w:endnote w:type="continuationSeparator" w:id="0">
    <w:p w:rsidR="00E5193A" w:rsidRDefault="00E5193A" w:rsidP="00EC5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193A" w:rsidRDefault="00E5193A" w:rsidP="00EC58BF">
      <w:pPr>
        <w:spacing w:after="0" w:line="240" w:lineRule="auto"/>
      </w:pPr>
      <w:r>
        <w:separator/>
      </w:r>
    </w:p>
  </w:footnote>
  <w:footnote w:type="continuationSeparator" w:id="0">
    <w:p w:rsidR="00E5193A" w:rsidRDefault="00E5193A" w:rsidP="00EC58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65B" w:rsidRDefault="00E5193A">
    <w:pPr>
      <w:pStyle w:val="a6"/>
    </w:pPr>
    <w:r>
      <w:rPr>
        <w:noProof/>
        <w:lang w:eastAsia="uk-UA"/>
      </w:rPr>
      <w:pict>
        <v:group id="_x0000_s2049" style="position:absolute;margin-left:54.85pt;margin-top:17.25pt;width:522.45pt;height:807.3pt;z-index:25165772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style="mso-next-textbox:#_x0000_s2061" inset="1pt,1pt,1pt,1pt">
              <w:txbxContent>
                <w:p w:rsidR="0038165B" w:rsidRDefault="0038165B" w:rsidP="00EC58BF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Змн.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style="mso-next-textbox:#_x0000_s2062" inset="1pt,1pt,1pt,1pt">
              <w:txbxContent>
                <w:p w:rsidR="0038165B" w:rsidRDefault="0038165B" w:rsidP="00EC58BF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Арк.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style="mso-next-textbox:#_x0000_s2063" inset="1pt,1pt,1pt,1pt">
              <w:txbxContent>
                <w:p w:rsidR="0038165B" w:rsidRDefault="0038165B" w:rsidP="00EC58BF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style="mso-next-textbox:#_x0000_s2064" inset="1pt,1pt,1pt,1pt">
              <w:txbxContent>
                <w:p w:rsidR="0038165B" w:rsidRDefault="0038165B" w:rsidP="00EC58BF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Підпис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style="mso-next-textbox:#_x0000_s2065" inset="1pt,1pt,1pt,1pt">
              <w:txbxContent>
                <w:p w:rsidR="0038165B" w:rsidRDefault="0038165B" w:rsidP="00EC58BF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style="mso-next-textbox:#_x0000_s2066" inset="1pt,1pt,1pt,1pt">
              <w:txbxContent>
                <w:p w:rsidR="0038165B" w:rsidRDefault="0038165B" w:rsidP="00EC58BF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Арк.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style="mso-next-textbox:#_x0000_s2067" inset="1pt,1pt,1pt,1pt">
              <w:txbxContent>
                <w:p w:rsidR="0038165B" w:rsidRPr="0031358D" w:rsidRDefault="00C75977" w:rsidP="00EC58BF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Style w:val="a4"/>
                    </w:rPr>
                    <w:fldChar w:fldCharType="begin"/>
                  </w:r>
                  <w:r w:rsidR="0038165B">
                    <w:rPr>
                      <w:rStyle w:val="a4"/>
                    </w:rPr>
                    <w:instrText xml:space="preserve"> PAGE </w:instrText>
                  </w:r>
                  <w:r>
                    <w:rPr>
                      <w:rStyle w:val="a4"/>
                    </w:rPr>
                    <w:fldChar w:fldCharType="separate"/>
                  </w:r>
                  <w:r w:rsidR="001C6DB7">
                    <w:rPr>
                      <w:rStyle w:val="a4"/>
                      <w:noProof/>
                    </w:rPr>
                    <w:t>11</w:t>
                  </w:r>
                  <w:r>
                    <w:rPr>
                      <w:rStyle w:val="a4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style="mso-next-textbox:#_x0000_s2068" inset="1pt,1pt,1pt,1pt">
              <w:txbxContent>
                <w:p w:rsidR="007462FD" w:rsidRPr="00CF69E7" w:rsidRDefault="007462FD" w:rsidP="007462FD">
                  <w:pPr>
                    <w:spacing w:after="0" w:line="0" w:lineRule="atLeast"/>
                    <w:jc w:val="center"/>
                    <w:rPr>
                      <w:b/>
                      <w:sz w:val="36"/>
                      <w:szCs w:val="36"/>
                      <w:lang w:val="ru-RU"/>
                    </w:rPr>
                  </w:pPr>
                  <w:r w:rsidRPr="00CF69E7">
                    <w:rPr>
                      <w:color w:val="000000"/>
                      <w:sz w:val="36"/>
                      <w:szCs w:val="36"/>
                      <w:shd w:val="clear" w:color="auto" w:fill="FFFFFF"/>
                    </w:rPr>
                    <w:t>6.050201</w:t>
                  </w:r>
                  <w:r w:rsidRPr="00CF69E7">
                    <w:rPr>
                      <w:color w:val="000000"/>
                      <w:sz w:val="36"/>
                      <w:szCs w:val="36"/>
                      <w:shd w:val="clear" w:color="auto" w:fill="FFFFFF"/>
                      <w:lang w:val="ru-RU"/>
                    </w:rPr>
                    <w:t>.</w:t>
                  </w:r>
                  <w:r w:rsidR="00304CFE">
                    <w:rPr>
                      <w:color w:val="000000"/>
                      <w:sz w:val="36"/>
                      <w:szCs w:val="36"/>
                      <w:shd w:val="clear" w:color="auto" w:fill="FFFFFF"/>
                      <w:lang w:val="ru-RU"/>
                    </w:rPr>
                    <w:t>2</w:t>
                  </w:r>
                  <w:r w:rsidRPr="00CF69E7">
                    <w:rPr>
                      <w:color w:val="000000"/>
                      <w:sz w:val="36"/>
                      <w:szCs w:val="36"/>
                      <w:shd w:val="clear" w:color="auto" w:fill="FFFFFF"/>
                      <w:lang w:val="ru-RU"/>
                    </w:rPr>
                    <w:t>341ст.0</w:t>
                  </w:r>
                  <w:r w:rsidR="00632CF4">
                    <w:rPr>
                      <w:color w:val="000000"/>
                      <w:sz w:val="36"/>
                      <w:szCs w:val="36"/>
                      <w:shd w:val="clear" w:color="auto" w:fill="FFFFFF"/>
                      <w:lang w:val="ru-RU"/>
                    </w:rPr>
                    <w:t>7</w:t>
                  </w:r>
                  <w:r w:rsidRPr="00CF69E7">
                    <w:rPr>
                      <w:color w:val="000000"/>
                      <w:sz w:val="36"/>
                      <w:szCs w:val="36"/>
                      <w:shd w:val="clear" w:color="auto" w:fill="FFFFFF"/>
                      <w:lang w:val="ru-RU"/>
                    </w:rPr>
                    <w:t>.0</w:t>
                  </w:r>
                  <w:r w:rsidR="00632CF4">
                    <w:rPr>
                      <w:color w:val="000000"/>
                      <w:sz w:val="36"/>
                      <w:szCs w:val="36"/>
                      <w:shd w:val="clear" w:color="auto" w:fill="FFFFFF"/>
                      <w:lang w:val="ru-RU"/>
                    </w:rPr>
                    <w:t>5</w:t>
                  </w:r>
                </w:p>
                <w:p w:rsidR="0038165B" w:rsidRPr="007462FD" w:rsidRDefault="0038165B" w:rsidP="007462FD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B540B"/>
    <w:multiLevelType w:val="hybridMultilevel"/>
    <w:tmpl w:val="E44E1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B0335"/>
    <w:multiLevelType w:val="hybridMultilevel"/>
    <w:tmpl w:val="340AD046"/>
    <w:lvl w:ilvl="0" w:tplc="BC76AB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9D1C55"/>
    <w:multiLevelType w:val="hybridMultilevel"/>
    <w:tmpl w:val="A6BAB0DE"/>
    <w:lvl w:ilvl="0" w:tplc="D4988206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087B41"/>
    <w:multiLevelType w:val="hybridMultilevel"/>
    <w:tmpl w:val="32E0115A"/>
    <w:lvl w:ilvl="0" w:tplc="27A650A4">
      <w:start w:val="1"/>
      <w:numFmt w:val="decimal"/>
      <w:lvlText w:val="%1)"/>
      <w:lvlJc w:val="left"/>
      <w:pPr>
        <w:ind w:left="5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2" w:hanging="360"/>
      </w:pPr>
    </w:lvl>
    <w:lvl w:ilvl="2" w:tplc="0419001B" w:tentative="1">
      <w:start w:val="1"/>
      <w:numFmt w:val="lowerRoman"/>
      <w:lvlText w:val="%3."/>
      <w:lvlJc w:val="right"/>
      <w:pPr>
        <w:ind w:left="2002" w:hanging="180"/>
      </w:pPr>
    </w:lvl>
    <w:lvl w:ilvl="3" w:tplc="0419000F" w:tentative="1">
      <w:start w:val="1"/>
      <w:numFmt w:val="decimal"/>
      <w:lvlText w:val="%4."/>
      <w:lvlJc w:val="left"/>
      <w:pPr>
        <w:ind w:left="2722" w:hanging="360"/>
      </w:pPr>
    </w:lvl>
    <w:lvl w:ilvl="4" w:tplc="04190019" w:tentative="1">
      <w:start w:val="1"/>
      <w:numFmt w:val="lowerLetter"/>
      <w:lvlText w:val="%5."/>
      <w:lvlJc w:val="left"/>
      <w:pPr>
        <w:ind w:left="3442" w:hanging="360"/>
      </w:pPr>
    </w:lvl>
    <w:lvl w:ilvl="5" w:tplc="0419001B" w:tentative="1">
      <w:start w:val="1"/>
      <w:numFmt w:val="lowerRoman"/>
      <w:lvlText w:val="%6."/>
      <w:lvlJc w:val="right"/>
      <w:pPr>
        <w:ind w:left="4162" w:hanging="180"/>
      </w:pPr>
    </w:lvl>
    <w:lvl w:ilvl="6" w:tplc="0419000F" w:tentative="1">
      <w:start w:val="1"/>
      <w:numFmt w:val="decimal"/>
      <w:lvlText w:val="%7."/>
      <w:lvlJc w:val="left"/>
      <w:pPr>
        <w:ind w:left="4882" w:hanging="360"/>
      </w:pPr>
    </w:lvl>
    <w:lvl w:ilvl="7" w:tplc="04190019" w:tentative="1">
      <w:start w:val="1"/>
      <w:numFmt w:val="lowerLetter"/>
      <w:lvlText w:val="%8."/>
      <w:lvlJc w:val="left"/>
      <w:pPr>
        <w:ind w:left="5602" w:hanging="360"/>
      </w:pPr>
    </w:lvl>
    <w:lvl w:ilvl="8" w:tplc="041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4" w15:restartNumberingAfterBreak="0">
    <w:nsid w:val="0D9B1941"/>
    <w:multiLevelType w:val="hybridMultilevel"/>
    <w:tmpl w:val="0038B9F6"/>
    <w:lvl w:ilvl="0" w:tplc="F3B28B72">
      <w:start w:val="1"/>
      <w:numFmt w:val="decimal"/>
      <w:lvlText w:val="%1.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01444C"/>
    <w:multiLevelType w:val="hybridMultilevel"/>
    <w:tmpl w:val="DF5ED4EA"/>
    <w:lvl w:ilvl="0" w:tplc="275E858E">
      <w:start w:val="1"/>
      <w:numFmt w:val="decimal"/>
      <w:lvlText w:val="%1."/>
      <w:lvlJc w:val="left"/>
      <w:pPr>
        <w:ind w:left="1985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115B7C74"/>
    <w:multiLevelType w:val="hybridMultilevel"/>
    <w:tmpl w:val="66E2424A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56327D1"/>
    <w:multiLevelType w:val="hybridMultilevel"/>
    <w:tmpl w:val="5658D9F8"/>
    <w:lvl w:ilvl="0" w:tplc="822A240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264AC2"/>
    <w:multiLevelType w:val="hybridMultilevel"/>
    <w:tmpl w:val="F7C0058E"/>
    <w:lvl w:ilvl="0" w:tplc="C9C088B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D5626D"/>
    <w:multiLevelType w:val="multilevel"/>
    <w:tmpl w:val="6E8A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43A53"/>
    <w:multiLevelType w:val="hybridMultilevel"/>
    <w:tmpl w:val="3B72E33A"/>
    <w:lvl w:ilvl="0" w:tplc="04190001">
      <w:start w:val="1"/>
      <w:numFmt w:val="decimal"/>
      <w:pStyle w:val="Maxxxxx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21D9380F"/>
    <w:multiLevelType w:val="hybridMultilevel"/>
    <w:tmpl w:val="C194CC1C"/>
    <w:lvl w:ilvl="0" w:tplc="455AF00C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6F3D08"/>
    <w:multiLevelType w:val="hybridMultilevel"/>
    <w:tmpl w:val="E1DC48D0"/>
    <w:lvl w:ilvl="0" w:tplc="4DA8A0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3A067E7"/>
    <w:multiLevelType w:val="hybridMultilevel"/>
    <w:tmpl w:val="28300024"/>
    <w:lvl w:ilvl="0" w:tplc="A4F281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5A44A63"/>
    <w:multiLevelType w:val="multilevel"/>
    <w:tmpl w:val="C8863C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7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29" w:hanging="2160"/>
      </w:pPr>
      <w:rPr>
        <w:rFonts w:hint="default"/>
      </w:rPr>
    </w:lvl>
  </w:abstractNum>
  <w:abstractNum w:abstractNumId="15" w15:restartNumberingAfterBreak="0">
    <w:nsid w:val="2A301C25"/>
    <w:multiLevelType w:val="hybridMultilevel"/>
    <w:tmpl w:val="EA882012"/>
    <w:lvl w:ilvl="0" w:tplc="AEB86E88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AAD78F9"/>
    <w:multiLevelType w:val="hybridMultilevel"/>
    <w:tmpl w:val="94368242"/>
    <w:lvl w:ilvl="0" w:tplc="275E858E">
      <w:start w:val="1"/>
      <w:numFmt w:val="decimal"/>
      <w:lvlText w:val="%1."/>
      <w:lvlJc w:val="left"/>
      <w:pPr>
        <w:ind w:left="1276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2E35B1E"/>
    <w:multiLevelType w:val="multilevel"/>
    <w:tmpl w:val="AE78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462EAA"/>
    <w:multiLevelType w:val="hybridMultilevel"/>
    <w:tmpl w:val="F196D1CE"/>
    <w:lvl w:ilvl="0" w:tplc="CF5EE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5E12DBF"/>
    <w:multiLevelType w:val="hybridMultilevel"/>
    <w:tmpl w:val="B86E0620"/>
    <w:lvl w:ilvl="0" w:tplc="02967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96772C4"/>
    <w:multiLevelType w:val="multilevel"/>
    <w:tmpl w:val="3200B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AE7579"/>
    <w:multiLevelType w:val="multilevel"/>
    <w:tmpl w:val="00344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7C59F3"/>
    <w:multiLevelType w:val="hybridMultilevel"/>
    <w:tmpl w:val="163696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DC41C2C"/>
    <w:multiLevelType w:val="hybridMultilevel"/>
    <w:tmpl w:val="8EC0D48A"/>
    <w:lvl w:ilvl="0" w:tplc="7F2665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913774"/>
    <w:multiLevelType w:val="hybridMultilevel"/>
    <w:tmpl w:val="515CBAD4"/>
    <w:lvl w:ilvl="0" w:tplc="EE1650BA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B90D1D"/>
    <w:multiLevelType w:val="hybridMultilevel"/>
    <w:tmpl w:val="71F8B1BC"/>
    <w:lvl w:ilvl="0" w:tplc="8C88DD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76B5CBD"/>
    <w:multiLevelType w:val="multilevel"/>
    <w:tmpl w:val="85F0B6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7" w15:restartNumberingAfterBreak="0">
    <w:nsid w:val="584755E6"/>
    <w:multiLevelType w:val="hybridMultilevel"/>
    <w:tmpl w:val="215E6EFA"/>
    <w:lvl w:ilvl="0" w:tplc="E65260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9137668"/>
    <w:multiLevelType w:val="hybridMultilevel"/>
    <w:tmpl w:val="18249CF0"/>
    <w:lvl w:ilvl="0" w:tplc="E5AEF3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B004EA4"/>
    <w:multiLevelType w:val="hybridMultilevel"/>
    <w:tmpl w:val="1B9473DA"/>
    <w:lvl w:ilvl="0" w:tplc="DBEEBCE4">
      <w:start w:val="1"/>
      <w:numFmt w:val="decimal"/>
      <w:lvlText w:val="%1."/>
      <w:lvlJc w:val="left"/>
      <w:pPr>
        <w:ind w:left="284" w:firstLine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D984F3B"/>
    <w:multiLevelType w:val="hybridMultilevel"/>
    <w:tmpl w:val="2C9246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E97673"/>
    <w:multiLevelType w:val="hybridMultilevel"/>
    <w:tmpl w:val="7034F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8C22B12"/>
    <w:multiLevelType w:val="multilevel"/>
    <w:tmpl w:val="3D82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1110ED"/>
    <w:multiLevelType w:val="hybridMultilevel"/>
    <w:tmpl w:val="81B0A7B0"/>
    <w:lvl w:ilvl="0" w:tplc="678858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697E54C3"/>
    <w:multiLevelType w:val="multilevel"/>
    <w:tmpl w:val="1FBA9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B206AE"/>
    <w:multiLevelType w:val="hybridMultilevel"/>
    <w:tmpl w:val="8F2E4F68"/>
    <w:lvl w:ilvl="0" w:tplc="0C0C82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98327A"/>
    <w:multiLevelType w:val="hybridMultilevel"/>
    <w:tmpl w:val="186C2CE0"/>
    <w:lvl w:ilvl="0" w:tplc="E78EE7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616DD1"/>
    <w:multiLevelType w:val="hybridMultilevel"/>
    <w:tmpl w:val="BAD62FEA"/>
    <w:lvl w:ilvl="0" w:tplc="FB20A70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5569B"/>
    <w:multiLevelType w:val="hybridMultilevel"/>
    <w:tmpl w:val="38A2047C"/>
    <w:lvl w:ilvl="0" w:tplc="275E858E">
      <w:start w:val="1"/>
      <w:numFmt w:val="decimal"/>
      <w:lvlText w:val="%1.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B9A16D8"/>
    <w:multiLevelType w:val="hybridMultilevel"/>
    <w:tmpl w:val="17B620B6"/>
    <w:lvl w:ilvl="0" w:tplc="401859D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7C650FA1"/>
    <w:multiLevelType w:val="hybridMultilevel"/>
    <w:tmpl w:val="CE226500"/>
    <w:lvl w:ilvl="0" w:tplc="8E1E925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1" w15:restartNumberingAfterBreak="0">
    <w:nsid w:val="7DB84377"/>
    <w:multiLevelType w:val="hybridMultilevel"/>
    <w:tmpl w:val="EDFC97B8"/>
    <w:lvl w:ilvl="0" w:tplc="EE609DF4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2" w15:restartNumberingAfterBreak="0">
    <w:nsid w:val="7F2337EE"/>
    <w:multiLevelType w:val="hybridMultilevel"/>
    <w:tmpl w:val="BFAA843A"/>
    <w:lvl w:ilvl="0" w:tplc="E5487A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0"/>
  </w:num>
  <w:num w:numId="2">
    <w:abstractNumId w:val="2"/>
  </w:num>
  <w:num w:numId="3">
    <w:abstractNumId w:val="35"/>
  </w:num>
  <w:num w:numId="4">
    <w:abstractNumId w:val="36"/>
  </w:num>
  <w:num w:numId="5">
    <w:abstractNumId w:val="29"/>
  </w:num>
  <w:num w:numId="6">
    <w:abstractNumId w:val="38"/>
  </w:num>
  <w:num w:numId="7">
    <w:abstractNumId w:val="42"/>
  </w:num>
  <w:num w:numId="8">
    <w:abstractNumId w:val="16"/>
  </w:num>
  <w:num w:numId="9">
    <w:abstractNumId w:val="5"/>
  </w:num>
  <w:num w:numId="10">
    <w:abstractNumId w:val="13"/>
  </w:num>
  <w:num w:numId="11">
    <w:abstractNumId w:val="34"/>
  </w:num>
  <w:num w:numId="12">
    <w:abstractNumId w:val="17"/>
  </w:num>
  <w:num w:numId="13">
    <w:abstractNumId w:val="32"/>
  </w:num>
  <w:num w:numId="14">
    <w:abstractNumId w:val="20"/>
  </w:num>
  <w:num w:numId="15">
    <w:abstractNumId w:val="9"/>
  </w:num>
  <w:num w:numId="16">
    <w:abstractNumId w:val="21"/>
  </w:num>
  <w:num w:numId="17">
    <w:abstractNumId w:val="22"/>
  </w:num>
  <w:num w:numId="18">
    <w:abstractNumId w:val="37"/>
  </w:num>
  <w:num w:numId="19">
    <w:abstractNumId w:val="7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</w:num>
  <w:num w:numId="22">
    <w:abstractNumId w:val="23"/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33"/>
  </w:num>
  <w:num w:numId="26">
    <w:abstractNumId w:val="39"/>
  </w:num>
  <w:num w:numId="27">
    <w:abstractNumId w:val="40"/>
  </w:num>
  <w:num w:numId="28">
    <w:abstractNumId w:val="15"/>
  </w:num>
  <w:num w:numId="29">
    <w:abstractNumId w:val="27"/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</w:num>
  <w:num w:numId="32">
    <w:abstractNumId w:val="18"/>
  </w:num>
  <w:num w:numId="33">
    <w:abstractNumId w:val="11"/>
  </w:num>
  <w:num w:numId="34">
    <w:abstractNumId w:val="12"/>
  </w:num>
  <w:num w:numId="35">
    <w:abstractNumId w:val="19"/>
  </w:num>
  <w:num w:numId="36">
    <w:abstractNumId w:val="10"/>
  </w:num>
  <w:num w:numId="37">
    <w:abstractNumId w:val="25"/>
  </w:num>
  <w:num w:numId="38">
    <w:abstractNumId w:val="14"/>
  </w:num>
  <w:num w:numId="39">
    <w:abstractNumId w:val="26"/>
  </w:num>
  <w:num w:numId="40">
    <w:abstractNumId w:val="0"/>
  </w:num>
  <w:num w:numId="41">
    <w:abstractNumId w:val="3"/>
  </w:num>
  <w:num w:numId="42">
    <w:abstractNumId w:val="28"/>
  </w:num>
  <w:num w:numId="43">
    <w:abstractNumId w:val="1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375CA"/>
    <w:rsid w:val="00000B2C"/>
    <w:rsid w:val="00021B10"/>
    <w:rsid w:val="000255C3"/>
    <w:rsid w:val="0003194A"/>
    <w:rsid w:val="00033A50"/>
    <w:rsid w:val="00045BCE"/>
    <w:rsid w:val="000465AE"/>
    <w:rsid w:val="00056911"/>
    <w:rsid w:val="000613E8"/>
    <w:rsid w:val="00061537"/>
    <w:rsid w:val="000646F1"/>
    <w:rsid w:val="00067187"/>
    <w:rsid w:val="00085E57"/>
    <w:rsid w:val="00087A22"/>
    <w:rsid w:val="00096B3E"/>
    <w:rsid w:val="000A3A72"/>
    <w:rsid w:val="000B0101"/>
    <w:rsid w:val="000B12E9"/>
    <w:rsid w:val="000C5C27"/>
    <w:rsid w:val="000D13CC"/>
    <w:rsid w:val="000D1FF5"/>
    <w:rsid w:val="000D312B"/>
    <w:rsid w:val="000E1AD3"/>
    <w:rsid w:val="000E4DDB"/>
    <w:rsid w:val="000E69A3"/>
    <w:rsid w:val="000F3376"/>
    <w:rsid w:val="00101241"/>
    <w:rsid w:val="0011018C"/>
    <w:rsid w:val="00110AF3"/>
    <w:rsid w:val="0011570D"/>
    <w:rsid w:val="00115860"/>
    <w:rsid w:val="001352E2"/>
    <w:rsid w:val="00141A47"/>
    <w:rsid w:val="00145CAC"/>
    <w:rsid w:val="00154A79"/>
    <w:rsid w:val="00155E8D"/>
    <w:rsid w:val="001673AE"/>
    <w:rsid w:val="00175473"/>
    <w:rsid w:val="00180581"/>
    <w:rsid w:val="0018550E"/>
    <w:rsid w:val="00194AC0"/>
    <w:rsid w:val="001A3EC3"/>
    <w:rsid w:val="001B0300"/>
    <w:rsid w:val="001C49EE"/>
    <w:rsid w:val="001C6DB7"/>
    <w:rsid w:val="001D20E6"/>
    <w:rsid w:val="001E0DF0"/>
    <w:rsid w:val="001E4AE8"/>
    <w:rsid w:val="001F1A86"/>
    <w:rsid w:val="001F77E4"/>
    <w:rsid w:val="00220A2B"/>
    <w:rsid w:val="00221BB6"/>
    <w:rsid w:val="0022326C"/>
    <w:rsid w:val="0023427D"/>
    <w:rsid w:val="00236328"/>
    <w:rsid w:val="0023769B"/>
    <w:rsid w:val="00277B08"/>
    <w:rsid w:val="00291813"/>
    <w:rsid w:val="002C512C"/>
    <w:rsid w:val="002D4041"/>
    <w:rsid w:val="002F7636"/>
    <w:rsid w:val="00300F60"/>
    <w:rsid w:val="00304CFE"/>
    <w:rsid w:val="00315EA6"/>
    <w:rsid w:val="00316DA1"/>
    <w:rsid w:val="0033499A"/>
    <w:rsid w:val="00337752"/>
    <w:rsid w:val="003379E3"/>
    <w:rsid w:val="00346135"/>
    <w:rsid w:val="00351347"/>
    <w:rsid w:val="00352FD7"/>
    <w:rsid w:val="00354DEA"/>
    <w:rsid w:val="0036193D"/>
    <w:rsid w:val="00374DE8"/>
    <w:rsid w:val="0038165B"/>
    <w:rsid w:val="00381A30"/>
    <w:rsid w:val="003850D6"/>
    <w:rsid w:val="00394869"/>
    <w:rsid w:val="00395FFA"/>
    <w:rsid w:val="003A2A7B"/>
    <w:rsid w:val="003A696F"/>
    <w:rsid w:val="003B03B7"/>
    <w:rsid w:val="003B0C6F"/>
    <w:rsid w:val="003B61B9"/>
    <w:rsid w:val="003C20D1"/>
    <w:rsid w:val="003C56B9"/>
    <w:rsid w:val="003E0CCF"/>
    <w:rsid w:val="003E5757"/>
    <w:rsid w:val="003E7623"/>
    <w:rsid w:val="003F0CCF"/>
    <w:rsid w:val="004039E2"/>
    <w:rsid w:val="00411229"/>
    <w:rsid w:val="00416871"/>
    <w:rsid w:val="00420875"/>
    <w:rsid w:val="004375CA"/>
    <w:rsid w:val="00442DEB"/>
    <w:rsid w:val="00443123"/>
    <w:rsid w:val="00446B1B"/>
    <w:rsid w:val="00453599"/>
    <w:rsid w:val="00455755"/>
    <w:rsid w:val="00455E32"/>
    <w:rsid w:val="00462293"/>
    <w:rsid w:val="0046585B"/>
    <w:rsid w:val="00467644"/>
    <w:rsid w:val="00471FA0"/>
    <w:rsid w:val="00480FE3"/>
    <w:rsid w:val="00485925"/>
    <w:rsid w:val="00487293"/>
    <w:rsid w:val="00494900"/>
    <w:rsid w:val="00495206"/>
    <w:rsid w:val="004A54DC"/>
    <w:rsid w:val="004A7EE4"/>
    <w:rsid w:val="004C0B24"/>
    <w:rsid w:val="004C4B8E"/>
    <w:rsid w:val="004C5139"/>
    <w:rsid w:val="004D56BB"/>
    <w:rsid w:val="004D7980"/>
    <w:rsid w:val="004E2B9E"/>
    <w:rsid w:val="004E3B14"/>
    <w:rsid w:val="004F3035"/>
    <w:rsid w:val="004F4993"/>
    <w:rsid w:val="00515267"/>
    <w:rsid w:val="00520436"/>
    <w:rsid w:val="00524053"/>
    <w:rsid w:val="0052686D"/>
    <w:rsid w:val="00526ADB"/>
    <w:rsid w:val="00531071"/>
    <w:rsid w:val="00531411"/>
    <w:rsid w:val="00537CAD"/>
    <w:rsid w:val="005561EA"/>
    <w:rsid w:val="00586BA6"/>
    <w:rsid w:val="005A3179"/>
    <w:rsid w:val="005C4C0E"/>
    <w:rsid w:val="005C6A0E"/>
    <w:rsid w:val="005D1A9C"/>
    <w:rsid w:val="005E0762"/>
    <w:rsid w:val="005E244B"/>
    <w:rsid w:val="005F3831"/>
    <w:rsid w:val="0060178F"/>
    <w:rsid w:val="006027AC"/>
    <w:rsid w:val="0062299B"/>
    <w:rsid w:val="00624262"/>
    <w:rsid w:val="006258B9"/>
    <w:rsid w:val="00632CF4"/>
    <w:rsid w:val="00632E8A"/>
    <w:rsid w:val="00633851"/>
    <w:rsid w:val="00647A3E"/>
    <w:rsid w:val="00647F7A"/>
    <w:rsid w:val="00662090"/>
    <w:rsid w:val="00687A7D"/>
    <w:rsid w:val="00694312"/>
    <w:rsid w:val="006A366D"/>
    <w:rsid w:val="006A4CCD"/>
    <w:rsid w:val="006A510F"/>
    <w:rsid w:val="006A5412"/>
    <w:rsid w:val="006C0C11"/>
    <w:rsid w:val="006D1FE6"/>
    <w:rsid w:val="006D3417"/>
    <w:rsid w:val="006E66F5"/>
    <w:rsid w:val="006F4160"/>
    <w:rsid w:val="007031F4"/>
    <w:rsid w:val="00736729"/>
    <w:rsid w:val="00744981"/>
    <w:rsid w:val="007462FD"/>
    <w:rsid w:val="00754F27"/>
    <w:rsid w:val="00755614"/>
    <w:rsid w:val="00770610"/>
    <w:rsid w:val="007728BD"/>
    <w:rsid w:val="00773923"/>
    <w:rsid w:val="00795DD1"/>
    <w:rsid w:val="007A5BA1"/>
    <w:rsid w:val="007C5450"/>
    <w:rsid w:val="007D3380"/>
    <w:rsid w:val="007D5963"/>
    <w:rsid w:val="007E0BD0"/>
    <w:rsid w:val="007F3CEC"/>
    <w:rsid w:val="008043B2"/>
    <w:rsid w:val="00832E5F"/>
    <w:rsid w:val="00833216"/>
    <w:rsid w:val="0083669E"/>
    <w:rsid w:val="00844CA1"/>
    <w:rsid w:val="00854523"/>
    <w:rsid w:val="00875BBF"/>
    <w:rsid w:val="00886F43"/>
    <w:rsid w:val="00895F2D"/>
    <w:rsid w:val="008B262C"/>
    <w:rsid w:val="008B3849"/>
    <w:rsid w:val="008C2107"/>
    <w:rsid w:val="008C2A5C"/>
    <w:rsid w:val="008C7731"/>
    <w:rsid w:val="008C777A"/>
    <w:rsid w:val="008D6952"/>
    <w:rsid w:val="008E1FFE"/>
    <w:rsid w:val="008E49D5"/>
    <w:rsid w:val="00900B73"/>
    <w:rsid w:val="009053A1"/>
    <w:rsid w:val="0090596A"/>
    <w:rsid w:val="00917955"/>
    <w:rsid w:val="009219C3"/>
    <w:rsid w:val="00930FBC"/>
    <w:rsid w:val="00932FD9"/>
    <w:rsid w:val="00937910"/>
    <w:rsid w:val="00943771"/>
    <w:rsid w:val="009520F1"/>
    <w:rsid w:val="00953DBC"/>
    <w:rsid w:val="009554A1"/>
    <w:rsid w:val="00985879"/>
    <w:rsid w:val="009A63F7"/>
    <w:rsid w:val="009B4051"/>
    <w:rsid w:val="009C0AA4"/>
    <w:rsid w:val="009C322E"/>
    <w:rsid w:val="009C6BCD"/>
    <w:rsid w:val="009D0853"/>
    <w:rsid w:val="009F23B6"/>
    <w:rsid w:val="009F6164"/>
    <w:rsid w:val="00A01D85"/>
    <w:rsid w:val="00A4333A"/>
    <w:rsid w:val="00A54CA1"/>
    <w:rsid w:val="00A654F0"/>
    <w:rsid w:val="00A67DA5"/>
    <w:rsid w:val="00A72CF9"/>
    <w:rsid w:val="00A779ED"/>
    <w:rsid w:val="00A853F9"/>
    <w:rsid w:val="00A87EE4"/>
    <w:rsid w:val="00A93BED"/>
    <w:rsid w:val="00A952B8"/>
    <w:rsid w:val="00A97DD4"/>
    <w:rsid w:val="00AA4CE2"/>
    <w:rsid w:val="00AB4EF6"/>
    <w:rsid w:val="00AB57B0"/>
    <w:rsid w:val="00AD519B"/>
    <w:rsid w:val="00AD6952"/>
    <w:rsid w:val="00AD7CE6"/>
    <w:rsid w:val="00AF17E3"/>
    <w:rsid w:val="00AF3010"/>
    <w:rsid w:val="00B109EE"/>
    <w:rsid w:val="00B1684F"/>
    <w:rsid w:val="00B16C6A"/>
    <w:rsid w:val="00B1741B"/>
    <w:rsid w:val="00B23C06"/>
    <w:rsid w:val="00B41504"/>
    <w:rsid w:val="00B41D4F"/>
    <w:rsid w:val="00B45F85"/>
    <w:rsid w:val="00B63452"/>
    <w:rsid w:val="00B775E9"/>
    <w:rsid w:val="00B80B8D"/>
    <w:rsid w:val="00B820BF"/>
    <w:rsid w:val="00B854DF"/>
    <w:rsid w:val="00BA0256"/>
    <w:rsid w:val="00BB6061"/>
    <w:rsid w:val="00C00110"/>
    <w:rsid w:val="00C32D0C"/>
    <w:rsid w:val="00C3320A"/>
    <w:rsid w:val="00C33F76"/>
    <w:rsid w:val="00C367F3"/>
    <w:rsid w:val="00C37E20"/>
    <w:rsid w:val="00C505D1"/>
    <w:rsid w:val="00C53E53"/>
    <w:rsid w:val="00C67349"/>
    <w:rsid w:val="00C75977"/>
    <w:rsid w:val="00C86B64"/>
    <w:rsid w:val="00C92F92"/>
    <w:rsid w:val="00C93503"/>
    <w:rsid w:val="00CA04BA"/>
    <w:rsid w:val="00CA360B"/>
    <w:rsid w:val="00CC1B72"/>
    <w:rsid w:val="00CD1070"/>
    <w:rsid w:val="00CD2C30"/>
    <w:rsid w:val="00CD4CF5"/>
    <w:rsid w:val="00CD6E2E"/>
    <w:rsid w:val="00CE0F4D"/>
    <w:rsid w:val="00CE1D97"/>
    <w:rsid w:val="00CF47A4"/>
    <w:rsid w:val="00CF4A54"/>
    <w:rsid w:val="00CF69E7"/>
    <w:rsid w:val="00D1165D"/>
    <w:rsid w:val="00D21288"/>
    <w:rsid w:val="00D26BAE"/>
    <w:rsid w:val="00D51D91"/>
    <w:rsid w:val="00D526E1"/>
    <w:rsid w:val="00D55A97"/>
    <w:rsid w:val="00D73330"/>
    <w:rsid w:val="00D81C17"/>
    <w:rsid w:val="00D964BF"/>
    <w:rsid w:val="00DA16FB"/>
    <w:rsid w:val="00DB3C16"/>
    <w:rsid w:val="00DC5D3E"/>
    <w:rsid w:val="00DC7658"/>
    <w:rsid w:val="00DD4524"/>
    <w:rsid w:val="00DD5E85"/>
    <w:rsid w:val="00DE4DBD"/>
    <w:rsid w:val="00DE7C28"/>
    <w:rsid w:val="00DF06DB"/>
    <w:rsid w:val="00E01D2D"/>
    <w:rsid w:val="00E0368D"/>
    <w:rsid w:val="00E11819"/>
    <w:rsid w:val="00E14AAA"/>
    <w:rsid w:val="00E17D8C"/>
    <w:rsid w:val="00E2184F"/>
    <w:rsid w:val="00E27341"/>
    <w:rsid w:val="00E3162A"/>
    <w:rsid w:val="00E47D1D"/>
    <w:rsid w:val="00E5193A"/>
    <w:rsid w:val="00E72761"/>
    <w:rsid w:val="00E76EA8"/>
    <w:rsid w:val="00EA1F44"/>
    <w:rsid w:val="00EC0C06"/>
    <w:rsid w:val="00EC342C"/>
    <w:rsid w:val="00EC58BF"/>
    <w:rsid w:val="00EC766B"/>
    <w:rsid w:val="00EE06B2"/>
    <w:rsid w:val="00EE195E"/>
    <w:rsid w:val="00EE4429"/>
    <w:rsid w:val="00EF1D9C"/>
    <w:rsid w:val="00EF2188"/>
    <w:rsid w:val="00EF364D"/>
    <w:rsid w:val="00F00BC5"/>
    <w:rsid w:val="00F07442"/>
    <w:rsid w:val="00F17FF6"/>
    <w:rsid w:val="00F2392F"/>
    <w:rsid w:val="00F244D3"/>
    <w:rsid w:val="00F3515C"/>
    <w:rsid w:val="00F4045B"/>
    <w:rsid w:val="00F5422C"/>
    <w:rsid w:val="00F62622"/>
    <w:rsid w:val="00F6749A"/>
    <w:rsid w:val="00F70966"/>
    <w:rsid w:val="00F8180F"/>
    <w:rsid w:val="00F81E73"/>
    <w:rsid w:val="00F90618"/>
    <w:rsid w:val="00F94075"/>
    <w:rsid w:val="00F94099"/>
    <w:rsid w:val="00F97C4F"/>
    <w:rsid w:val="00FB4936"/>
    <w:rsid w:val="00FB4B32"/>
    <w:rsid w:val="00FC25CB"/>
    <w:rsid w:val="00FC2E7D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5:docId w15:val="{76732B5F-C49E-453B-BEF5-697162E62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1D4F"/>
    <w:pPr>
      <w:spacing w:after="200" w:line="276" w:lineRule="auto"/>
    </w:pPr>
    <w:rPr>
      <w:sz w:val="28"/>
      <w:szCs w:val="28"/>
      <w:lang w:val="uk-UA" w:eastAsia="en-US"/>
    </w:rPr>
  </w:style>
  <w:style w:type="paragraph" w:styleId="1">
    <w:name w:val="heading 1"/>
    <w:basedOn w:val="a"/>
    <w:next w:val="a"/>
    <w:link w:val="10"/>
    <w:uiPriority w:val="9"/>
    <w:qFormat/>
    <w:rsid w:val="007F3CEC"/>
    <w:pPr>
      <w:keepNext/>
      <w:spacing w:before="240" w:after="60"/>
      <w:outlineLvl w:val="0"/>
    </w:pPr>
    <w:rPr>
      <w:rFonts w:eastAsia="Times New Roman"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3CEC"/>
    <w:pPr>
      <w:keepNext/>
      <w:keepLines/>
      <w:spacing w:before="200" w:after="0"/>
      <w:outlineLvl w:val="1"/>
    </w:pPr>
    <w:rPr>
      <w:rFonts w:eastAsia="Times New Roman"/>
      <w:bCs/>
      <w:i/>
      <w:color w:val="000000"/>
      <w:szCs w:val="26"/>
    </w:rPr>
  </w:style>
  <w:style w:type="paragraph" w:styleId="3">
    <w:name w:val="heading 3"/>
    <w:basedOn w:val="a"/>
    <w:link w:val="30"/>
    <w:uiPriority w:val="9"/>
    <w:qFormat/>
    <w:rsid w:val="00485925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амочка"/>
    <w:basedOn w:val="a"/>
    <w:rsid w:val="00EC58BF"/>
    <w:pPr>
      <w:overflowPunct w:val="0"/>
      <w:autoSpaceDE w:val="0"/>
      <w:autoSpaceDN w:val="0"/>
      <w:adjustRightInd w:val="0"/>
      <w:spacing w:after="0" w:line="240" w:lineRule="auto"/>
      <w:jc w:val="center"/>
    </w:pPr>
    <w:rPr>
      <w:rFonts w:ascii="Arial" w:eastAsia="Times New Roman" w:hAnsi="Arial"/>
      <w:sz w:val="20"/>
      <w:szCs w:val="20"/>
      <w:lang w:val="ru-RU" w:eastAsia="ru-RU"/>
    </w:rPr>
  </w:style>
  <w:style w:type="character" w:styleId="a4">
    <w:name w:val="page number"/>
    <w:basedOn w:val="a0"/>
    <w:semiHidden/>
    <w:unhideWhenUsed/>
    <w:rsid w:val="00EC58BF"/>
  </w:style>
  <w:style w:type="paragraph" w:customStyle="1" w:styleId="a5">
    <w:name w:val="Чертежный"/>
    <w:rsid w:val="00EC58B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6">
    <w:name w:val="header"/>
    <w:basedOn w:val="a"/>
    <w:link w:val="a7"/>
    <w:uiPriority w:val="99"/>
    <w:unhideWhenUsed/>
    <w:rsid w:val="00EC58B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C58BF"/>
  </w:style>
  <w:style w:type="paragraph" w:styleId="a8">
    <w:name w:val="footer"/>
    <w:basedOn w:val="a"/>
    <w:link w:val="a9"/>
    <w:uiPriority w:val="99"/>
    <w:unhideWhenUsed/>
    <w:rsid w:val="00EC58B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C58BF"/>
  </w:style>
  <w:style w:type="paragraph" w:styleId="aa">
    <w:name w:val="List Paragraph"/>
    <w:basedOn w:val="a"/>
    <w:uiPriority w:val="34"/>
    <w:qFormat/>
    <w:rsid w:val="00194AC0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2F7636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Текст выноски Знак"/>
    <w:link w:val="ab"/>
    <w:uiPriority w:val="99"/>
    <w:semiHidden/>
    <w:rsid w:val="002F7636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DD5E8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uk-UA"/>
    </w:rPr>
  </w:style>
  <w:style w:type="character" w:customStyle="1" w:styleId="apple-converted-space">
    <w:name w:val="apple-converted-space"/>
    <w:basedOn w:val="a0"/>
    <w:rsid w:val="00DD5E85"/>
  </w:style>
  <w:style w:type="table" w:styleId="ae">
    <w:name w:val="Table Grid"/>
    <w:basedOn w:val="a1"/>
    <w:rsid w:val="00487293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No Spacing"/>
    <w:uiPriority w:val="1"/>
    <w:qFormat/>
    <w:rsid w:val="003B03B7"/>
    <w:pPr>
      <w:ind w:firstLine="720"/>
      <w:jc w:val="both"/>
    </w:pPr>
    <w:rPr>
      <w:rFonts w:eastAsia="Times New Roman"/>
      <w:kern w:val="24"/>
      <w:sz w:val="24"/>
    </w:rPr>
  </w:style>
  <w:style w:type="character" w:customStyle="1" w:styleId="30">
    <w:name w:val="Заголовок 3 Знак"/>
    <w:link w:val="3"/>
    <w:uiPriority w:val="9"/>
    <w:rsid w:val="00485925"/>
    <w:rPr>
      <w:rFonts w:eastAsia="Times New Roman"/>
      <w:b/>
      <w:bCs/>
      <w:sz w:val="27"/>
      <w:szCs w:val="27"/>
      <w:lang w:val="ru-RU" w:eastAsia="ru-RU"/>
    </w:rPr>
  </w:style>
  <w:style w:type="character" w:customStyle="1" w:styleId="20">
    <w:name w:val="Заголовок 2 Знак"/>
    <w:link w:val="2"/>
    <w:uiPriority w:val="9"/>
    <w:rsid w:val="007F3CEC"/>
    <w:rPr>
      <w:rFonts w:eastAsia="Times New Roman"/>
      <w:bCs/>
      <w:i/>
      <w:color w:val="000000"/>
      <w:sz w:val="28"/>
      <w:szCs w:val="26"/>
      <w:lang w:val="uk-UA" w:eastAsia="en-US"/>
    </w:rPr>
  </w:style>
  <w:style w:type="character" w:styleId="af0">
    <w:name w:val="Strong"/>
    <w:uiPriority w:val="22"/>
    <w:qFormat/>
    <w:rsid w:val="00F94075"/>
    <w:rPr>
      <w:b/>
      <w:bCs/>
    </w:rPr>
  </w:style>
  <w:style w:type="character" w:customStyle="1" w:styleId="apple-style-span">
    <w:name w:val="apple-style-span"/>
    <w:rsid w:val="005C6A0E"/>
  </w:style>
  <w:style w:type="paragraph" w:customStyle="1" w:styleId="Maxxxxx0">
    <w:name w:val="Maxxxxx@= Текст в таблице"/>
    <w:basedOn w:val="a"/>
    <w:uiPriority w:val="99"/>
    <w:rsid w:val="00B63452"/>
    <w:pPr>
      <w:shd w:val="clear" w:color="auto" w:fill="FFFFFF"/>
      <w:spacing w:after="0" w:line="240" w:lineRule="auto"/>
      <w:jc w:val="both"/>
    </w:pPr>
    <w:rPr>
      <w:rFonts w:eastAsia="Times New Roman"/>
      <w:color w:val="000000"/>
      <w:spacing w:val="5"/>
      <w:kern w:val="24"/>
      <w:sz w:val="24"/>
      <w:szCs w:val="24"/>
      <w:lang w:eastAsia="ru-RU"/>
    </w:rPr>
  </w:style>
  <w:style w:type="paragraph" w:customStyle="1" w:styleId="Maxxxxx">
    <w:name w:val="Maxxxxx@= Нумерация в таблице"/>
    <w:basedOn w:val="a"/>
    <w:uiPriority w:val="99"/>
    <w:rsid w:val="00B63452"/>
    <w:pPr>
      <w:numPr>
        <w:numId w:val="36"/>
      </w:numPr>
      <w:spacing w:after="0" w:line="240" w:lineRule="auto"/>
      <w:jc w:val="both"/>
    </w:pPr>
    <w:rPr>
      <w:rFonts w:eastAsia="Times New Roman"/>
      <w:kern w:val="24"/>
      <w:sz w:val="24"/>
      <w:szCs w:val="20"/>
      <w:lang w:val="ru-RU" w:eastAsia="ru-RU"/>
    </w:rPr>
  </w:style>
  <w:style w:type="character" w:customStyle="1" w:styleId="10">
    <w:name w:val="Заголовок 1 Знак"/>
    <w:link w:val="1"/>
    <w:uiPriority w:val="9"/>
    <w:rsid w:val="00E27341"/>
    <w:rPr>
      <w:rFonts w:eastAsia="Times New Roman"/>
      <w:bCs/>
      <w:kern w:val="32"/>
      <w:sz w:val="28"/>
      <w:szCs w:val="32"/>
      <w:lang w:val="uk-UA" w:eastAsia="en-US"/>
    </w:rPr>
  </w:style>
  <w:style w:type="paragraph" w:styleId="af1">
    <w:name w:val="TOC Heading"/>
    <w:basedOn w:val="1"/>
    <w:next w:val="a"/>
    <w:uiPriority w:val="39"/>
    <w:semiHidden/>
    <w:unhideWhenUsed/>
    <w:qFormat/>
    <w:rsid w:val="009D0853"/>
    <w:pPr>
      <w:keepLines/>
      <w:spacing w:before="480" w:after="0"/>
      <w:outlineLvl w:val="9"/>
    </w:pPr>
    <w:rPr>
      <w:color w:val="365F91"/>
      <w:kern w:val="0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F3CEC"/>
  </w:style>
  <w:style w:type="paragraph" w:styleId="21">
    <w:name w:val="toc 2"/>
    <w:basedOn w:val="a"/>
    <w:next w:val="a"/>
    <w:autoRedefine/>
    <w:uiPriority w:val="39"/>
    <w:unhideWhenUsed/>
    <w:rsid w:val="007F3CEC"/>
    <w:pPr>
      <w:ind w:left="280"/>
    </w:pPr>
  </w:style>
  <w:style w:type="character" w:styleId="af2">
    <w:name w:val="Hyperlink"/>
    <w:uiPriority w:val="99"/>
    <w:unhideWhenUsed/>
    <w:rsid w:val="007F3CE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059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0596A"/>
    <w:rPr>
      <w:rFonts w:ascii="Courier New" w:eastAsia="Times New Roman" w:hAnsi="Courier New" w:cs="Courier New"/>
    </w:rPr>
  </w:style>
  <w:style w:type="paragraph" w:customStyle="1" w:styleId="Default">
    <w:name w:val="Default"/>
    <w:rsid w:val="00A952B8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3">
    <w:name w:val="Placeholder Text"/>
    <w:basedOn w:val="a0"/>
    <w:uiPriority w:val="99"/>
    <w:semiHidden/>
    <w:rsid w:val="00B168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27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chart" Target="charts/chart3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40;&#1057;&#1054;&#1048;\&#1051;&#1072;&#1073;&#1099;-&#1075;&#1086;&#1090;&#1086;&#1074;&#1086;&#1077;\&#1051;&#1072;&#1073;&#1072;_&#8470;1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G:\tau_5\&#1051;&#1080;&#1089;&#1090;%20Microsoft%20Excel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G:\tau_5\&#1051;&#1080;&#1089;&#1090;%20Microsoft%20Excel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G:\tau_5\&#1051;&#1080;&#1089;&#1090;%20Microsoft%20Excel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G:\tau_5\&#1051;&#1080;&#1089;&#1090;%20Microsoft%20Excel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Лист3!$G$1</c:f>
              <c:strCache>
                <c:ptCount val="1"/>
                <c:pt idx="0">
                  <c:v>A(w)</c:v>
                </c:pt>
              </c:strCache>
            </c:strRef>
          </c:tx>
          <c:marker>
            <c:symbol val="none"/>
          </c:marker>
          <c:xVal>
            <c:numRef>
              <c:f>Лист3!$B$2:$B$6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Лист3!$G$2:$G$6</c:f>
              <c:numCache>
                <c:formatCode>General</c:formatCode>
                <c:ptCount val="5"/>
                <c:pt idx="0">
                  <c:v>2</c:v>
                </c:pt>
                <c:pt idx="1">
                  <c:v>1.95</c:v>
                </c:pt>
                <c:pt idx="2">
                  <c:v>1.92</c:v>
                </c:pt>
                <c:pt idx="3">
                  <c:v>1.8520000000000001</c:v>
                </c:pt>
                <c:pt idx="4">
                  <c:v>1.8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2888880"/>
        <c:axId val="322885352"/>
      </c:scatterChart>
      <c:valAx>
        <c:axId val="3228888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322885352"/>
        <c:crosses val="autoZero"/>
        <c:crossBetween val="midCat"/>
      </c:valAx>
      <c:valAx>
        <c:axId val="3228853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2288888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Лист3!$H$1</c:f>
              <c:strCache>
                <c:ptCount val="1"/>
                <c:pt idx="0">
                  <c:v>φ(w)</c:v>
                </c:pt>
              </c:strCache>
            </c:strRef>
          </c:tx>
          <c:marker>
            <c:symbol val="none"/>
          </c:marker>
          <c:xVal>
            <c:numRef>
              <c:f>Лист3!$B$2:$B$6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Лист3!$H$2:$H$6</c:f>
              <c:numCache>
                <c:formatCode>0.00</c:formatCode>
                <c:ptCount val="5"/>
                <c:pt idx="0">
                  <c:v>0.12559999999999955</c:v>
                </c:pt>
                <c:pt idx="1">
                  <c:v>0.19625000000000017</c:v>
                </c:pt>
                <c:pt idx="2">
                  <c:v>0.27129600000000026</c:v>
                </c:pt>
                <c:pt idx="3">
                  <c:v>0.37717717717717753</c:v>
                </c:pt>
                <c:pt idx="4">
                  <c:v>0.46518518518518559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1439776"/>
        <c:axId val="411442520"/>
      </c:scatterChart>
      <c:valAx>
        <c:axId val="4114397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11442520"/>
        <c:crosses val="autoZero"/>
        <c:crossBetween val="midCat"/>
      </c:valAx>
      <c:valAx>
        <c:axId val="41144252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1143977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Лист3!$G$10</c:f>
              <c:strCache>
                <c:ptCount val="1"/>
                <c:pt idx="0">
                  <c:v>A(w)</c:v>
                </c:pt>
              </c:strCache>
            </c:strRef>
          </c:tx>
          <c:marker>
            <c:symbol val="none"/>
          </c:marker>
          <c:xVal>
            <c:numRef>
              <c:f>Лист3!$B$11:$B$15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Лист3!$G$11:$G$15</c:f>
              <c:numCache>
                <c:formatCode>General</c:formatCode>
                <c:ptCount val="5"/>
                <c:pt idx="0">
                  <c:v>2</c:v>
                </c:pt>
                <c:pt idx="1">
                  <c:v>1.97</c:v>
                </c:pt>
                <c:pt idx="2">
                  <c:v>1.93</c:v>
                </c:pt>
                <c:pt idx="3">
                  <c:v>1.83</c:v>
                </c:pt>
                <c:pt idx="4">
                  <c:v>1.75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1440168"/>
        <c:axId val="411441736"/>
      </c:scatterChart>
      <c:valAx>
        <c:axId val="41144016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11441736"/>
        <c:crosses val="autoZero"/>
        <c:crossBetween val="midCat"/>
      </c:valAx>
      <c:valAx>
        <c:axId val="4114417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1144016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Лист3!$H$10</c:f>
              <c:strCache>
                <c:ptCount val="1"/>
                <c:pt idx="0">
                  <c:v>φ(w)</c:v>
                </c:pt>
              </c:strCache>
            </c:strRef>
          </c:tx>
          <c:marker>
            <c:symbol val="none"/>
          </c:marker>
          <c:xVal>
            <c:numRef>
              <c:f>Лист3!$B$11:$B$15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Лист3!$H$11:$H$15</c:f>
              <c:numCache>
                <c:formatCode>0.00</c:formatCode>
                <c:ptCount val="5"/>
                <c:pt idx="0">
                  <c:v>0.17081600000000002</c:v>
                </c:pt>
                <c:pt idx="1">
                  <c:v>0.32</c:v>
                </c:pt>
                <c:pt idx="2">
                  <c:v>0.4784761904761905</c:v>
                </c:pt>
                <c:pt idx="3">
                  <c:v>0.72</c:v>
                </c:pt>
                <c:pt idx="4">
                  <c:v>0.90432000000000001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1443304"/>
        <c:axId val="411440952"/>
      </c:scatterChart>
      <c:valAx>
        <c:axId val="4114433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11440952"/>
        <c:crosses val="autoZero"/>
        <c:crossBetween val="midCat"/>
      </c:valAx>
      <c:valAx>
        <c:axId val="41144095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1144330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69D62D-969D-42ED-BC5D-BF588D22D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Лаба_№1.dot</Template>
  <TotalTime>16</TotalTime>
  <Pages>1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Karamel'</dc:creator>
  <cp:lastModifiedBy>Артём Иванченко</cp:lastModifiedBy>
  <cp:revision>4</cp:revision>
  <cp:lastPrinted>2012-12-02T17:42:00Z</cp:lastPrinted>
  <dcterms:created xsi:type="dcterms:W3CDTF">2017-05-18T17:49:00Z</dcterms:created>
  <dcterms:modified xsi:type="dcterms:W3CDTF">2017-05-23T19:29:00Z</dcterms:modified>
</cp:coreProperties>
</file>