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4F8" w:rsidRPr="00AA7766" w:rsidRDefault="001154F8" w:rsidP="001154F8">
      <w:pPr>
        <w:jc w:val="center"/>
        <w:rPr>
          <w:b/>
          <w:sz w:val="40"/>
          <w:szCs w:val="40"/>
        </w:rPr>
      </w:pPr>
      <w:bookmarkStart w:id="0" w:name="OLE_LINK1"/>
      <w:bookmarkStart w:id="1" w:name="OLE_LINK2"/>
      <w:bookmarkStart w:id="2" w:name="OLE_LINK3"/>
      <w:r w:rsidRPr="00AA7766">
        <w:rPr>
          <w:b/>
          <w:sz w:val="40"/>
          <w:szCs w:val="40"/>
        </w:rPr>
        <w:t xml:space="preserve">Національний університет кораблебудування  </w:t>
      </w:r>
    </w:p>
    <w:p w:rsidR="001154F8" w:rsidRPr="00AA7766" w:rsidRDefault="001154F8" w:rsidP="001154F8">
      <w:pPr>
        <w:jc w:val="center"/>
        <w:rPr>
          <w:b/>
          <w:sz w:val="18"/>
          <w:szCs w:val="18"/>
        </w:rPr>
      </w:pPr>
      <w:r w:rsidRPr="00AA7766">
        <w:rPr>
          <w:b/>
          <w:sz w:val="40"/>
          <w:szCs w:val="40"/>
        </w:rPr>
        <w:t xml:space="preserve">імені адмірала Макарова </w:t>
      </w:r>
    </w:p>
    <w:bookmarkEnd w:id="0"/>
    <w:bookmarkEnd w:id="1"/>
    <w:bookmarkEnd w:id="2"/>
    <w:p w:rsidR="001154F8" w:rsidRDefault="001154F8" w:rsidP="001154F8">
      <w:pPr>
        <w:jc w:val="center"/>
        <w:rPr>
          <w:sz w:val="16"/>
        </w:rPr>
      </w:pPr>
    </w:p>
    <w:p w:rsidR="001154F8" w:rsidRDefault="001154F8" w:rsidP="001154F8">
      <w:pPr>
        <w:jc w:val="center"/>
        <w:rPr>
          <w:sz w:val="16"/>
        </w:rPr>
      </w:pPr>
    </w:p>
    <w:p w:rsidR="001154F8" w:rsidRPr="00AA7766" w:rsidRDefault="001154F8" w:rsidP="001154F8">
      <w:pPr>
        <w:jc w:val="center"/>
        <w:rPr>
          <w:sz w:val="36"/>
          <w:szCs w:val="36"/>
          <w:u w:val="single"/>
        </w:rPr>
      </w:pPr>
      <w:r w:rsidRPr="00AA7766">
        <w:rPr>
          <w:sz w:val="36"/>
          <w:szCs w:val="36"/>
          <w:u w:val="single"/>
        </w:rPr>
        <w:t>Кафедра комп’ютеризованих систем управління</w:t>
      </w:r>
    </w:p>
    <w:p w:rsidR="001154F8" w:rsidRDefault="001154F8" w:rsidP="001154F8">
      <w:pPr>
        <w:jc w:val="center"/>
        <w:rPr>
          <w:sz w:val="16"/>
        </w:rPr>
      </w:pPr>
      <w:r>
        <w:rPr>
          <w:sz w:val="16"/>
        </w:rPr>
        <w:t>(повна назва кафедри)</w:t>
      </w:r>
    </w:p>
    <w:p w:rsidR="001154F8" w:rsidRDefault="001154F8" w:rsidP="001154F8">
      <w:pPr>
        <w:jc w:val="center"/>
        <w:rPr>
          <w:sz w:val="16"/>
        </w:rPr>
      </w:pPr>
    </w:p>
    <w:p w:rsidR="001154F8" w:rsidRDefault="001154F8" w:rsidP="001154F8">
      <w:pPr>
        <w:jc w:val="center"/>
        <w:rPr>
          <w:sz w:val="16"/>
        </w:rPr>
      </w:pPr>
    </w:p>
    <w:p w:rsidR="001154F8" w:rsidRPr="009366C9" w:rsidRDefault="001154F8" w:rsidP="001154F8">
      <w:pPr>
        <w:jc w:val="center"/>
        <w:rPr>
          <w:sz w:val="16"/>
        </w:rPr>
      </w:pPr>
    </w:p>
    <w:p w:rsidR="001154F8" w:rsidRPr="009366C9" w:rsidRDefault="001154F8" w:rsidP="001154F8">
      <w:pPr>
        <w:jc w:val="center"/>
        <w:rPr>
          <w:sz w:val="16"/>
        </w:rPr>
      </w:pPr>
    </w:p>
    <w:p w:rsidR="001154F8" w:rsidRPr="009366C9" w:rsidRDefault="001154F8" w:rsidP="001154F8">
      <w:pPr>
        <w:jc w:val="center"/>
        <w:rPr>
          <w:sz w:val="16"/>
        </w:rPr>
      </w:pPr>
    </w:p>
    <w:p w:rsidR="001154F8" w:rsidRPr="009366C9" w:rsidRDefault="001154F8" w:rsidP="001154F8">
      <w:pPr>
        <w:jc w:val="center"/>
        <w:rPr>
          <w:sz w:val="16"/>
        </w:rPr>
      </w:pPr>
    </w:p>
    <w:p w:rsidR="001154F8" w:rsidRDefault="001154F8" w:rsidP="001154F8">
      <w:pPr>
        <w:jc w:val="center"/>
        <w:rPr>
          <w:sz w:val="16"/>
        </w:rPr>
      </w:pPr>
    </w:p>
    <w:p w:rsidR="001154F8" w:rsidRDefault="001154F8" w:rsidP="001154F8">
      <w:pPr>
        <w:jc w:val="center"/>
        <w:rPr>
          <w:sz w:val="16"/>
        </w:rPr>
      </w:pPr>
    </w:p>
    <w:p w:rsidR="001154F8" w:rsidRDefault="001154F8" w:rsidP="001154F8">
      <w:pPr>
        <w:jc w:val="center"/>
        <w:rPr>
          <w:sz w:val="16"/>
        </w:rPr>
      </w:pPr>
    </w:p>
    <w:p w:rsidR="001154F8" w:rsidRPr="00800E0A" w:rsidRDefault="001154F8" w:rsidP="001154F8">
      <w:pPr>
        <w:jc w:val="center"/>
        <w:rPr>
          <w:b/>
          <w:sz w:val="36"/>
          <w:szCs w:val="36"/>
        </w:rPr>
      </w:pPr>
      <w:r w:rsidRPr="00800E0A">
        <w:rPr>
          <w:b/>
          <w:sz w:val="36"/>
          <w:szCs w:val="36"/>
        </w:rPr>
        <w:t>КУРСОВИЙ ПРОЕКТ</w:t>
      </w:r>
    </w:p>
    <w:p w:rsidR="001154F8" w:rsidRDefault="001154F8" w:rsidP="001154F8">
      <w:pPr>
        <w:jc w:val="center"/>
        <w:rPr>
          <w:b/>
          <w:bCs/>
          <w:sz w:val="36"/>
        </w:rPr>
      </w:pPr>
    </w:p>
    <w:p w:rsidR="001154F8" w:rsidRPr="009366C9" w:rsidRDefault="001154F8" w:rsidP="001154F8">
      <w:pPr>
        <w:jc w:val="center"/>
        <w:rPr>
          <w:b/>
          <w:bCs/>
          <w:sz w:val="36"/>
        </w:rPr>
      </w:pPr>
    </w:p>
    <w:p w:rsidR="001154F8" w:rsidRDefault="001154F8" w:rsidP="001154F8">
      <w:pPr>
        <w:jc w:val="center"/>
      </w:pPr>
      <w:r>
        <w:t xml:space="preserve">з дисципліни    </w:t>
      </w:r>
      <w:r w:rsidRPr="001154F8">
        <w:t>«</w:t>
      </w:r>
      <w:proofErr w:type="spellStart"/>
      <w:r w:rsidRPr="001154F8">
        <w:rPr>
          <w:u w:val="single"/>
        </w:rPr>
        <w:t>Робототехнічні</w:t>
      </w:r>
      <w:proofErr w:type="spellEnd"/>
      <w:r w:rsidRPr="001154F8">
        <w:rPr>
          <w:u w:val="single"/>
          <w:lang w:val="ru-RU"/>
        </w:rPr>
        <w:t xml:space="preserve"> </w:t>
      </w:r>
      <w:proofErr w:type="spellStart"/>
      <w:r w:rsidRPr="001154F8">
        <w:rPr>
          <w:u w:val="single"/>
          <w:lang w:val="ru-RU"/>
        </w:rPr>
        <w:t>системи</w:t>
      </w:r>
      <w:proofErr w:type="spellEnd"/>
      <w:r w:rsidRPr="001154F8">
        <w:rPr>
          <w:u w:val="single"/>
          <w:lang w:val="ru-RU"/>
        </w:rPr>
        <w:t xml:space="preserve"> в </w:t>
      </w:r>
      <w:proofErr w:type="spellStart"/>
      <w:r w:rsidRPr="001154F8">
        <w:rPr>
          <w:u w:val="single"/>
          <w:lang w:val="ru-RU"/>
        </w:rPr>
        <w:t>морських</w:t>
      </w:r>
      <w:proofErr w:type="spellEnd"/>
      <w:r w:rsidRPr="001154F8">
        <w:rPr>
          <w:u w:val="single"/>
          <w:lang w:val="ru-RU"/>
        </w:rPr>
        <w:t xml:space="preserve"> </w:t>
      </w:r>
      <w:proofErr w:type="spellStart"/>
      <w:r w:rsidRPr="001154F8">
        <w:rPr>
          <w:u w:val="single"/>
          <w:lang w:val="ru-RU"/>
        </w:rPr>
        <w:t>технологіях</w:t>
      </w:r>
      <w:proofErr w:type="spellEnd"/>
      <w:r>
        <w:rPr>
          <w:u w:val="single"/>
          <w:lang w:val="ru-RU"/>
        </w:rPr>
        <w:t>»</w:t>
      </w:r>
    </w:p>
    <w:p w:rsidR="001154F8" w:rsidRDefault="001154F8" w:rsidP="001154F8">
      <w:pPr>
        <w:jc w:val="center"/>
        <w:rPr>
          <w:sz w:val="16"/>
        </w:rPr>
      </w:pPr>
      <w:r>
        <w:rPr>
          <w:sz w:val="16"/>
        </w:rPr>
        <w:t xml:space="preserve">    </w:t>
      </w:r>
      <w:r>
        <w:rPr>
          <w:sz w:val="16"/>
        </w:rPr>
        <w:tab/>
      </w:r>
      <w:r>
        <w:rPr>
          <w:sz w:val="16"/>
        </w:rPr>
        <w:tab/>
        <w:t>(назва дисципліни)</w:t>
      </w:r>
    </w:p>
    <w:p w:rsidR="001154F8" w:rsidRDefault="001154F8" w:rsidP="001154F8">
      <w:pPr>
        <w:jc w:val="center"/>
      </w:pPr>
      <w:r>
        <w:t>на тему:</w:t>
      </w:r>
      <w:r w:rsidRPr="009366C9">
        <w:rPr>
          <w:u w:val="single"/>
        </w:rPr>
        <w:t xml:space="preserve">          </w:t>
      </w:r>
      <w:r>
        <w:rPr>
          <w:u w:val="single"/>
        </w:rPr>
        <w:t>«</w:t>
      </w:r>
      <w:proofErr w:type="spellStart"/>
      <w:r>
        <w:rPr>
          <w:lang w:val="ru-RU"/>
        </w:rPr>
        <w:t>Проекту</w:t>
      </w:r>
      <w:r w:rsidRPr="004D2045">
        <w:rPr>
          <w:lang w:val="ru-RU"/>
        </w:rPr>
        <w:t>вання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системи</w:t>
      </w:r>
      <w:proofErr w:type="spellEnd"/>
      <w:r w:rsidRPr="004D2045">
        <w:rPr>
          <w:lang w:val="ru-RU"/>
        </w:rPr>
        <w:t xml:space="preserve"> автоматичного </w:t>
      </w:r>
      <w:proofErr w:type="spellStart"/>
      <w:r w:rsidRPr="004D2045">
        <w:rPr>
          <w:lang w:val="ru-RU"/>
        </w:rPr>
        <w:t>кер</w:t>
      </w:r>
      <w:r>
        <w:rPr>
          <w:lang w:val="ru-RU"/>
        </w:rPr>
        <w:t>ування</w:t>
      </w:r>
      <w:proofErr w:type="spellEnd"/>
      <w:r>
        <w:rPr>
          <w:lang w:val="ru-RU"/>
        </w:rPr>
        <w:t xml:space="preserve"> суднового</w:t>
      </w:r>
      <w:r w:rsidRPr="009366C9">
        <w:rPr>
          <w:iCs/>
          <w:u w:val="single"/>
        </w:rPr>
        <w:t xml:space="preserve">  </w:t>
      </w:r>
      <w:r w:rsidRPr="009366C9">
        <w:rPr>
          <w:iCs/>
          <w:color w:val="FFFFFF"/>
          <w:u w:val="single"/>
        </w:rPr>
        <w:t>.</w:t>
      </w:r>
      <w:r w:rsidRPr="009366C9">
        <w:rPr>
          <w:iCs/>
          <w:u w:val="single"/>
        </w:rPr>
        <w:t xml:space="preserve"> </w:t>
      </w:r>
      <w:r>
        <w:t>_________________</w:t>
      </w:r>
      <w:r w:rsidRPr="001154F8">
        <w:rPr>
          <w:lang w:val="ru-RU"/>
        </w:rPr>
        <w:t xml:space="preserve"> </w:t>
      </w:r>
      <w:proofErr w:type="spellStart"/>
      <w:r w:rsidRPr="001154F8">
        <w:rPr>
          <w:u w:val="single"/>
          <w:lang w:val="ru-RU"/>
        </w:rPr>
        <w:t>вантажного</w:t>
      </w:r>
      <w:proofErr w:type="spellEnd"/>
      <w:r w:rsidRPr="001154F8">
        <w:rPr>
          <w:u w:val="single"/>
          <w:lang w:val="ru-RU"/>
        </w:rPr>
        <w:t xml:space="preserve"> </w:t>
      </w:r>
      <w:proofErr w:type="spellStart"/>
      <w:r w:rsidRPr="001154F8">
        <w:rPr>
          <w:u w:val="single"/>
          <w:lang w:val="ru-RU"/>
        </w:rPr>
        <w:t>маніпулятора</w:t>
      </w:r>
      <w:proofErr w:type="spellEnd"/>
      <w:r>
        <w:rPr>
          <w:lang w:val="ru-RU"/>
        </w:rPr>
        <w:t>»</w:t>
      </w:r>
      <w:r>
        <w:t>_______________</w:t>
      </w:r>
    </w:p>
    <w:p w:rsidR="001154F8" w:rsidRDefault="001154F8" w:rsidP="001154F8">
      <w:pPr>
        <w:jc w:val="center"/>
      </w:pPr>
    </w:p>
    <w:p w:rsidR="001154F8" w:rsidRDefault="001154F8" w:rsidP="001154F8">
      <w:pPr>
        <w:jc w:val="center"/>
      </w:pPr>
    </w:p>
    <w:p w:rsidR="001154F8" w:rsidRDefault="001154F8" w:rsidP="001154F8">
      <w:pPr>
        <w:jc w:val="center"/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1297"/>
        <w:gridCol w:w="383"/>
        <w:gridCol w:w="374"/>
        <w:gridCol w:w="840"/>
        <w:gridCol w:w="1651"/>
        <w:gridCol w:w="958"/>
      </w:tblGrid>
      <w:tr w:rsidR="001154F8" w:rsidRPr="00244D79" w:rsidTr="00AA422C">
        <w:trPr>
          <w:trHeight w:val="323"/>
          <w:jc w:val="right"/>
        </w:trPr>
        <w:tc>
          <w:tcPr>
            <w:tcW w:w="1680" w:type="dxa"/>
            <w:gridSpan w:val="2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>Студента(</w:t>
            </w:r>
            <w:proofErr w:type="spellStart"/>
            <w:r w:rsidRPr="00244D79">
              <w:rPr>
                <w:sz w:val="20"/>
              </w:rPr>
              <w:t>ки</w:t>
            </w:r>
            <w:proofErr w:type="spellEnd"/>
            <w:r w:rsidRPr="00244D79">
              <w:rPr>
                <w:sz w:val="20"/>
              </w:rPr>
              <w:t>)</w:t>
            </w:r>
          </w:p>
        </w:tc>
        <w:tc>
          <w:tcPr>
            <w:tcW w:w="374" w:type="dxa"/>
            <w:tcBorders>
              <w:bottom w:val="single" w:sz="4" w:space="0" w:color="auto"/>
            </w:tcBorders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840" w:type="dxa"/>
            <w:shd w:val="clear" w:color="auto" w:fill="auto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 xml:space="preserve">курсу </w:t>
            </w:r>
          </w:p>
        </w:tc>
        <w:tc>
          <w:tcPr>
            <w:tcW w:w="1651" w:type="dxa"/>
            <w:vAlign w:val="bottom"/>
          </w:tcPr>
          <w:p w:rsidR="001154F8" w:rsidRPr="00FA00B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>групи</w:t>
            </w:r>
            <w:r w:rsidRPr="00244D79">
              <w:rPr>
                <w:sz w:val="20"/>
                <w:lang w:val="en-US"/>
              </w:rPr>
              <w:t xml:space="preserve"> </w:t>
            </w:r>
            <w:r>
              <w:rPr>
                <w:sz w:val="20"/>
              </w:rPr>
              <w:t xml:space="preserve"> </w:t>
            </w:r>
            <w:r>
              <w:rPr>
                <w:sz w:val="20"/>
                <w:u w:val="single"/>
              </w:rPr>
              <w:t>5341м</w:t>
            </w:r>
          </w:p>
        </w:tc>
        <w:tc>
          <w:tcPr>
            <w:tcW w:w="958" w:type="dxa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</w:p>
        </w:tc>
      </w:tr>
      <w:tr w:rsidR="001154F8" w:rsidRPr="00244D79" w:rsidTr="00AA422C">
        <w:trPr>
          <w:trHeight w:val="317"/>
          <w:jc w:val="right"/>
        </w:trPr>
        <w:tc>
          <w:tcPr>
            <w:tcW w:w="2054" w:type="dxa"/>
            <w:gridSpan w:val="3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 xml:space="preserve">напряму підготовки </w:t>
            </w:r>
          </w:p>
        </w:tc>
        <w:tc>
          <w:tcPr>
            <w:tcW w:w="3449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154F8" w:rsidRPr="00244D79" w:rsidRDefault="001154F8" w:rsidP="00AA422C">
            <w:pPr>
              <w:tabs>
                <w:tab w:val="left" w:pos="5220"/>
              </w:tabs>
              <w:spacing w:before="120"/>
              <w:rPr>
                <w:sz w:val="20"/>
              </w:rPr>
            </w:pPr>
            <w:r w:rsidRPr="00244D79">
              <w:rPr>
                <w:sz w:val="20"/>
              </w:rPr>
              <w:t>Системна інженерія</w:t>
            </w:r>
          </w:p>
        </w:tc>
      </w:tr>
      <w:tr w:rsidR="001154F8" w:rsidRPr="00244D79" w:rsidTr="00AA422C">
        <w:trPr>
          <w:trHeight w:val="317"/>
          <w:jc w:val="right"/>
        </w:trPr>
        <w:tc>
          <w:tcPr>
            <w:tcW w:w="2054" w:type="dxa"/>
            <w:gridSpan w:val="3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 xml:space="preserve">спеціальності </w:t>
            </w:r>
          </w:p>
        </w:tc>
        <w:tc>
          <w:tcPr>
            <w:tcW w:w="344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154F8" w:rsidRPr="00244D79" w:rsidRDefault="001154F8" w:rsidP="00AA422C">
            <w:pPr>
              <w:spacing w:before="120"/>
              <w:rPr>
                <w:sz w:val="20"/>
              </w:rPr>
            </w:pPr>
            <w:r>
              <w:rPr>
                <w:sz w:val="20"/>
              </w:rPr>
              <w:t xml:space="preserve">Автоматизація та комп’ютерно-інтегровані </w:t>
            </w:r>
            <w:proofErr w:type="spellStart"/>
            <w:r>
              <w:rPr>
                <w:sz w:val="20"/>
              </w:rPr>
              <w:t>тезнології</w:t>
            </w:r>
            <w:proofErr w:type="spellEnd"/>
          </w:p>
        </w:tc>
      </w:tr>
      <w:tr w:rsidR="001154F8" w:rsidRPr="00244D79" w:rsidTr="00AA422C">
        <w:trPr>
          <w:trHeight w:val="561"/>
          <w:jc w:val="right"/>
        </w:trPr>
        <w:tc>
          <w:tcPr>
            <w:tcW w:w="5503" w:type="dxa"/>
            <w:gridSpan w:val="6"/>
            <w:tcBorders>
              <w:bottom w:val="single" w:sz="4" w:space="0" w:color="auto"/>
            </w:tcBorders>
            <w:vAlign w:val="bottom"/>
          </w:tcPr>
          <w:p w:rsidR="001154F8" w:rsidRPr="00FA00B9" w:rsidRDefault="001154F8" w:rsidP="00AA422C">
            <w:pPr>
              <w:jc w:val="center"/>
              <w:rPr>
                <w:szCs w:val="28"/>
              </w:rPr>
            </w:pPr>
            <w:r w:rsidRPr="00FA00B9">
              <w:rPr>
                <w:iCs/>
                <w:szCs w:val="28"/>
              </w:rPr>
              <w:t>Іванченко А.О.</w:t>
            </w:r>
          </w:p>
        </w:tc>
      </w:tr>
      <w:tr w:rsidR="001154F8" w:rsidRPr="00244D79" w:rsidTr="00AA422C">
        <w:trPr>
          <w:jc w:val="right"/>
        </w:trPr>
        <w:tc>
          <w:tcPr>
            <w:tcW w:w="5503" w:type="dxa"/>
            <w:gridSpan w:val="6"/>
            <w:tcBorders>
              <w:top w:val="single" w:sz="4" w:space="0" w:color="auto"/>
            </w:tcBorders>
          </w:tcPr>
          <w:p w:rsidR="001154F8" w:rsidRPr="00244D79" w:rsidRDefault="001154F8" w:rsidP="00AA422C">
            <w:pPr>
              <w:jc w:val="center"/>
              <w:rPr>
                <w:sz w:val="16"/>
              </w:rPr>
            </w:pPr>
            <w:r w:rsidRPr="00244D79">
              <w:rPr>
                <w:sz w:val="16"/>
              </w:rPr>
              <w:t>(прізвище та ініціали)</w:t>
            </w:r>
          </w:p>
          <w:p w:rsidR="001154F8" w:rsidRPr="00244D79" w:rsidRDefault="001154F8" w:rsidP="00AA422C">
            <w:pPr>
              <w:jc w:val="center"/>
              <w:rPr>
                <w:sz w:val="20"/>
              </w:rPr>
            </w:pPr>
          </w:p>
        </w:tc>
      </w:tr>
      <w:tr w:rsidR="001154F8" w:rsidRPr="00244D79" w:rsidTr="00AA422C">
        <w:trPr>
          <w:trHeight w:val="317"/>
          <w:jc w:val="right"/>
        </w:trPr>
        <w:tc>
          <w:tcPr>
            <w:tcW w:w="1297" w:type="dxa"/>
            <w:vAlign w:val="bottom"/>
          </w:tcPr>
          <w:p w:rsidR="001154F8" w:rsidRPr="00244D79" w:rsidRDefault="001154F8" w:rsidP="00AA422C">
            <w:pPr>
              <w:rPr>
                <w:sz w:val="20"/>
              </w:rPr>
            </w:pPr>
            <w:r w:rsidRPr="00244D79">
              <w:rPr>
                <w:sz w:val="20"/>
              </w:rPr>
              <w:t>Керівник</w:t>
            </w:r>
          </w:p>
        </w:tc>
        <w:tc>
          <w:tcPr>
            <w:tcW w:w="4206" w:type="dxa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154F8" w:rsidRPr="00244D79" w:rsidRDefault="001154F8" w:rsidP="00AA422C">
            <w:pPr>
              <w:jc w:val="center"/>
            </w:pPr>
            <w:r>
              <w:t xml:space="preserve">доцент кафедри КСУ, </w:t>
            </w:r>
            <w:proofErr w:type="spellStart"/>
            <w:r>
              <w:t>к.т.н</w:t>
            </w:r>
            <w:proofErr w:type="spellEnd"/>
            <w:r>
              <w:t>.</w:t>
            </w:r>
          </w:p>
        </w:tc>
      </w:tr>
      <w:tr w:rsidR="001154F8" w:rsidRPr="00244D79" w:rsidTr="00AA422C">
        <w:trPr>
          <w:trHeight w:val="591"/>
          <w:jc w:val="right"/>
        </w:trPr>
        <w:tc>
          <w:tcPr>
            <w:tcW w:w="5503" w:type="dxa"/>
            <w:gridSpan w:val="6"/>
            <w:tcBorders>
              <w:bottom w:val="single" w:sz="4" w:space="0" w:color="auto"/>
            </w:tcBorders>
            <w:vAlign w:val="bottom"/>
          </w:tcPr>
          <w:p w:rsidR="001154F8" w:rsidRPr="00244D79" w:rsidRDefault="001154F8" w:rsidP="00AA422C">
            <w:pPr>
              <w:jc w:val="center"/>
            </w:pPr>
            <w:proofErr w:type="spellStart"/>
            <w:r>
              <w:t>Черно</w:t>
            </w:r>
            <w:proofErr w:type="spellEnd"/>
            <w:r>
              <w:t xml:space="preserve"> О.О..</w:t>
            </w:r>
          </w:p>
        </w:tc>
      </w:tr>
      <w:tr w:rsidR="001154F8" w:rsidRPr="00244D79" w:rsidTr="00AA422C">
        <w:trPr>
          <w:trHeight w:val="317"/>
          <w:jc w:val="right"/>
        </w:trPr>
        <w:tc>
          <w:tcPr>
            <w:tcW w:w="5503" w:type="dxa"/>
            <w:gridSpan w:val="6"/>
            <w:tcBorders>
              <w:top w:val="single" w:sz="4" w:space="0" w:color="auto"/>
            </w:tcBorders>
          </w:tcPr>
          <w:p w:rsidR="001154F8" w:rsidRPr="00244D79" w:rsidRDefault="001154F8" w:rsidP="00AA422C">
            <w:pPr>
              <w:jc w:val="center"/>
            </w:pPr>
            <w:r w:rsidRPr="00244D79">
              <w:rPr>
                <w:sz w:val="16"/>
              </w:rPr>
              <w:t>(посада, вчене звання, науковий ступінь, прізвище та ініціали)</w:t>
            </w:r>
          </w:p>
        </w:tc>
      </w:tr>
      <w:tr w:rsidR="001154F8" w:rsidRPr="00244D79" w:rsidTr="00AA422C">
        <w:trPr>
          <w:trHeight w:val="317"/>
          <w:jc w:val="right"/>
        </w:trPr>
        <w:tc>
          <w:tcPr>
            <w:tcW w:w="2054" w:type="dxa"/>
            <w:gridSpan w:val="3"/>
            <w:vAlign w:val="bottom"/>
          </w:tcPr>
          <w:p w:rsidR="001154F8" w:rsidRPr="00244D79" w:rsidRDefault="001154F8" w:rsidP="00AA422C">
            <w:r w:rsidRPr="00244D79">
              <w:rPr>
                <w:sz w:val="20"/>
              </w:rPr>
              <w:t xml:space="preserve">Національна шкала </w:t>
            </w:r>
          </w:p>
        </w:tc>
        <w:tc>
          <w:tcPr>
            <w:tcW w:w="3449" w:type="dxa"/>
            <w:gridSpan w:val="3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154F8" w:rsidRPr="00244D79" w:rsidRDefault="001154F8" w:rsidP="00AA422C"/>
        </w:tc>
      </w:tr>
      <w:tr w:rsidR="001154F8" w:rsidRPr="00244D79" w:rsidTr="00AA422C">
        <w:trPr>
          <w:trHeight w:val="317"/>
          <w:jc w:val="right"/>
        </w:trPr>
        <w:tc>
          <w:tcPr>
            <w:tcW w:w="2054" w:type="dxa"/>
            <w:gridSpan w:val="3"/>
            <w:vAlign w:val="bottom"/>
          </w:tcPr>
          <w:p w:rsidR="001154F8" w:rsidRPr="00244D79" w:rsidRDefault="001154F8" w:rsidP="00AA422C">
            <w:r w:rsidRPr="00244D79">
              <w:rPr>
                <w:sz w:val="20"/>
              </w:rPr>
              <w:t xml:space="preserve">Кількість балів: </w:t>
            </w:r>
          </w:p>
        </w:tc>
        <w:tc>
          <w:tcPr>
            <w:tcW w:w="84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154F8" w:rsidRPr="00244D79" w:rsidRDefault="001154F8" w:rsidP="00AA422C"/>
        </w:tc>
        <w:tc>
          <w:tcPr>
            <w:tcW w:w="1651" w:type="dxa"/>
            <w:vAlign w:val="bottom"/>
          </w:tcPr>
          <w:p w:rsidR="001154F8" w:rsidRPr="00244D79" w:rsidRDefault="001154F8" w:rsidP="00AA422C">
            <w:r w:rsidRPr="00244D79">
              <w:rPr>
                <w:sz w:val="20"/>
              </w:rPr>
              <w:t xml:space="preserve">Оцінка:  </w:t>
            </w:r>
            <w:r w:rsidRPr="00244D79">
              <w:rPr>
                <w:sz w:val="20"/>
                <w:lang w:val="en-GB"/>
              </w:rPr>
              <w:t>ECTS</w:t>
            </w:r>
            <w:r w:rsidRPr="00244D79">
              <w:rPr>
                <w:sz w:val="20"/>
              </w:rPr>
              <w:t xml:space="preserve"> </w:t>
            </w:r>
          </w:p>
        </w:tc>
        <w:tc>
          <w:tcPr>
            <w:tcW w:w="958" w:type="dxa"/>
            <w:tcBorders>
              <w:bottom w:val="single" w:sz="4" w:space="0" w:color="auto"/>
            </w:tcBorders>
            <w:vAlign w:val="bottom"/>
          </w:tcPr>
          <w:p w:rsidR="001154F8" w:rsidRPr="00244D79" w:rsidRDefault="001154F8" w:rsidP="00AA422C"/>
        </w:tc>
      </w:tr>
    </w:tbl>
    <w:p w:rsidR="001154F8" w:rsidRDefault="001154F8" w:rsidP="001154F8">
      <w:pPr>
        <w:jc w:val="center"/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  <w:lang w:val="en-US"/>
        </w:rPr>
      </w:pPr>
      <w:r>
        <w:rPr>
          <w:sz w:val="20"/>
          <w:lang w:val="en-US"/>
        </w:rPr>
        <w:t xml:space="preserve">                                                                    </w:t>
      </w: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rPr>
          <w:sz w:val="20"/>
        </w:rPr>
      </w:pPr>
    </w:p>
    <w:p w:rsidR="001154F8" w:rsidRDefault="001154F8" w:rsidP="001154F8">
      <w:pPr>
        <w:jc w:val="center"/>
        <w:rPr>
          <w:sz w:val="20"/>
        </w:rPr>
      </w:pPr>
    </w:p>
    <w:p w:rsidR="001154F8" w:rsidRDefault="001154F8" w:rsidP="001154F8">
      <w:pPr>
        <w:jc w:val="center"/>
        <w:rPr>
          <w:sz w:val="20"/>
        </w:rPr>
      </w:pPr>
    </w:p>
    <w:p w:rsidR="001154F8" w:rsidRDefault="001154F8" w:rsidP="001154F8">
      <w:pPr>
        <w:jc w:val="center"/>
        <w:rPr>
          <w:sz w:val="20"/>
        </w:rPr>
      </w:pPr>
      <w:r>
        <w:rPr>
          <w:sz w:val="20"/>
        </w:rPr>
        <w:t>м. Миколаїв – 2018 рік</w:t>
      </w:r>
    </w:p>
    <w:p w:rsidR="00F62372" w:rsidRDefault="00F62372" w:rsidP="00F62372">
      <w:pPr>
        <w:pStyle w:val="af5"/>
        <w:jc w:val="center"/>
        <w:rPr>
          <w:rFonts w:ascii="Times New Roman" w:hAnsi="Times New Roman" w:cs="Times New Roman"/>
          <w:color w:val="auto"/>
          <w:lang w:val="uk-UA"/>
        </w:rPr>
      </w:pPr>
      <w:r w:rsidRPr="00DD3622">
        <w:rPr>
          <w:rFonts w:ascii="Times New Roman" w:hAnsi="Times New Roman" w:cs="Times New Roman"/>
          <w:color w:val="auto"/>
          <w:lang w:val="uk-UA"/>
        </w:rPr>
        <w:lastRenderedPageBreak/>
        <w:t>ЗМІСТ</w:t>
      </w:r>
    </w:p>
    <w:p w:rsidR="00F62372" w:rsidRPr="007C0836" w:rsidRDefault="00F62372" w:rsidP="00F62372">
      <w:pPr>
        <w:spacing w:line="360" w:lineRule="auto"/>
        <w:jc w:val="center"/>
        <w:rPr>
          <w:sz w:val="20"/>
        </w:rPr>
      </w:pPr>
    </w:p>
    <w:sdt>
      <w:sdtPr>
        <w:rPr>
          <w:b/>
          <w:bCs/>
        </w:rPr>
        <w:id w:val="1852370560"/>
        <w:docPartObj>
          <w:docPartGallery w:val="Table of Contents"/>
          <w:docPartUnique/>
        </w:docPartObj>
      </w:sdtPr>
      <w:sdtEndPr>
        <w:rPr>
          <w:b w:val="0"/>
          <w:bCs w:val="0"/>
          <w:caps w:val="0"/>
        </w:rPr>
      </w:sdtEndPr>
      <w:sdtContent>
        <w:p w:rsidR="00F62372" w:rsidRPr="00F62372" w:rsidRDefault="00891BEC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r w:rsidRPr="00F62372">
            <w:fldChar w:fldCharType="begin"/>
          </w:r>
          <w:r w:rsidRPr="00F62372">
            <w:instrText xml:space="preserve"> TOC \o "1-3" \h \z \u </w:instrText>
          </w:r>
          <w:r w:rsidRPr="00F62372">
            <w:fldChar w:fldCharType="separate"/>
          </w:r>
          <w:hyperlink w:anchor="_Toc514710912" w:history="1">
            <w:r w:rsidR="00F62372" w:rsidRPr="00F62372">
              <w:rPr>
                <w:rStyle w:val="af"/>
                <w:caps w:val="0"/>
                <w:noProof/>
                <w:lang w:val="ru-RU"/>
              </w:rPr>
              <w:t>Завдання для курсового проектування</w:t>
            </w:r>
            <w:r w:rsidR="00F62372" w:rsidRPr="00F62372">
              <w:rPr>
                <w:noProof/>
                <w:webHidden/>
              </w:rPr>
              <w:tab/>
            </w:r>
            <w:r w:rsidR="00F62372" w:rsidRPr="00F62372">
              <w:rPr>
                <w:noProof/>
                <w:webHidden/>
              </w:rPr>
              <w:fldChar w:fldCharType="begin"/>
            </w:r>
            <w:r w:rsidR="00F62372" w:rsidRPr="00F62372">
              <w:rPr>
                <w:noProof/>
                <w:webHidden/>
              </w:rPr>
              <w:instrText xml:space="preserve"> PAGEREF _Toc514710912 \h </w:instrText>
            </w:r>
            <w:r w:rsidR="00F62372" w:rsidRPr="00F62372">
              <w:rPr>
                <w:noProof/>
                <w:webHidden/>
              </w:rPr>
            </w:r>
            <w:r w:rsidR="00F62372"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3</w:t>
            </w:r>
            <w:r w:rsidR="00F62372"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3" w:history="1">
            <w:r w:rsidRPr="00F62372">
              <w:rPr>
                <w:rStyle w:val="af"/>
                <w:bCs/>
                <w:noProof/>
                <w:w w:val="99"/>
              </w:rPr>
              <w:t>1.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Планування траєкторії</w:t>
            </w:r>
            <w:r w:rsidRPr="00F62372">
              <w:rPr>
                <w:rStyle w:val="af"/>
                <w:noProof/>
                <w:spacing w:val="-2"/>
              </w:rPr>
              <w:t xml:space="preserve"> </w:t>
            </w:r>
            <w:r w:rsidRPr="00F62372">
              <w:rPr>
                <w:rStyle w:val="af"/>
                <w:caps w:val="0"/>
                <w:noProof/>
              </w:rPr>
              <w:t>маніпулятора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_Toc514710913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5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4" w:history="1">
            <w:r w:rsidRPr="00F62372">
              <w:rPr>
                <w:rStyle w:val="af"/>
                <w:bCs/>
                <w:noProof/>
                <w:w w:val="99"/>
              </w:rPr>
              <w:t>1.1.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Розрахунок руху об’єкта відносно основи</w:t>
            </w:r>
            <w:r w:rsidRPr="00F62372">
              <w:rPr>
                <w:rStyle w:val="af"/>
                <w:noProof/>
                <w:spacing w:val="-1"/>
              </w:rPr>
              <w:t xml:space="preserve"> </w:t>
            </w:r>
            <w:r w:rsidRPr="00F62372">
              <w:rPr>
                <w:rStyle w:val="af"/>
                <w:caps w:val="0"/>
                <w:noProof/>
              </w:rPr>
              <w:t>маніпулятора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_Toc514710914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5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5" w:history="1">
            <w:r w:rsidRPr="00F62372">
              <w:rPr>
                <w:rStyle w:val="af"/>
                <w:noProof/>
              </w:rPr>
              <w:t>1.2.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Розв'язання зворотної задачі кінематики для контрольних точок траєкторії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_Toc514710915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6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6" w:history="1">
            <w:r w:rsidRPr="00F62372">
              <w:rPr>
                <w:rStyle w:val="af"/>
                <w:noProof/>
              </w:rPr>
              <w:t>1.3.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Визначення кутових швидкостей ланок в кінцевій точці траєкторії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_Toc514710916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7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7" w:history="1">
            <w:r w:rsidRPr="00F62372">
              <w:rPr>
                <w:rStyle w:val="af"/>
                <w:noProof/>
                <w:lang w:val="ru-RU"/>
              </w:rPr>
              <w:t>1.4.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Інтерполяція законів зміни кутів повороту ланок маніпулятора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_Toc514710917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8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8" w:history="1">
            <w:r w:rsidRPr="00F62372">
              <w:rPr>
                <w:rStyle w:val="af"/>
                <w:noProof/>
                <w:lang w:val="ru-RU"/>
              </w:rPr>
              <w:t>1.5.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Розрахунок руху схвату і побудова його траєкторії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_Toc514710918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10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19" w:history="1">
            <w:r w:rsidRPr="00F62372">
              <w:rPr>
                <w:rStyle w:val="af"/>
                <w:noProof/>
                <w:lang w:val="ru-RU"/>
              </w:rPr>
              <w:t>1.6.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Визначення максимальних кутових швидкостей та прискорень ланок маніпулятора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_Toc514710919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12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0" w:history="1">
            <w:r w:rsidRPr="00F62372">
              <w:rPr>
                <w:rStyle w:val="af"/>
                <w:noProof/>
              </w:rPr>
              <w:t>2.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Розрахунок силової частини електроприводів повороту ланок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_Toc514710920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15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1" w:history="1">
            <w:r w:rsidRPr="00F62372">
              <w:rPr>
                <w:rStyle w:val="af"/>
                <w:noProof/>
              </w:rPr>
              <w:t>2.1.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Визначення моментів навантаження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_Toc514710921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15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2" w:history="1">
            <w:r w:rsidRPr="00F62372">
              <w:rPr>
                <w:rStyle w:val="af"/>
                <w:noProof/>
                <w:lang w:val="ru-RU"/>
              </w:rPr>
              <w:t>2.2.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Вибір приводних двигунів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_Toc514710922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16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3" w:history="1">
            <w:r w:rsidRPr="00F62372">
              <w:rPr>
                <w:rStyle w:val="af"/>
                <w:noProof/>
                <w:lang w:val="ru-RU"/>
              </w:rPr>
              <w:t>2.3.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Розрахунок параметрів електроприводів повороту ланок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_Toc514710923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20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4" w:history="1">
            <w:r w:rsidRPr="00F62372">
              <w:rPr>
                <w:rStyle w:val="af"/>
                <w:bCs/>
                <w:caps w:val="0"/>
                <w:noProof/>
                <w:lang w:val="ru-RU"/>
              </w:rPr>
              <w:t>3. Синтез і аналіз систем автоматичного керування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_Toc514710924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22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5" w:history="1">
            <w:r w:rsidRPr="00F62372">
              <w:rPr>
                <w:rStyle w:val="af"/>
                <w:bCs/>
                <w:caps w:val="0"/>
                <w:noProof/>
                <w:lang w:val="ru-RU"/>
              </w:rPr>
              <w:t>електроприводів повороту ланок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_Toc514710925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22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6" w:history="1">
            <w:r w:rsidRPr="00F62372">
              <w:rPr>
                <w:rStyle w:val="af"/>
                <w:bCs/>
                <w:caps w:val="0"/>
                <w:noProof/>
                <w:lang w:val="ru-RU"/>
              </w:rPr>
              <w:t>3.1. Побудова функціональної схеми системи керування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_Toc514710926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22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7" w:history="1">
            <w:r w:rsidRPr="00F62372">
              <w:rPr>
                <w:rStyle w:val="af"/>
                <w:noProof/>
                <w:lang w:val="ru-RU"/>
              </w:rPr>
              <w:t>3.2.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Побудова динамічної структурної схеми системи керування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_Toc514710927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23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8" w:history="1">
            <w:r w:rsidRPr="00F62372">
              <w:rPr>
                <w:rStyle w:val="af"/>
                <w:noProof/>
                <w:lang w:val="ru-RU"/>
              </w:rPr>
              <w:t>3.3.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Синтез бажаних передавальних функцій систем керування електроприводами ланок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_Toc514710928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24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29" w:history="1">
            <w:r w:rsidRPr="00F62372">
              <w:rPr>
                <w:rStyle w:val="af"/>
                <w:noProof/>
                <w:lang w:val="ru-RU"/>
              </w:rPr>
              <w:t>3.4.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Визначення неперервних передавальних функцій коригуючих пристроїв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_Toc514710929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27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30" w:history="1">
            <w:r w:rsidRPr="00F62372">
              <w:rPr>
                <w:rStyle w:val="af"/>
                <w:noProof/>
                <w:lang w:val="ru-RU"/>
              </w:rPr>
              <w:t>3.5.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Визначення дискретних передавальних функцій коригуючих пристроїв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_Toc514710930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28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31" w:history="1">
            <w:r w:rsidRPr="00F62372">
              <w:rPr>
                <w:rStyle w:val="af"/>
                <w:noProof/>
                <w:lang w:val="ru-RU"/>
              </w:rPr>
              <w:t>3.6.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  <w:lang w:val="ru-RU"/>
              </w:rPr>
              <w:t>Розрахунок частотних характеристик і визначення запасів стійкості систем керування</w:t>
            </w:r>
            <w:bookmarkStart w:id="3" w:name="_GoBack"/>
            <w:bookmarkEnd w:id="3"/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_Toc514710931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29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32" w:history="1">
            <w:r w:rsidRPr="00F62372">
              <w:rPr>
                <w:rStyle w:val="af"/>
                <w:noProof/>
              </w:rPr>
              <w:t>3.7.</w:t>
            </w:r>
            <w:r w:rsidRPr="00F62372"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val="ru-RU"/>
              </w:rPr>
              <w:tab/>
            </w:r>
            <w:r w:rsidRPr="00F62372">
              <w:rPr>
                <w:rStyle w:val="af"/>
                <w:caps w:val="0"/>
                <w:noProof/>
              </w:rPr>
              <w:t>Моделювання динаміки електроприводів ланок і визначення показників якості керування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_Toc514710932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35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33" w:history="1">
            <w:r>
              <w:rPr>
                <w:rStyle w:val="af"/>
                <w:caps w:val="0"/>
                <w:noProof/>
              </w:rPr>
              <w:t>В</w:t>
            </w:r>
            <w:r w:rsidRPr="00F62372">
              <w:rPr>
                <w:rStyle w:val="af"/>
                <w:caps w:val="0"/>
                <w:noProof/>
              </w:rPr>
              <w:t>исновки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_Toc514710933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41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F62372" w:rsidRPr="00F62372" w:rsidRDefault="00F62372" w:rsidP="00F62372">
          <w:pPr>
            <w:pStyle w:val="11"/>
            <w:tabs>
              <w:tab w:val="clear" w:pos="9781"/>
              <w:tab w:val="right" w:leader="dot" w:pos="9923"/>
            </w:tabs>
            <w:spacing w:line="360" w:lineRule="auto"/>
            <w:ind w:right="-256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val="ru-RU"/>
            </w:rPr>
          </w:pPr>
          <w:hyperlink w:anchor="_Toc514710934" w:history="1">
            <w:r>
              <w:rPr>
                <w:rStyle w:val="af"/>
                <w:caps w:val="0"/>
                <w:noProof/>
              </w:rPr>
              <w:t>С</w:t>
            </w:r>
            <w:r w:rsidRPr="00F62372">
              <w:rPr>
                <w:rStyle w:val="af"/>
                <w:caps w:val="0"/>
                <w:noProof/>
              </w:rPr>
              <w:t>писки використаних джерел</w:t>
            </w:r>
            <w:r w:rsidRPr="00F62372">
              <w:rPr>
                <w:noProof/>
                <w:webHidden/>
              </w:rPr>
              <w:tab/>
            </w:r>
            <w:r w:rsidRPr="00F62372">
              <w:rPr>
                <w:noProof/>
                <w:webHidden/>
              </w:rPr>
              <w:fldChar w:fldCharType="begin"/>
            </w:r>
            <w:r w:rsidRPr="00F62372">
              <w:rPr>
                <w:noProof/>
                <w:webHidden/>
              </w:rPr>
              <w:instrText xml:space="preserve"> PAGEREF _Toc514710934 \h </w:instrText>
            </w:r>
            <w:r w:rsidRPr="00F62372">
              <w:rPr>
                <w:noProof/>
                <w:webHidden/>
              </w:rPr>
            </w:r>
            <w:r w:rsidRPr="00F62372">
              <w:rPr>
                <w:noProof/>
                <w:webHidden/>
              </w:rPr>
              <w:fldChar w:fldCharType="separate"/>
            </w:r>
            <w:r w:rsidR="002809C4">
              <w:rPr>
                <w:noProof/>
                <w:webHidden/>
              </w:rPr>
              <w:t>43</w:t>
            </w:r>
            <w:r w:rsidRPr="00F62372">
              <w:rPr>
                <w:noProof/>
                <w:webHidden/>
              </w:rPr>
              <w:fldChar w:fldCharType="end"/>
            </w:r>
          </w:hyperlink>
        </w:p>
        <w:p w:rsidR="00AF0260" w:rsidRPr="00F62372" w:rsidRDefault="00891BEC" w:rsidP="00F62372">
          <w:pPr>
            <w:tabs>
              <w:tab w:val="right" w:leader="dot" w:pos="9923"/>
            </w:tabs>
            <w:spacing w:line="360" w:lineRule="auto"/>
            <w:ind w:right="-256"/>
          </w:pPr>
          <w:r w:rsidRPr="00F62372">
            <w:rPr>
              <w:bCs/>
            </w:rPr>
            <w:fldChar w:fldCharType="end"/>
          </w:r>
        </w:p>
      </w:sdtContent>
    </w:sdt>
    <w:p w:rsidR="00DD0CC3" w:rsidRPr="00DD0CC3" w:rsidRDefault="00DD0CC3" w:rsidP="00DD0CC3">
      <w:pPr>
        <w:pStyle w:val="1"/>
        <w:spacing w:before="100"/>
        <w:ind w:firstLine="709"/>
        <w:rPr>
          <w:lang w:val="ru-RU"/>
        </w:rPr>
      </w:pPr>
      <w:bookmarkStart w:id="4" w:name="_Toc514710912"/>
      <w:r w:rsidRPr="00DD0CC3">
        <w:rPr>
          <w:lang w:val="ru-RU"/>
        </w:rPr>
        <w:lastRenderedPageBreak/>
        <w:t>ЗАВДАННЯ ДЛЯ КУРСОВОГО ПРОЕКТУВАННЯ</w:t>
      </w:r>
      <w:bookmarkEnd w:id="4"/>
    </w:p>
    <w:p w:rsidR="00DD0CC3" w:rsidRPr="00DD0CC3" w:rsidRDefault="00DD0CC3" w:rsidP="00DD3622">
      <w:pPr>
        <w:pStyle w:val="a7"/>
        <w:rPr>
          <w:sz w:val="30"/>
          <w:lang w:val="ru-RU"/>
        </w:rPr>
      </w:pPr>
    </w:p>
    <w:p w:rsidR="00DD0CC3" w:rsidRPr="00DD0CC3" w:rsidRDefault="00DD0CC3" w:rsidP="00DD3622">
      <w:pPr>
        <w:pStyle w:val="a7"/>
        <w:rPr>
          <w:lang w:val="ru-RU"/>
        </w:rPr>
      </w:pPr>
      <w:proofErr w:type="spellStart"/>
      <w:r w:rsidRPr="00DD0CC3">
        <w:rPr>
          <w:lang w:val="ru-RU"/>
        </w:rPr>
        <w:t>Трьохланковий</w:t>
      </w:r>
      <w:proofErr w:type="spellEnd"/>
      <w:r w:rsidRPr="00DD0CC3">
        <w:rPr>
          <w:lang w:val="ru-RU"/>
        </w:rPr>
        <w:t xml:space="preserve"> </w:t>
      </w:r>
      <w:proofErr w:type="spellStart"/>
      <w:r w:rsidRPr="00DD0CC3">
        <w:rPr>
          <w:lang w:val="ru-RU"/>
        </w:rPr>
        <w:t>маніпулятор</w:t>
      </w:r>
      <w:proofErr w:type="spellEnd"/>
      <w:r w:rsidRPr="00DD0CC3">
        <w:rPr>
          <w:lang w:val="ru-RU"/>
        </w:rPr>
        <w:t xml:space="preserve"> </w:t>
      </w:r>
      <w:proofErr w:type="spellStart"/>
      <w:r w:rsidRPr="00DD0CC3">
        <w:rPr>
          <w:lang w:val="ru-RU"/>
        </w:rPr>
        <w:t>розташований</w:t>
      </w:r>
      <w:proofErr w:type="spellEnd"/>
      <w:r w:rsidRPr="00DD0CC3">
        <w:rPr>
          <w:lang w:val="ru-RU"/>
        </w:rPr>
        <w:t xml:space="preserve"> на борту судна (рис. 1). В </w:t>
      </w:r>
      <w:proofErr w:type="spellStart"/>
      <w:r w:rsidRPr="00DD0CC3">
        <w:rPr>
          <w:lang w:val="ru-RU"/>
        </w:rPr>
        <w:t>його</w:t>
      </w:r>
      <w:proofErr w:type="spellEnd"/>
      <w:r w:rsidRPr="00DD0CC3">
        <w:rPr>
          <w:lang w:val="ru-RU"/>
        </w:rPr>
        <w:t xml:space="preserve"> </w:t>
      </w:r>
      <w:proofErr w:type="spellStart"/>
      <w:r w:rsidRPr="00DD0CC3">
        <w:rPr>
          <w:lang w:val="ru-RU"/>
        </w:rPr>
        <w:t>функції</w:t>
      </w:r>
      <w:proofErr w:type="spellEnd"/>
      <w:r w:rsidRPr="00DD0CC3">
        <w:rPr>
          <w:lang w:val="ru-RU"/>
        </w:rPr>
        <w:t xml:space="preserve"> входить </w:t>
      </w:r>
      <w:proofErr w:type="spellStart"/>
      <w:r w:rsidRPr="00DD0CC3">
        <w:rPr>
          <w:lang w:val="ru-RU"/>
        </w:rPr>
        <w:t>транспортування</w:t>
      </w:r>
      <w:proofErr w:type="spellEnd"/>
      <w:r w:rsidRPr="00DD0CC3">
        <w:rPr>
          <w:lang w:val="ru-RU"/>
        </w:rPr>
        <w:t xml:space="preserve"> </w:t>
      </w:r>
      <w:proofErr w:type="spellStart"/>
      <w:r w:rsidRPr="00DD0CC3">
        <w:rPr>
          <w:lang w:val="ru-RU"/>
        </w:rPr>
        <w:t>малогабаритних</w:t>
      </w:r>
      <w:proofErr w:type="spellEnd"/>
      <w:r w:rsidRPr="00DD0CC3">
        <w:rPr>
          <w:lang w:val="ru-RU"/>
        </w:rPr>
        <w:t xml:space="preserve"> </w:t>
      </w:r>
      <w:proofErr w:type="spellStart"/>
      <w:r w:rsidRPr="00DD0CC3">
        <w:rPr>
          <w:lang w:val="ru-RU"/>
        </w:rPr>
        <w:t>об’єктів</w:t>
      </w:r>
      <w:proofErr w:type="spellEnd"/>
      <w:r w:rsidRPr="00DD0CC3">
        <w:rPr>
          <w:lang w:val="ru-RU"/>
        </w:rPr>
        <w:t xml:space="preserve"> з </w:t>
      </w:r>
      <w:proofErr w:type="spellStart"/>
      <w:r w:rsidRPr="00DD0CC3">
        <w:rPr>
          <w:lang w:val="ru-RU"/>
        </w:rPr>
        <w:t>поверхні</w:t>
      </w:r>
      <w:proofErr w:type="spellEnd"/>
      <w:r w:rsidRPr="00DD0CC3">
        <w:rPr>
          <w:lang w:val="ru-RU"/>
        </w:rPr>
        <w:t xml:space="preserve"> води на палубу.</w:t>
      </w:r>
    </w:p>
    <w:p w:rsidR="00DD0CC3" w:rsidRPr="004D2045" w:rsidRDefault="00DD0CC3" w:rsidP="00DD3622">
      <w:pPr>
        <w:pStyle w:val="a7"/>
        <w:rPr>
          <w:b/>
          <w:sz w:val="30"/>
          <w:lang w:val="ru-RU"/>
        </w:rPr>
      </w:pPr>
    </w:p>
    <w:p w:rsidR="00DD0CC3" w:rsidRPr="004D2045" w:rsidRDefault="00DD0CC3" w:rsidP="00DD3622">
      <w:pPr>
        <w:pStyle w:val="a7"/>
        <w:spacing w:line="360" w:lineRule="auto"/>
        <w:ind w:firstLine="709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 wp14:anchorId="45CA3A31" wp14:editId="7A274596">
                <wp:extent cx="5075555" cy="3081020"/>
                <wp:effectExtent l="0" t="0" r="10795" b="5080"/>
                <wp:docPr id="447" name="Группа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5555" cy="3081020"/>
                          <a:chOff x="1872" y="1501"/>
                          <a:chExt cx="7993" cy="4852"/>
                        </a:xfrm>
                      </wpg:grpSpPr>
                      <pic:pic xmlns:pic="http://schemas.openxmlformats.org/drawingml/2006/picture">
                        <pic:nvPicPr>
                          <pic:cNvPr id="44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72" y="4288"/>
                            <a:ext cx="7983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9" name="AutoShape 84"/>
                        <wps:cNvSpPr>
                          <a:spLocks/>
                        </wps:cNvSpPr>
                        <wps:spPr bwMode="auto">
                          <a:xfrm>
                            <a:off x="4411" y="5287"/>
                            <a:ext cx="5439" cy="82"/>
                          </a:xfrm>
                          <a:custGeom>
                            <a:avLst/>
                            <a:gdLst>
                              <a:gd name="T0" fmla="+- 0 9648 4411"/>
                              <a:gd name="T1" fmla="*/ T0 w 5439"/>
                              <a:gd name="T2" fmla="+- 0 5287 5287"/>
                              <a:gd name="T3" fmla="*/ 5287 h 82"/>
                              <a:gd name="T4" fmla="+- 0 9648 4411"/>
                              <a:gd name="T5" fmla="*/ T4 w 5439"/>
                              <a:gd name="T6" fmla="+- 0 5369 5287"/>
                              <a:gd name="T7" fmla="*/ 5369 h 82"/>
                              <a:gd name="T8" fmla="+- 0 9805 4411"/>
                              <a:gd name="T9" fmla="*/ T8 w 5439"/>
                              <a:gd name="T10" fmla="+- 0 5335 5287"/>
                              <a:gd name="T11" fmla="*/ 5335 h 82"/>
                              <a:gd name="T12" fmla="+- 0 9672 4411"/>
                              <a:gd name="T13" fmla="*/ T12 w 5439"/>
                              <a:gd name="T14" fmla="+- 0 5335 5287"/>
                              <a:gd name="T15" fmla="*/ 5335 h 82"/>
                              <a:gd name="T16" fmla="+- 0 9672 4411"/>
                              <a:gd name="T17" fmla="*/ T16 w 5439"/>
                              <a:gd name="T18" fmla="+- 0 5321 5287"/>
                              <a:gd name="T19" fmla="*/ 5321 h 82"/>
                              <a:gd name="T20" fmla="+- 0 9824 4411"/>
                              <a:gd name="T21" fmla="*/ T20 w 5439"/>
                              <a:gd name="T22" fmla="+- 0 5321 5287"/>
                              <a:gd name="T23" fmla="*/ 5321 h 82"/>
                              <a:gd name="T24" fmla="+- 0 9648 4411"/>
                              <a:gd name="T25" fmla="*/ T24 w 5439"/>
                              <a:gd name="T26" fmla="+- 0 5287 5287"/>
                              <a:gd name="T27" fmla="*/ 5287 h 82"/>
                              <a:gd name="T28" fmla="+- 0 9648 4411"/>
                              <a:gd name="T29" fmla="*/ T28 w 5439"/>
                              <a:gd name="T30" fmla="+- 0 5321 5287"/>
                              <a:gd name="T31" fmla="*/ 5321 h 82"/>
                              <a:gd name="T32" fmla="+- 0 4411 4411"/>
                              <a:gd name="T33" fmla="*/ T32 w 5439"/>
                              <a:gd name="T34" fmla="+- 0 5321 5287"/>
                              <a:gd name="T35" fmla="*/ 5321 h 82"/>
                              <a:gd name="T36" fmla="+- 0 4411 4411"/>
                              <a:gd name="T37" fmla="*/ T36 w 5439"/>
                              <a:gd name="T38" fmla="+- 0 5335 5287"/>
                              <a:gd name="T39" fmla="*/ 5335 h 82"/>
                              <a:gd name="T40" fmla="+- 0 9648 4411"/>
                              <a:gd name="T41" fmla="*/ T40 w 5439"/>
                              <a:gd name="T42" fmla="+- 0 5335 5287"/>
                              <a:gd name="T43" fmla="*/ 5335 h 82"/>
                              <a:gd name="T44" fmla="+- 0 9648 4411"/>
                              <a:gd name="T45" fmla="*/ T44 w 5439"/>
                              <a:gd name="T46" fmla="+- 0 5321 5287"/>
                              <a:gd name="T47" fmla="*/ 5321 h 82"/>
                              <a:gd name="T48" fmla="+- 0 9824 4411"/>
                              <a:gd name="T49" fmla="*/ T48 w 5439"/>
                              <a:gd name="T50" fmla="+- 0 5321 5287"/>
                              <a:gd name="T51" fmla="*/ 5321 h 82"/>
                              <a:gd name="T52" fmla="+- 0 9672 4411"/>
                              <a:gd name="T53" fmla="*/ T52 w 5439"/>
                              <a:gd name="T54" fmla="+- 0 5321 5287"/>
                              <a:gd name="T55" fmla="*/ 5321 h 82"/>
                              <a:gd name="T56" fmla="+- 0 9672 4411"/>
                              <a:gd name="T57" fmla="*/ T56 w 5439"/>
                              <a:gd name="T58" fmla="+- 0 5335 5287"/>
                              <a:gd name="T59" fmla="*/ 5335 h 82"/>
                              <a:gd name="T60" fmla="+- 0 9805 4411"/>
                              <a:gd name="T61" fmla="*/ T60 w 5439"/>
                              <a:gd name="T62" fmla="+- 0 5335 5287"/>
                              <a:gd name="T63" fmla="*/ 5335 h 82"/>
                              <a:gd name="T64" fmla="+- 0 9850 4411"/>
                              <a:gd name="T65" fmla="*/ T64 w 5439"/>
                              <a:gd name="T66" fmla="+- 0 5325 5287"/>
                              <a:gd name="T67" fmla="*/ 5325 h 82"/>
                              <a:gd name="T68" fmla="+- 0 9824 4411"/>
                              <a:gd name="T69" fmla="*/ T68 w 5439"/>
                              <a:gd name="T70" fmla="+- 0 5321 5287"/>
                              <a:gd name="T71" fmla="*/ 5321 h 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5439" h="82">
                                <a:moveTo>
                                  <a:pt x="5237" y="0"/>
                                </a:moveTo>
                                <a:lnTo>
                                  <a:pt x="5237" y="82"/>
                                </a:lnTo>
                                <a:lnTo>
                                  <a:pt x="5394" y="48"/>
                                </a:lnTo>
                                <a:lnTo>
                                  <a:pt x="5261" y="48"/>
                                </a:lnTo>
                                <a:lnTo>
                                  <a:pt x="5261" y="34"/>
                                </a:lnTo>
                                <a:lnTo>
                                  <a:pt x="5413" y="34"/>
                                </a:lnTo>
                                <a:lnTo>
                                  <a:pt x="5237" y="0"/>
                                </a:lnTo>
                                <a:close/>
                                <a:moveTo>
                                  <a:pt x="5237" y="34"/>
                                </a:moveTo>
                                <a:lnTo>
                                  <a:pt x="0" y="34"/>
                                </a:lnTo>
                                <a:lnTo>
                                  <a:pt x="0" y="48"/>
                                </a:lnTo>
                                <a:lnTo>
                                  <a:pt x="5237" y="48"/>
                                </a:lnTo>
                                <a:lnTo>
                                  <a:pt x="5237" y="34"/>
                                </a:lnTo>
                                <a:close/>
                                <a:moveTo>
                                  <a:pt x="5413" y="34"/>
                                </a:moveTo>
                                <a:lnTo>
                                  <a:pt x="5261" y="34"/>
                                </a:lnTo>
                                <a:lnTo>
                                  <a:pt x="5261" y="48"/>
                                </a:lnTo>
                                <a:lnTo>
                                  <a:pt x="5394" y="48"/>
                                </a:lnTo>
                                <a:lnTo>
                                  <a:pt x="5439" y="38"/>
                                </a:lnTo>
                                <a:lnTo>
                                  <a:pt x="5413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85"/>
                        <wps:cNvSpPr>
                          <a:spLocks/>
                        </wps:cNvSpPr>
                        <wps:spPr bwMode="auto">
                          <a:xfrm>
                            <a:off x="4368" y="1634"/>
                            <a:ext cx="82" cy="3692"/>
                          </a:xfrm>
                          <a:custGeom>
                            <a:avLst/>
                            <a:gdLst>
                              <a:gd name="T0" fmla="+- 0 4416 4368"/>
                              <a:gd name="T1" fmla="*/ T0 w 82"/>
                              <a:gd name="T2" fmla="+- 0 1812 1634"/>
                              <a:gd name="T3" fmla="*/ 1812 h 3692"/>
                              <a:gd name="T4" fmla="+- 0 4402 4368"/>
                              <a:gd name="T5" fmla="*/ T4 w 82"/>
                              <a:gd name="T6" fmla="+- 0 1812 1634"/>
                              <a:gd name="T7" fmla="*/ 1812 h 3692"/>
                              <a:gd name="T8" fmla="+- 0 4402 4368"/>
                              <a:gd name="T9" fmla="*/ T8 w 82"/>
                              <a:gd name="T10" fmla="+- 0 5325 1634"/>
                              <a:gd name="T11" fmla="*/ 5325 h 3692"/>
                              <a:gd name="T12" fmla="+- 0 4416 4368"/>
                              <a:gd name="T13" fmla="*/ T12 w 82"/>
                              <a:gd name="T14" fmla="+- 0 5325 1634"/>
                              <a:gd name="T15" fmla="*/ 5325 h 3692"/>
                              <a:gd name="T16" fmla="+- 0 4416 4368"/>
                              <a:gd name="T17" fmla="*/ T16 w 82"/>
                              <a:gd name="T18" fmla="+- 0 1812 1634"/>
                              <a:gd name="T19" fmla="*/ 1812 h 3692"/>
                              <a:gd name="T20" fmla="+- 0 4411 4368"/>
                              <a:gd name="T21" fmla="*/ T20 w 82"/>
                              <a:gd name="T22" fmla="+- 0 1634 1634"/>
                              <a:gd name="T23" fmla="*/ 1634 h 3692"/>
                              <a:gd name="T24" fmla="+- 0 4368 4368"/>
                              <a:gd name="T25" fmla="*/ T24 w 82"/>
                              <a:gd name="T26" fmla="+- 0 1831 1634"/>
                              <a:gd name="T27" fmla="*/ 1831 h 3692"/>
                              <a:gd name="T28" fmla="+- 0 4402 4368"/>
                              <a:gd name="T29" fmla="*/ T28 w 82"/>
                              <a:gd name="T30" fmla="+- 0 1831 1634"/>
                              <a:gd name="T31" fmla="*/ 1831 h 3692"/>
                              <a:gd name="T32" fmla="+- 0 4402 4368"/>
                              <a:gd name="T33" fmla="*/ T32 w 82"/>
                              <a:gd name="T34" fmla="+- 0 1812 1634"/>
                              <a:gd name="T35" fmla="*/ 1812 h 3692"/>
                              <a:gd name="T36" fmla="+- 0 4446 4368"/>
                              <a:gd name="T37" fmla="*/ T36 w 82"/>
                              <a:gd name="T38" fmla="+- 0 1812 1634"/>
                              <a:gd name="T39" fmla="*/ 1812 h 3692"/>
                              <a:gd name="T40" fmla="+- 0 4411 4368"/>
                              <a:gd name="T41" fmla="*/ T40 w 82"/>
                              <a:gd name="T42" fmla="+- 0 1634 1634"/>
                              <a:gd name="T43" fmla="*/ 1634 h 3692"/>
                              <a:gd name="T44" fmla="+- 0 4446 4368"/>
                              <a:gd name="T45" fmla="*/ T44 w 82"/>
                              <a:gd name="T46" fmla="+- 0 1812 1634"/>
                              <a:gd name="T47" fmla="*/ 1812 h 3692"/>
                              <a:gd name="T48" fmla="+- 0 4416 4368"/>
                              <a:gd name="T49" fmla="*/ T48 w 82"/>
                              <a:gd name="T50" fmla="+- 0 1812 1634"/>
                              <a:gd name="T51" fmla="*/ 1812 h 3692"/>
                              <a:gd name="T52" fmla="+- 0 4416 4368"/>
                              <a:gd name="T53" fmla="*/ T52 w 82"/>
                              <a:gd name="T54" fmla="+- 0 1831 1634"/>
                              <a:gd name="T55" fmla="*/ 1831 h 3692"/>
                              <a:gd name="T56" fmla="+- 0 4450 4368"/>
                              <a:gd name="T57" fmla="*/ T56 w 82"/>
                              <a:gd name="T58" fmla="+- 0 1831 1634"/>
                              <a:gd name="T59" fmla="*/ 1831 h 3692"/>
                              <a:gd name="T60" fmla="+- 0 4446 4368"/>
                              <a:gd name="T61" fmla="*/ T60 w 82"/>
                              <a:gd name="T62" fmla="+- 0 1812 1634"/>
                              <a:gd name="T63" fmla="*/ 1812 h 36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2" h="3692">
                                <a:moveTo>
                                  <a:pt x="48" y="178"/>
                                </a:moveTo>
                                <a:lnTo>
                                  <a:pt x="34" y="178"/>
                                </a:lnTo>
                                <a:lnTo>
                                  <a:pt x="34" y="3691"/>
                                </a:lnTo>
                                <a:lnTo>
                                  <a:pt x="48" y="3691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0" y="197"/>
                                </a:lnTo>
                                <a:lnTo>
                                  <a:pt x="34" y="197"/>
                                </a:lnTo>
                                <a:lnTo>
                                  <a:pt x="34" y="178"/>
                                </a:lnTo>
                                <a:lnTo>
                                  <a:pt x="78" y="178"/>
                                </a:lnTo>
                                <a:lnTo>
                                  <a:pt x="43" y="0"/>
                                </a:lnTo>
                                <a:close/>
                                <a:moveTo>
                                  <a:pt x="78" y="178"/>
                                </a:moveTo>
                                <a:lnTo>
                                  <a:pt x="48" y="178"/>
                                </a:lnTo>
                                <a:lnTo>
                                  <a:pt x="48" y="197"/>
                                </a:lnTo>
                                <a:lnTo>
                                  <a:pt x="82" y="197"/>
                                </a:lnTo>
                                <a:lnTo>
                                  <a:pt x="78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Freeform 86"/>
                        <wps:cNvSpPr>
                          <a:spLocks/>
                        </wps:cNvSpPr>
                        <wps:spPr bwMode="auto">
                          <a:xfrm>
                            <a:off x="4780" y="3218"/>
                            <a:ext cx="63" cy="543"/>
                          </a:xfrm>
                          <a:custGeom>
                            <a:avLst/>
                            <a:gdLst>
                              <a:gd name="T0" fmla="+- 0 4795 4781"/>
                              <a:gd name="T1" fmla="*/ T0 w 63"/>
                              <a:gd name="T2" fmla="+- 0 3218 3218"/>
                              <a:gd name="T3" fmla="*/ 3218 h 543"/>
                              <a:gd name="T4" fmla="+- 0 4781 4781"/>
                              <a:gd name="T5" fmla="*/ T4 w 63"/>
                              <a:gd name="T6" fmla="+- 0 3223 3218"/>
                              <a:gd name="T7" fmla="*/ 3223 h 543"/>
                              <a:gd name="T8" fmla="+- 0 4829 4781"/>
                              <a:gd name="T9" fmla="*/ T8 w 63"/>
                              <a:gd name="T10" fmla="+- 0 3761 3218"/>
                              <a:gd name="T11" fmla="*/ 3761 h 543"/>
                              <a:gd name="T12" fmla="+- 0 4843 4781"/>
                              <a:gd name="T13" fmla="*/ T12 w 63"/>
                              <a:gd name="T14" fmla="+- 0 3761 3218"/>
                              <a:gd name="T15" fmla="*/ 3761 h 543"/>
                              <a:gd name="T16" fmla="+- 0 4795 4781"/>
                              <a:gd name="T17" fmla="*/ T16 w 63"/>
                              <a:gd name="T18" fmla="+- 0 3218 3218"/>
                              <a:gd name="T19" fmla="*/ 3218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543">
                                <a:moveTo>
                                  <a:pt x="14" y="0"/>
                                </a:moveTo>
                                <a:lnTo>
                                  <a:pt x="0" y="5"/>
                                </a:lnTo>
                                <a:lnTo>
                                  <a:pt x="48" y="543"/>
                                </a:lnTo>
                                <a:lnTo>
                                  <a:pt x="62" y="543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87"/>
                        <wps:cNvSpPr>
                          <a:spLocks/>
                        </wps:cNvSpPr>
                        <wps:spPr bwMode="auto">
                          <a:xfrm>
                            <a:off x="5500" y="3151"/>
                            <a:ext cx="68" cy="543"/>
                          </a:xfrm>
                          <a:custGeom>
                            <a:avLst/>
                            <a:gdLst>
                              <a:gd name="T0" fmla="+- 0 5515 5501"/>
                              <a:gd name="T1" fmla="*/ T0 w 68"/>
                              <a:gd name="T2" fmla="+- 0 3151 3151"/>
                              <a:gd name="T3" fmla="*/ 3151 h 543"/>
                              <a:gd name="T4" fmla="+- 0 5501 5501"/>
                              <a:gd name="T5" fmla="*/ T4 w 68"/>
                              <a:gd name="T6" fmla="+- 0 3156 3151"/>
                              <a:gd name="T7" fmla="*/ 3156 h 543"/>
                              <a:gd name="T8" fmla="+- 0 5554 5501"/>
                              <a:gd name="T9" fmla="*/ T8 w 68"/>
                              <a:gd name="T10" fmla="+- 0 3693 3151"/>
                              <a:gd name="T11" fmla="*/ 3693 h 543"/>
                              <a:gd name="T12" fmla="+- 0 5568 5501"/>
                              <a:gd name="T13" fmla="*/ T12 w 68"/>
                              <a:gd name="T14" fmla="+- 0 3693 3151"/>
                              <a:gd name="T15" fmla="*/ 3693 h 543"/>
                              <a:gd name="T16" fmla="+- 0 5515 5501"/>
                              <a:gd name="T17" fmla="*/ T16 w 68"/>
                              <a:gd name="T18" fmla="+- 0 3151 3151"/>
                              <a:gd name="T19" fmla="*/ 3151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543">
                                <a:moveTo>
                                  <a:pt x="14" y="0"/>
                                </a:moveTo>
                                <a:lnTo>
                                  <a:pt x="0" y="5"/>
                                </a:lnTo>
                                <a:lnTo>
                                  <a:pt x="53" y="542"/>
                                </a:lnTo>
                                <a:lnTo>
                                  <a:pt x="67" y="542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" name="AutoShape 88"/>
                        <wps:cNvSpPr>
                          <a:spLocks/>
                        </wps:cNvSpPr>
                        <wps:spPr bwMode="auto">
                          <a:xfrm>
                            <a:off x="4780" y="2819"/>
                            <a:ext cx="735" cy="404"/>
                          </a:xfrm>
                          <a:custGeom>
                            <a:avLst/>
                            <a:gdLst>
                              <a:gd name="T0" fmla="+- 0 5189 4781"/>
                              <a:gd name="T1" fmla="*/ T0 w 735"/>
                              <a:gd name="T2" fmla="+- 0 2820 2820"/>
                              <a:gd name="T3" fmla="*/ 2820 h 404"/>
                              <a:gd name="T4" fmla="+- 0 5117 4781"/>
                              <a:gd name="T5" fmla="*/ T4 w 735"/>
                              <a:gd name="T6" fmla="+- 0 2820 2820"/>
                              <a:gd name="T7" fmla="*/ 2820 h 404"/>
                              <a:gd name="T8" fmla="+- 0 5078 4781"/>
                              <a:gd name="T9" fmla="*/ T8 w 735"/>
                              <a:gd name="T10" fmla="+- 0 2825 2820"/>
                              <a:gd name="T11" fmla="*/ 2825 h 404"/>
                              <a:gd name="T12" fmla="+- 0 5040 4781"/>
                              <a:gd name="T13" fmla="*/ T12 w 735"/>
                              <a:gd name="T14" fmla="+- 0 2834 2820"/>
                              <a:gd name="T15" fmla="*/ 2834 h 404"/>
                              <a:gd name="T16" fmla="+- 0 5006 4781"/>
                              <a:gd name="T17" fmla="*/ T16 w 735"/>
                              <a:gd name="T18" fmla="+- 0 2844 2820"/>
                              <a:gd name="T19" fmla="*/ 2844 h 404"/>
                              <a:gd name="T20" fmla="+- 0 4973 4781"/>
                              <a:gd name="T21" fmla="*/ T20 w 735"/>
                              <a:gd name="T22" fmla="+- 0 2863 2820"/>
                              <a:gd name="T23" fmla="*/ 2863 h 404"/>
                              <a:gd name="T24" fmla="+- 0 4915 4781"/>
                              <a:gd name="T25" fmla="*/ T24 w 735"/>
                              <a:gd name="T26" fmla="+- 0 2901 2820"/>
                              <a:gd name="T27" fmla="*/ 2901 h 404"/>
                              <a:gd name="T28" fmla="+- 0 4886 4781"/>
                              <a:gd name="T29" fmla="*/ T28 w 735"/>
                              <a:gd name="T30" fmla="+- 0 2925 2820"/>
                              <a:gd name="T31" fmla="*/ 2925 h 404"/>
                              <a:gd name="T32" fmla="+- 0 4862 4781"/>
                              <a:gd name="T33" fmla="*/ T32 w 735"/>
                              <a:gd name="T34" fmla="+- 0 2949 2820"/>
                              <a:gd name="T35" fmla="*/ 2949 h 404"/>
                              <a:gd name="T36" fmla="+- 0 4843 4781"/>
                              <a:gd name="T37" fmla="*/ T36 w 735"/>
                              <a:gd name="T38" fmla="+- 0 2978 2820"/>
                              <a:gd name="T39" fmla="*/ 2978 h 404"/>
                              <a:gd name="T40" fmla="+- 0 4824 4781"/>
                              <a:gd name="T41" fmla="*/ T40 w 735"/>
                              <a:gd name="T42" fmla="+- 0 3012 2820"/>
                              <a:gd name="T43" fmla="*/ 3012 h 404"/>
                              <a:gd name="T44" fmla="+- 0 4810 4781"/>
                              <a:gd name="T45" fmla="*/ T44 w 735"/>
                              <a:gd name="T46" fmla="+- 0 3041 2820"/>
                              <a:gd name="T47" fmla="*/ 3041 h 404"/>
                              <a:gd name="T48" fmla="+- 0 4795 4781"/>
                              <a:gd name="T49" fmla="*/ T48 w 735"/>
                              <a:gd name="T50" fmla="+- 0 3074 2820"/>
                              <a:gd name="T51" fmla="*/ 3074 h 404"/>
                              <a:gd name="T52" fmla="+- 0 4786 4781"/>
                              <a:gd name="T53" fmla="*/ T52 w 735"/>
                              <a:gd name="T54" fmla="+- 0 3113 2820"/>
                              <a:gd name="T55" fmla="*/ 3113 h 404"/>
                              <a:gd name="T56" fmla="+- 0 4781 4781"/>
                              <a:gd name="T57" fmla="*/ T56 w 735"/>
                              <a:gd name="T58" fmla="+- 0 3146 2820"/>
                              <a:gd name="T59" fmla="*/ 3146 h 404"/>
                              <a:gd name="T60" fmla="+- 0 4781 4781"/>
                              <a:gd name="T61" fmla="*/ T60 w 735"/>
                              <a:gd name="T62" fmla="+- 0 3223 2820"/>
                              <a:gd name="T63" fmla="*/ 3223 h 404"/>
                              <a:gd name="T64" fmla="+- 0 4795 4781"/>
                              <a:gd name="T65" fmla="*/ T64 w 735"/>
                              <a:gd name="T66" fmla="+- 0 3218 2820"/>
                              <a:gd name="T67" fmla="*/ 3218 h 404"/>
                              <a:gd name="T68" fmla="+- 0 4795 4781"/>
                              <a:gd name="T69" fmla="*/ T68 w 735"/>
                              <a:gd name="T70" fmla="+- 0 3151 2820"/>
                              <a:gd name="T71" fmla="*/ 3151 h 404"/>
                              <a:gd name="T72" fmla="+- 0 4800 4781"/>
                              <a:gd name="T73" fmla="*/ T72 w 735"/>
                              <a:gd name="T74" fmla="+- 0 3113 2820"/>
                              <a:gd name="T75" fmla="*/ 3113 h 404"/>
                              <a:gd name="T76" fmla="+- 0 4810 4781"/>
                              <a:gd name="T77" fmla="*/ T76 w 735"/>
                              <a:gd name="T78" fmla="+- 0 3079 2820"/>
                              <a:gd name="T79" fmla="*/ 3079 h 404"/>
                              <a:gd name="T80" fmla="+- 0 4824 4781"/>
                              <a:gd name="T81" fmla="*/ T80 w 735"/>
                              <a:gd name="T82" fmla="+- 0 3050 2820"/>
                              <a:gd name="T83" fmla="*/ 3050 h 404"/>
                              <a:gd name="T84" fmla="+- 0 4838 4781"/>
                              <a:gd name="T85" fmla="*/ T84 w 735"/>
                              <a:gd name="T86" fmla="+- 0 3017 2820"/>
                              <a:gd name="T87" fmla="*/ 3017 h 404"/>
                              <a:gd name="T88" fmla="+- 0 4853 4781"/>
                              <a:gd name="T89" fmla="*/ T88 w 735"/>
                              <a:gd name="T90" fmla="+- 0 2988 2820"/>
                              <a:gd name="T91" fmla="*/ 2988 h 404"/>
                              <a:gd name="T92" fmla="+- 0 4877 4781"/>
                              <a:gd name="T93" fmla="*/ T92 w 735"/>
                              <a:gd name="T94" fmla="+- 0 2959 2820"/>
                              <a:gd name="T95" fmla="*/ 2959 h 404"/>
                              <a:gd name="T96" fmla="+- 0 4896 4781"/>
                              <a:gd name="T97" fmla="*/ T96 w 735"/>
                              <a:gd name="T98" fmla="+- 0 2935 2820"/>
                              <a:gd name="T99" fmla="*/ 2935 h 404"/>
                              <a:gd name="T100" fmla="+- 0 4925 4781"/>
                              <a:gd name="T101" fmla="*/ T100 w 735"/>
                              <a:gd name="T102" fmla="+- 0 2911 2820"/>
                              <a:gd name="T103" fmla="*/ 2911 h 404"/>
                              <a:gd name="T104" fmla="+- 0 4949 4781"/>
                              <a:gd name="T105" fmla="*/ T104 w 735"/>
                              <a:gd name="T106" fmla="+- 0 2892 2820"/>
                              <a:gd name="T107" fmla="*/ 2892 h 404"/>
                              <a:gd name="T108" fmla="+- 0 4982 4781"/>
                              <a:gd name="T109" fmla="*/ T108 w 735"/>
                              <a:gd name="T110" fmla="+- 0 2877 2820"/>
                              <a:gd name="T111" fmla="*/ 2877 h 404"/>
                              <a:gd name="T112" fmla="+- 0 5011 4781"/>
                              <a:gd name="T113" fmla="*/ T112 w 735"/>
                              <a:gd name="T114" fmla="+- 0 2858 2820"/>
                              <a:gd name="T115" fmla="*/ 2858 h 404"/>
                              <a:gd name="T116" fmla="+- 0 5078 4781"/>
                              <a:gd name="T117" fmla="*/ T116 w 735"/>
                              <a:gd name="T118" fmla="+- 0 2839 2820"/>
                              <a:gd name="T119" fmla="*/ 2839 h 404"/>
                              <a:gd name="T120" fmla="+- 0 5117 4781"/>
                              <a:gd name="T121" fmla="*/ T120 w 735"/>
                              <a:gd name="T122" fmla="+- 0 2834 2820"/>
                              <a:gd name="T123" fmla="*/ 2834 h 404"/>
                              <a:gd name="T124" fmla="+- 0 5261 4781"/>
                              <a:gd name="T125" fmla="*/ T124 w 735"/>
                              <a:gd name="T126" fmla="+- 0 2834 2820"/>
                              <a:gd name="T127" fmla="*/ 2834 h 404"/>
                              <a:gd name="T128" fmla="+- 0 5227 4781"/>
                              <a:gd name="T129" fmla="*/ T128 w 735"/>
                              <a:gd name="T130" fmla="+- 0 2825 2820"/>
                              <a:gd name="T131" fmla="*/ 2825 h 404"/>
                              <a:gd name="T132" fmla="+- 0 5189 4781"/>
                              <a:gd name="T133" fmla="*/ T132 w 735"/>
                              <a:gd name="T134" fmla="+- 0 2820 2820"/>
                              <a:gd name="T135" fmla="*/ 2820 h 404"/>
                              <a:gd name="T136" fmla="+- 0 5261 4781"/>
                              <a:gd name="T137" fmla="*/ T136 w 735"/>
                              <a:gd name="T138" fmla="+- 0 2834 2820"/>
                              <a:gd name="T139" fmla="*/ 2834 h 404"/>
                              <a:gd name="T140" fmla="+- 0 5189 4781"/>
                              <a:gd name="T141" fmla="*/ T140 w 735"/>
                              <a:gd name="T142" fmla="+- 0 2834 2820"/>
                              <a:gd name="T143" fmla="*/ 2834 h 404"/>
                              <a:gd name="T144" fmla="+- 0 5222 4781"/>
                              <a:gd name="T145" fmla="*/ T144 w 735"/>
                              <a:gd name="T146" fmla="+- 0 2839 2820"/>
                              <a:gd name="T147" fmla="*/ 2839 h 404"/>
                              <a:gd name="T148" fmla="+- 0 5256 4781"/>
                              <a:gd name="T149" fmla="*/ T148 w 735"/>
                              <a:gd name="T150" fmla="+- 0 2849 2820"/>
                              <a:gd name="T151" fmla="*/ 2849 h 404"/>
                              <a:gd name="T152" fmla="+- 0 5285 4781"/>
                              <a:gd name="T153" fmla="*/ T152 w 735"/>
                              <a:gd name="T154" fmla="+- 0 2863 2820"/>
                              <a:gd name="T155" fmla="*/ 2863 h 404"/>
                              <a:gd name="T156" fmla="+- 0 5318 4781"/>
                              <a:gd name="T157" fmla="*/ T156 w 735"/>
                              <a:gd name="T158" fmla="+- 0 2877 2820"/>
                              <a:gd name="T159" fmla="*/ 2877 h 404"/>
                              <a:gd name="T160" fmla="+- 0 5347 4781"/>
                              <a:gd name="T161" fmla="*/ T160 w 735"/>
                              <a:gd name="T162" fmla="+- 0 2892 2820"/>
                              <a:gd name="T163" fmla="*/ 2892 h 404"/>
                              <a:gd name="T164" fmla="+- 0 5376 4781"/>
                              <a:gd name="T165" fmla="*/ T164 w 735"/>
                              <a:gd name="T166" fmla="+- 0 2916 2820"/>
                              <a:gd name="T167" fmla="*/ 2916 h 404"/>
                              <a:gd name="T168" fmla="+- 0 5400 4781"/>
                              <a:gd name="T169" fmla="*/ T168 w 735"/>
                              <a:gd name="T170" fmla="+- 0 2935 2820"/>
                              <a:gd name="T171" fmla="*/ 2935 h 404"/>
                              <a:gd name="T172" fmla="+- 0 5424 4781"/>
                              <a:gd name="T173" fmla="*/ T172 w 735"/>
                              <a:gd name="T174" fmla="+- 0 2964 2820"/>
                              <a:gd name="T175" fmla="*/ 2964 h 404"/>
                              <a:gd name="T176" fmla="+- 0 5443 4781"/>
                              <a:gd name="T177" fmla="*/ T176 w 735"/>
                              <a:gd name="T178" fmla="+- 0 2988 2820"/>
                              <a:gd name="T179" fmla="*/ 2988 h 404"/>
                              <a:gd name="T180" fmla="+- 0 5458 4781"/>
                              <a:gd name="T181" fmla="*/ T180 w 735"/>
                              <a:gd name="T182" fmla="+- 0 3017 2820"/>
                              <a:gd name="T183" fmla="*/ 3017 h 404"/>
                              <a:gd name="T184" fmla="+- 0 5477 4781"/>
                              <a:gd name="T185" fmla="*/ T184 w 735"/>
                              <a:gd name="T186" fmla="+- 0 3050 2820"/>
                              <a:gd name="T187" fmla="*/ 3050 h 404"/>
                              <a:gd name="T188" fmla="+- 0 5496 4781"/>
                              <a:gd name="T189" fmla="*/ T188 w 735"/>
                              <a:gd name="T190" fmla="+- 0 3117 2820"/>
                              <a:gd name="T191" fmla="*/ 3117 h 404"/>
                              <a:gd name="T192" fmla="+- 0 5501 4781"/>
                              <a:gd name="T193" fmla="*/ T192 w 735"/>
                              <a:gd name="T194" fmla="+- 0 3156 2820"/>
                              <a:gd name="T195" fmla="*/ 3156 h 404"/>
                              <a:gd name="T196" fmla="+- 0 5515 4781"/>
                              <a:gd name="T197" fmla="*/ T196 w 735"/>
                              <a:gd name="T198" fmla="+- 0 3151 2820"/>
                              <a:gd name="T199" fmla="*/ 3151 h 404"/>
                              <a:gd name="T200" fmla="+- 0 5510 4781"/>
                              <a:gd name="T201" fmla="*/ T200 w 735"/>
                              <a:gd name="T202" fmla="+- 0 3113 2820"/>
                              <a:gd name="T203" fmla="*/ 3113 h 404"/>
                              <a:gd name="T204" fmla="+- 0 5491 4781"/>
                              <a:gd name="T205" fmla="*/ T204 w 735"/>
                              <a:gd name="T206" fmla="+- 0 3045 2820"/>
                              <a:gd name="T207" fmla="*/ 3045 h 404"/>
                              <a:gd name="T208" fmla="+- 0 5472 4781"/>
                              <a:gd name="T209" fmla="*/ T208 w 735"/>
                              <a:gd name="T210" fmla="+- 0 3012 2820"/>
                              <a:gd name="T211" fmla="*/ 3012 h 404"/>
                              <a:gd name="T212" fmla="+- 0 5434 4781"/>
                              <a:gd name="T213" fmla="*/ T212 w 735"/>
                              <a:gd name="T214" fmla="+- 0 2954 2820"/>
                              <a:gd name="T215" fmla="*/ 2954 h 404"/>
                              <a:gd name="T216" fmla="+- 0 5410 4781"/>
                              <a:gd name="T217" fmla="*/ T216 w 735"/>
                              <a:gd name="T218" fmla="+- 0 2925 2820"/>
                              <a:gd name="T219" fmla="*/ 2925 h 404"/>
                              <a:gd name="T220" fmla="+- 0 5386 4781"/>
                              <a:gd name="T221" fmla="*/ T220 w 735"/>
                              <a:gd name="T222" fmla="+- 0 2901 2820"/>
                              <a:gd name="T223" fmla="*/ 2901 h 404"/>
                              <a:gd name="T224" fmla="+- 0 5357 4781"/>
                              <a:gd name="T225" fmla="*/ T224 w 735"/>
                              <a:gd name="T226" fmla="+- 0 2882 2820"/>
                              <a:gd name="T227" fmla="*/ 2882 h 404"/>
                              <a:gd name="T228" fmla="+- 0 5323 4781"/>
                              <a:gd name="T229" fmla="*/ T228 w 735"/>
                              <a:gd name="T230" fmla="+- 0 2863 2820"/>
                              <a:gd name="T231" fmla="*/ 2863 h 404"/>
                              <a:gd name="T232" fmla="+- 0 5294 4781"/>
                              <a:gd name="T233" fmla="*/ T232 w 735"/>
                              <a:gd name="T234" fmla="+- 0 2849 2820"/>
                              <a:gd name="T235" fmla="*/ 2849 h 404"/>
                              <a:gd name="T236" fmla="+- 0 5261 4781"/>
                              <a:gd name="T237" fmla="*/ T236 w 735"/>
                              <a:gd name="T238" fmla="+- 0 2834 2820"/>
                              <a:gd name="T239" fmla="*/ 2834 h 4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735" h="404">
                                <a:moveTo>
                                  <a:pt x="408" y="0"/>
                                </a:moveTo>
                                <a:lnTo>
                                  <a:pt x="336" y="0"/>
                                </a:lnTo>
                                <a:lnTo>
                                  <a:pt x="297" y="5"/>
                                </a:lnTo>
                                <a:lnTo>
                                  <a:pt x="259" y="14"/>
                                </a:lnTo>
                                <a:lnTo>
                                  <a:pt x="225" y="24"/>
                                </a:lnTo>
                                <a:lnTo>
                                  <a:pt x="192" y="43"/>
                                </a:lnTo>
                                <a:lnTo>
                                  <a:pt x="134" y="81"/>
                                </a:lnTo>
                                <a:lnTo>
                                  <a:pt x="105" y="105"/>
                                </a:lnTo>
                                <a:lnTo>
                                  <a:pt x="81" y="129"/>
                                </a:lnTo>
                                <a:lnTo>
                                  <a:pt x="62" y="158"/>
                                </a:lnTo>
                                <a:lnTo>
                                  <a:pt x="43" y="192"/>
                                </a:lnTo>
                                <a:lnTo>
                                  <a:pt x="29" y="221"/>
                                </a:lnTo>
                                <a:lnTo>
                                  <a:pt x="14" y="254"/>
                                </a:lnTo>
                                <a:lnTo>
                                  <a:pt x="5" y="293"/>
                                </a:lnTo>
                                <a:lnTo>
                                  <a:pt x="0" y="326"/>
                                </a:lnTo>
                                <a:lnTo>
                                  <a:pt x="0" y="403"/>
                                </a:lnTo>
                                <a:lnTo>
                                  <a:pt x="14" y="398"/>
                                </a:lnTo>
                                <a:lnTo>
                                  <a:pt x="14" y="331"/>
                                </a:lnTo>
                                <a:lnTo>
                                  <a:pt x="19" y="293"/>
                                </a:lnTo>
                                <a:lnTo>
                                  <a:pt x="29" y="259"/>
                                </a:lnTo>
                                <a:lnTo>
                                  <a:pt x="43" y="230"/>
                                </a:lnTo>
                                <a:lnTo>
                                  <a:pt x="57" y="197"/>
                                </a:lnTo>
                                <a:lnTo>
                                  <a:pt x="72" y="168"/>
                                </a:lnTo>
                                <a:lnTo>
                                  <a:pt x="96" y="139"/>
                                </a:lnTo>
                                <a:lnTo>
                                  <a:pt x="115" y="115"/>
                                </a:lnTo>
                                <a:lnTo>
                                  <a:pt x="144" y="91"/>
                                </a:lnTo>
                                <a:lnTo>
                                  <a:pt x="168" y="72"/>
                                </a:lnTo>
                                <a:lnTo>
                                  <a:pt x="201" y="57"/>
                                </a:lnTo>
                                <a:lnTo>
                                  <a:pt x="230" y="38"/>
                                </a:lnTo>
                                <a:lnTo>
                                  <a:pt x="297" y="19"/>
                                </a:lnTo>
                                <a:lnTo>
                                  <a:pt x="336" y="14"/>
                                </a:lnTo>
                                <a:lnTo>
                                  <a:pt x="480" y="14"/>
                                </a:lnTo>
                                <a:lnTo>
                                  <a:pt x="446" y="5"/>
                                </a:lnTo>
                                <a:lnTo>
                                  <a:pt x="408" y="0"/>
                                </a:lnTo>
                                <a:close/>
                                <a:moveTo>
                                  <a:pt x="480" y="14"/>
                                </a:moveTo>
                                <a:lnTo>
                                  <a:pt x="408" y="14"/>
                                </a:lnTo>
                                <a:lnTo>
                                  <a:pt x="441" y="19"/>
                                </a:lnTo>
                                <a:lnTo>
                                  <a:pt x="475" y="29"/>
                                </a:lnTo>
                                <a:lnTo>
                                  <a:pt x="504" y="43"/>
                                </a:lnTo>
                                <a:lnTo>
                                  <a:pt x="537" y="57"/>
                                </a:lnTo>
                                <a:lnTo>
                                  <a:pt x="566" y="72"/>
                                </a:lnTo>
                                <a:lnTo>
                                  <a:pt x="595" y="96"/>
                                </a:lnTo>
                                <a:lnTo>
                                  <a:pt x="619" y="115"/>
                                </a:lnTo>
                                <a:lnTo>
                                  <a:pt x="643" y="144"/>
                                </a:lnTo>
                                <a:lnTo>
                                  <a:pt x="662" y="168"/>
                                </a:lnTo>
                                <a:lnTo>
                                  <a:pt x="677" y="197"/>
                                </a:lnTo>
                                <a:lnTo>
                                  <a:pt x="696" y="230"/>
                                </a:lnTo>
                                <a:lnTo>
                                  <a:pt x="715" y="297"/>
                                </a:lnTo>
                                <a:lnTo>
                                  <a:pt x="720" y="336"/>
                                </a:lnTo>
                                <a:lnTo>
                                  <a:pt x="734" y="331"/>
                                </a:lnTo>
                                <a:lnTo>
                                  <a:pt x="729" y="293"/>
                                </a:lnTo>
                                <a:lnTo>
                                  <a:pt x="710" y="225"/>
                                </a:lnTo>
                                <a:lnTo>
                                  <a:pt x="691" y="192"/>
                                </a:lnTo>
                                <a:lnTo>
                                  <a:pt x="653" y="134"/>
                                </a:lnTo>
                                <a:lnTo>
                                  <a:pt x="629" y="105"/>
                                </a:lnTo>
                                <a:lnTo>
                                  <a:pt x="605" y="81"/>
                                </a:lnTo>
                                <a:lnTo>
                                  <a:pt x="576" y="62"/>
                                </a:lnTo>
                                <a:lnTo>
                                  <a:pt x="542" y="43"/>
                                </a:lnTo>
                                <a:lnTo>
                                  <a:pt x="513" y="29"/>
                                </a:lnTo>
                                <a:lnTo>
                                  <a:pt x="48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9" y="3088"/>
                            <a:ext cx="197" cy="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5" name="Freeform 90"/>
                        <wps:cNvSpPr>
                          <a:spLocks/>
                        </wps:cNvSpPr>
                        <wps:spPr bwMode="auto">
                          <a:xfrm>
                            <a:off x="5116" y="1835"/>
                            <a:ext cx="821" cy="989"/>
                          </a:xfrm>
                          <a:custGeom>
                            <a:avLst/>
                            <a:gdLst>
                              <a:gd name="T0" fmla="+- 0 5928 5117"/>
                              <a:gd name="T1" fmla="*/ T0 w 821"/>
                              <a:gd name="T2" fmla="+- 0 1836 1836"/>
                              <a:gd name="T3" fmla="*/ 1836 h 989"/>
                              <a:gd name="T4" fmla="+- 0 5117 5117"/>
                              <a:gd name="T5" fmla="*/ T4 w 821"/>
                              <a:gd name="T6" fmla="+- 0 2815 1836"/>
                              <a:gd name="T7" fmla="*/ 2815 h 989"/>
                              <a:gd name="T8" fmla="+- 0 5131 5117"/>
                              <a:gd name="T9" fmla="*/ T8 w 821"/>
                              <a:gd name="T10" fmla="+- 0 2825 1836"/>
                              <a:gd name="T11" fmla="*/ 2825 h 989"/>
                              <a:gd name="T12" fmla="+- 0 5938 5117"/>
                              <a:gd name="T13" fmla="*/ T12 w 821"/>
                              <a:gd name="T14" fmla="+- 0 1845 1836"/>
                              <a:gd name="T15" fmla="*/ 1845 h 989"/>
                              <a:gd name="T16" fmla="+- 0 5928 5117"/>
                              <a:gd name="T17" fmla="*/ T16 w 821"/>
                              <a:gd name="T18" fmla="+- 0 1836 1836"/>
                              <a:gd name="T19" fmla="*/ 1836 h 9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21" h="989">
                                <a:moveTo>
                                  <a:pt x="811" y="0"/>
                                </a:moveTo>
                                <a:lnTo>
                                  <a:pt x="0" y="979"/>
                                </a:lnTo>
                                <a:lnTo>
                                  <a:pt x="14" y="989"/>
                                </a:lnTo>
                                <a:lnTo>
                                  <a:pt x="821" y="9"/>
                                </a:lnTo>
                                <a:lnTo>
                                  <a:pt x="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" name="Freeform 91"/>
                        <wps:cNvSpPr>
                          <a:spLocks/>
                        </wps:cNvSpPr>
                        <wps:spPr bwMode="auto">
                          <a:xfrm>
                            <a:off x="5505" y="2167"/>
                            <a:ext cx="826" cy="999"/>
                          </a:xfrm>
                          <a:custGeom>
                            <a:avLst/>
                            <a:gdLst>
                              <a:gd name="T0" fmla="+- 0 6322 5506"/>
                              <a:gd name="T1" fmla="*/ T0 w 826"/>
                              <a:gd name="T2" fmla="+- 0 2167 2167"/>
                              <a:gd name="T3" fmla="*/ 2167 h 999"/>
                              <a:gd name="T4" fmla="+- 0 5506 5506"/>
                              <a:gd name="T5" fmla="*/ T4 w 826"/>
                              <a:gd name="T6" fmla="+- 0 3156 2167"/>
                              <a:gd name="T7" fmla="*/ 3156 h 999"/>
                              <a:gd name="T8" fmla="+- 0 5515 5506"/>
                              <a:gd name="T9" fmla="*/ T8 w 826"/>
                              <a:gd name="T10" fmla="+- 0 3165 2167"/>
                              <a:gd name="T11" fmla="*/ 3165 h 999"/>
                              <a:gd name="T12" fmla="+- 0 6331 5506"/>
                              <a:gd name="T13" fmla="*/ T12 w 826"/>
                              <a:gd name="T14" fmla="+- 0 2177 2167"/>
                              <a:gd name="T15" fmla="*/ 2177 h 999"/>
                              <a:gd name="T16" fmla="+- 0 6322 5506"/>
                              <a:gd name="T17" fmla="*/ T16 w 826"/>
                              <a:gd name="T18" fmla="+- 0 2167 2167"/>
                              <a:gd name="T19" fmla="*/ 216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26" h="999">
                                <a:moveTo>
                                  <a:pt x="816" y="0"/>
                                </a:moveTo>
                                <a:lnTo>
                                  <a:pt x="0" y="989"/>
                                </a:lnTo>
                                <a:lnTo>
                                  <a:pt x="9" y="998"/>
                                </a:lnTo>
                                <a:lnTo>
                                  <a:pt x="825" y="10"/>
                                </a:lnTo>
                                <a:lnTo>
                                  <a:pt x="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AutoShape 92"/>
                        <wps:cNvSpPr>
                          <a:spLocks/>
                        </wps:cNvSpPr>
                        <wps:spPr bwMode="auto">
                          <a:xfrm>
                            <a:off x="5932" y="1735"/>
                            <a:ext cx="461" cy="442"/>
                          </a:xfrm>
                          <a:custGeom>
                            <a:avLst/>
                            <a:gdLst>
                              <a:gd name="T0" fmla="+- 0 6223 5933"/>
                              <a:gd name="T1" fmla="*/ T0 w 461"/>
                              <a:gd name="T2" fmla="+- 0 1749 1735"/>
                              <a:gd name="T3" fmla="*/ 1749 h 442"/>
                              <a:gd name="T4" fmla="+- 0 6163 5933"/>
                              <a:gd name="T5" fmla="*/ T4 w 461"/>
                              <a:gd name="T6" fmla="+- 0 1749 1735"/>
                              <a:gd name="T7" fmla="*/ 1749 h 442"/>
                              <a:gd name="T8" fmla="+- 0 6211 5933"/>
                              <a:gd name="T9" fmla="*/ T8 w 461"/>
                              <a:gd name="T10" fmla="+- 0 1759 1735"/>
                              <a:gd name="T11" fmla="*/ 1759 h 442"/>
                              <a:gd name="T12" fmla="+- 0 6230 5933"/>
                              <a:gd name="T13" fmla="*/ T12 w 461"/>
                              <a:gd name="T14" fmla="+- 0 1769 1735"/>
                              <a:gd name="T15" fmla="*/ 1769 h 442"/>
                              <a:gd name="T16" fmla="+- 0 6254 5933"/>
                              <a:gd name="T17" fmla="*/ T16 w 461"/>
                              <a:gd name="T18" fmla="+- 0 1778 1735"/>
                              <a:gd name="T19" fmla="*/ 1778 h 442"/>
                              <a:gd name="T20" fmla="+- 0 6293 5933"/>
                              <a:gd name="T21" fmla="*/ T20 w 461"/>
                              <a:gd name="T22" fmla="+- 0 1807 1735"/>
                              <a:gd name="T23" fmla="*/ 1807 h 442"/>
                              <a:gd name="T24" fmla="+- 0 6307 5933"/>
                              <a:gd name="T25" fmla="*/ T24 w 461"/>
                              <a:gd name="T26" fmla="+- 0 1826 1735"/>
                              <a:gd name="T27" fmla="*/ 1826 h 442"/>
                              <a:gd name="T28" fmla="+- 0 6326 5933"/>
                              <a:gd name="T29" fmla="*/ T28 w 461"/>
                              <a:gd name="T30" fmla="+- 0 1841 1735"/>
                              <a:gd name="T31" fmla="*/ 1841 h 442"/>
                              <a:gd name="T32" fmla="+- 0 6336 5933"/>
                              <a:gd name="T33" fmla="*/ T32 w 461"/>
                              <a:gd name="T34" fmla="+- 0 1860 1735"/>
                              <a:gd name="T35" fmla="*/ 1860 h 442"/>
                              <a:gd name="T36" fmla="+- 0 6350 5933"/>
                              <a:gd name="T37" fmla="*/ T36 w 461"/>
                              <a:gd name="T38" fmla="+- 0 1884 1735"/>
                              <a:gd name="T39" fmla="*/ 1884 h 442"/>
                              <a:gd name="T40" fmla="+- 0 6360 5933"/>
                              <a:gd name="T41" fmla="*/ T40 w 461"/>
                              <a:gd name="T42" fmla="+- 0 1908 1735"/>
                              <a:gd name="T43" fmla="*/ 1908 h 442"/>
                              <a:gd name="T44" fmla="+- 0 6370 5933"/>
                              <a:gd name="T45" fmla="*/ T44 w 461"/>
                              <a:gd name="T46" fmla="+- 0 1927 1735"/>
                              <a:gd name="T47" fmla="*/ 1927 h 442"/>
                              <a:gd name="T48" fmla="+- 0 6374 5933"/>
                              <a:gd name="T49" fmla="*/ T48 w 461"/>
                              <a:gd name="T50" fmla="+- 0 1956 1735"/>
                              <a:gd name="T51" fmla="*/ 1956 h 442"/>
                              <a:gd name="T52" fmla="+- 0 6379 5933"/>
                              <a:gd name="T53" fmla="*/ T52 w 461"/>
                              <a:gd name="T54" fmla="+- 0 1980 1735"/>
                              <a:gd name="T55" fmla="*/ 1980 h 442"/>
                              <a:gd name="T56" fmla="+- 0 6379 5933"/>
                              <a:gd name="T57" fmla="*/ T56 w 461"/>
                              <a:gd name="T58" fmla="+- 0 2033 1735"/>
                              <a:gd name="T59" fmla="*/ 2033 h 442"/>
                              <a:gd name="T60" fmla="+- 0 6370 5933"/>
                              <a:gd name="T61" fmla="*/ T60 w 461"/>
                              <a:gd name="T62" fmla="+- 0 2081 1735"/>
                              <a:gd name="T63" fmla="*/ 2081 h 442"/>
                              <a:gd name="T64" fmla="+- 0 6360 5933"/>
                              <a:gd name="T65" fmla="*/ T64 w 461"/>
                              <a:gd name="T66" fmla="+- 0 2105 1735"/>
                              <a:gd name="T67" fmla="*/ 2105 h 442"/>
                              <a:gd name="T68" fmla="+- 0 6350 5933"/>
                              <a:gd name="T69" fmla="*/ T68 w 461"/>
                              <a:gd name="T70" fmla="+- 0 2124 1735"/>
                              <a:gd name="T71" fmla="*/ 2124 h 442"/>
                              <a:gd name="T72" fmla="+- 0 6336 5933"/>
                              <a:gd name="T73" fmla="*/ T72 w 461"/>
                              <a:gd name="T74" fmla="+- 0 2148 1735"/>
                              <a:gd name="T75" fmla="*/ 2148 h 442"/>
                              <a:gd name="T76" fmla="+- 0 6322 5933"/>
                              <a:gd name="T77" fmla="*/ T76 w 461"/>
                              <a:gd name="T78" fmla="+- 0 2167 1735"/>
                              <a:gd name="T79" fmla="*/ 2167 h 442"/>
                              <a:gd name="T80" fmla="+- 0 6336 5933"/>
                              <a:gd name="T81" fmla="*/ T80 w 461"/>
                              <a:gd name="T82" fmla="+- 0 2177 1735"/>
                              <a:gd name="T83" fmla="*/ 2177 h 442"/>
                              <a:gd name="T84" fmla="+- 0 6365 5933"/>
                              <a:gd name="T85" fmla="*/ T84 w 461"/>
                              <a:gd name="T86" fmla="+- 0 2129 1735"/>
                              <a:gd name="T87" fmla="*/ 2129 h 442"/>
                              <a:gd name="T88" fmla="+- 0 6374 5933"/>
                              <a:gd name="T89" fmla="*/ T88 w 461"/>
                              <a:gd name="T90" fmla="+- 0 2109 1735"/>
                              <a:gd name="T91" fmla="*/ 2109 h 442"/>
                              <a:gd name="T92" fmla="+- 0 6384 5933"/>
                              <a:gd name="T93" fmla="*/ T92 w 461"/>
                              <a:gd name="T94" fmla="+- 0 2081 1735"/>
                              <a:gd name="T95" fmla="*/ 2081 h 442"/>
                              <a:gd name="T96" fmla="+- 0 6394 5933"/>
                              <a:gd name="T97" fmla="*/ T96 w 461"/>
                              <a:gd name="T98" fmla="+- 0 2033 1735"/>
                              <a:gd name="T99" fmla="*/ 2033 h 442"/>
                              <a:gd name="T100" fmla="+- 0 6394 5933"/>
                              <a:gd name="T101" fmla="*/ T100 w 461"/>
                              <a:gd name="T102" fmla="+- 0 1980 1735"/>
                              <a:gd name="T103" fmla="*/ 1980 h 442"/>
                              <a:gd name="T104" fmla="+- 0 6384 5933"/>
                              <a:gd name="T105" fmla="*/ T104 w 461"/>
                              <a:gd name="T106" fmla="+- 0 1922 1735"/>
                              <a:gd name="T107" fmla="*/ 1922 h 442"/>
                              <a:gd name="T108" fmla="+- 0 6365 5933"/>
                              <a:gd name="T109" fmla="*/ T108 w 461"/>
                              <a:gd name="T110" fmla="+- 0 1874 1735"/>
                              <a:gd name="T111" fmla="*/ 1874 h 442"/>
                              <a:gd name="T112" fmla="+- 0 6350 5933"/>
                              <a:gd name="T113" fmla="*/ T112 w 461"/>
                              <a:gd name="T114" fmla="+- 0 1855 1735"/>
                              <a:gd name="T115" fmla="*/ 1855 h 442"/>
                              <a:gd name="T116" fmla="+- 0 6336 5933"/>
                              <a:gd name="T117" fmla="*/ T116 w 461"/>
                              <a:gd name="T118" fmla="+- 0 1831 1735"/>
                              <a:gd name="T119" fmla="*/ 1831 h 442"/>
                              <a:gd name="T120" fmla="+- 0 6302 5933"/>
                              <a:gd name="T121" fmla="*/ T120 w 461"/>
                              <a:gd name="T122" fmla="+- 0 1797 1735"/>
                              <a:gd name="T123" fmla="*/ 1797 h 442"/>
                              <a:gd name="T124" fmla="+- 0 6278 5933"/>
                              <a:gd name="T125" fmla="*/ T124 w 461"/>
                              <a:gd name="T126" fmla="+- 0 1778 1735"/>
                              <a:gd name="T127" fmla="*/ 1778 h 442"/>
                              <a:gd name="T128" fmla="+- 0 6259 5933"/>
                              <a:gd name="T129" fmla="*/ T128 w 461"/>
                              <a:gd name="T130" fmla="+- 0 1769 1735"/>
                              <a:gd name="T131" fmla="*/ 1769 h 442"/>
                              <a:gd name="T132" fmla="+- 0 6235 5933"/>
                              <a:gd name="T133" fmla="*/ T132 w 461"/>
                              <a:gd name="T134" fmla="+- 0 1754 1735"/>
                              <a:gd name="T135" fmla="*/ 1754 h 442"/>
                              <a:gd name="T136" fmla="+- 0 6223 5933"/>
                              <a:gd name="T137" fmla="*/ T136 w 461"/>
                              <a:gd name="T138" fmla="+- 0 1749 1735"/>
                              <a:gd name="T139" fmla="*/ 1749 h 442"/>
                              <a:gd name="T140" fmla="+- 0 6163 5933"/>
                              <a:gd name="T141" fmla="*/ T140 w 461"/>
                              <a:gd name="T142" fmla="+- 0 1735 1735"/>
                              <a:gd name="T143" fmla="*/ 1735 h 442"/>
                              <a:gd name="T144" fmla="+- 0 6110 5933"/>
                              <a:gd name="T145" fmla="*/ T144 w 461"/>
                              <a:gd name="T146" fmla="+- 0 1735 1735"/>
                              <a:gd name="T147" fmla="*/ 1735 h 442"/>
                              <a:gd name="T148" fmla="+- 0 6086 5933"/>
                              <a:gd name="T149" fmla="*/ T148 w 461"/>
                              <a:gd name="T150" fmla="+- 0 1740 1735"/>
                              <a:gd name="T151" fmla="*/ 1740 h 442"/>
                              <a:gd name="T152" fmla="+- 0 6058 5933"/>
                              <a:gd name="T153" fmla="*/ T152 w 461"/>
                              <a:gd name="T154" fmla="+- 0 1745 1735"/>
                              <a:gd name="T155" fmla="*/ 1745 h 442"/>
                              <a:gd name="T156" fmla="+- 0 6010 5933"/>
                              <a:gd name="T157" fmla="*/ T156 w 461"/>
                              <a:gd name="T158" fmla="+- 0 1764 1735"/>
                              <a:gd name="T159" fmla="*/ 1764 h 442"/>
                              <a:gd name="T160" fmla="+- 0 5990 5933"/>
                              <a:gd name="T161" fmla="*/ T160 w 461"/>
                              <a:gd name="T162" fmla="+- 0 1778 1735"/>
                              <a:gd name="T163" fmla="*/ 1778 h 442"/>
                              <a:gd name="T164" fmla="+- 0 5966 5933"/>
                              <a:gd name="T165" fmla="*/ T164 w 461"/>
                              <a:gd name="T166" fmla="+- 0 1797 1735"/>
                              <a:gd name="T167" fmla="*/ 1797 h 442"/>
                              <a:gd name="T168" fmla="+- 0 5947 5933"/>
                              <a:gd name="T169" fmla="*/ T168 w 461"/>
                              <a:gd name="T170" fmla="+- 0 1817 1735"/>
                              <a:gd name="T171" fmla="*/ 1817 h 442"/>
                              <a:gd name="T172" fmla="+- 0 5933 5933"/>
                              <a:gd name="T173" fmla="*/ T172 w 461"/>
                              <a:gd name="T174" fmla="+- 0 1836 1735"/>
                              <a:gd name="T175" fmla="*/ 1836 h 442"/>
                              <a:gd name="T176" fmla="+- 0 5942 5933"/>
                              <a:gd name="T177" fmla="*/ T176 w 461"/>
                              <a:gd name="T178" fmla="+- 0 1845 1735"/>
                              <a:gd name="T179" fmla="*/ 1845 h 442"/>
                              <a:gd name="T180" fmla="+- 0 5962 5933"/>
                              <a:gd name="T181" fmla="*/ T180 w 461"/>
                              <a:gd name="T182" fmla="+- 0 1826 1735"/>
                              <a:gd name="T183" fmla="*/ 1826 h 442"/>
                              <a:gd name="T184" fmla="+- 0 5976 5933"/>
                              <a:gd name="T185" fmla="*/ T184 w 461"/>
                              <a:gd name="T186" fmla="+- 0 1807 1735"/>
                              <a:gd name="T187" fmla="*/ 1807 h 442"/>
                              <a:gd name="T188" fmla="+- 0 6000 5933"/>
                              <a:gd name="T189" fmla="*/ T188 w 461"/>
                              <a:gd name="T190" fmla="+- 0 1793 1735"/>
                              <a:gd name="T191" fmla="*/ 1793 h 442"/>
                              <a:gd name="T192" fmla="+- 0 6019 5933"/>
                              <a:gd name="T193" fmla="*/ T192 w 461"/>
                              <a:gd name="T194" fmla="+- 0 1778 1735"/>
                              <a:gd name="T195" fmla="*/ 1778 h 442"/>
                              <a:gd name="T196" fmla="+- 0 6043 5933"/>
                              <a:gd name="T197" fmla="*/ T196 w 461"/>
                              <a:gd name="T198" fmla="+- 0 1769 1735"/>
                              <a:gd name="T199" fmla="*/ 1769 h 442"/>
                              <a:gd name="T200" fmla="+- 0 6062 5933"/>
                              <a:gd name="T201" fmla="*/ T200 w 461"/>
                              <a:gd name="T202" fmla="+- 0 1759 1735"/>
                              <a:gd name="T203" fmla="*/ 1759 h 442"/>
                              <a:gd name="T204" fmla="+- 0 6086 5933"/>
                              <a:gd name="T205" fmla="*/ T204 w 461"/>
                              <a:gd name="T206" fmla="+- 0 1754 1735"/>
                              <a:gd name="T207" fmla="*/ 1754 h 442"/>
                              <a:gd name="T208" fmla="+- 0 6115 5933"/>
                              <a:gd name="T209" fmla="*/ T208 w 461"/>
                              <a:gd name="T210" fmla="+- 0 1749 1735"/>
                              <a:gd name="T211" fmla="*/ 1749 h 442"/>
                              <a:gd name="T212" fmla="+- 0 6223 5933"/>
                              <a:gd name="T213" fmla="*/ T212 w 461"/>
                              <a:gd name="T214" fmla="+- 0 1749 1735"/>
                              <a:gd name="T215" fmla="*/ 1749 h 442"/>
                              <a:gd name="T216" fmla="+- 0 6211 5933"/>
                              <a:gd name="T217" fmla="*/ T216 w 461"/>
                              <a:gd name="T218" fmla="+- 0 1745 1735"/>
                              <a:gd name="T219" fmla="*/ 1745 h 442"/>
                              <a:gd name="T220" fmla="+- 0 6163 5933"/>
                              <a:gd name="T221" fmla="*/ T220 w 461"/>
                              <a:gd name="T222" fmla="+- 0 1735 1735"/>
                              <a:gd name="T223" fmla="*/ 1735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461" h="442">
                                <a:moveTo>
                                  <a:pt x="290" y="14"/>
                                </a:moveTo>
                                <a:lnTo>
                                  <a:pt x="230" y="14"/>
                                </a:lnTo>
                                <a:lnTo>
                                  <a:pt x="278" y="24"/>
                                </a:lnTo>
                                <a:lnTo>
                                  <a:pt x="297" y="34"/>
                                </a:lnTo>
                                <a:lnTo>
                                  <a:pt x="321" y="43"/>
                                </a:lnTo>
                                <a:lnTo>
                                  <a:pt x="360" y="72"/>
                                </a:lnTo>
                                <a:lnTo>
                                  <a:pt x="374" y="91"/>
                                </a:lnTo>
                                <a:lnTo>
                                  <a:pt x="393" y="106"/>
                                </a:lnTo>
                                <a:lnTo>
                                  <a:pt x="403" y="125"/>
                                </a:lnTo>
                                <a:lnTo>
                                  <a:pt x="417" y="149"/>
                                </a:lnTo>
                                <a:lnTo>
                                  <a:pt x="427" y="173"/>
                                </a:lnTo>
                                <a:lnTo>
                                  <a:pt x="437" y="192"/>
                                </a:lnTo>
                                <a:lnTo>
                                  <a:pt x="441" y="221"/>
                                </a:lnTo>
                                <a:lnTo>
                                  <a:pt x="446" y="245"/>
                                </a:lnTo>
                                <a:lnTo>
                                  <a:pt x="446" y="298"/>
                                </a:lnTo>
                                <a:lnTo>
                                  <a:pt x="437" y="346"/>
                                </a:lnTo>
                                <a:lnTo>
                                  <a:pt x="427" y="370"/>
                                </a:lnTo>
                                <a:lnTo>
                                  <a:pt x="417" y="389"/>
                                </a:lnTo>
                                <a:lnTo>
                                  <a:pt x="403" y="413"/>
                                </a:lnTo>
                                <a:lnTo>
                                  <a:pt x="389" y="432"/>
                                </a:lnTo>
                                <a:lnTo>
                                  <a:pt x="403" y="442"/>
                                </a:lnTo>
                                <a:lnTo>
                                  <a:pt x="432" y="394"/>
                                </a:lnTo>
                                <a:lnTo>
                                  <a:pt x="441" y="374"/>
                                </a:lnTo>
                                <a:lnTo>
                                  <a:pt x="451" y="346"/>
                                </a:lnTo>
                                <a:lnTo>
                                  <a:pt x="461" y="298"/>
                                </a:lnTo>
                                <a:lnTo>
                                  <a:pt x="461" y="245"/>
                                </a:lnTo>
                                <a:lnTo>
                                  <a:pt x="451" y="187"/>
                                </a:lnTo>
                                <a:lnTo>
                                  <a:pt x="432" y="139"/>
                                </a:lnTo>
                                <a:lnTo>
                                  <a:pt x="417" y="120"/>
                                </a:lnTo>
                                <a:lnTo>
                                  <a:pt x="403" y="96"/>
                                </a:lnTo>
                                <a:lnTo>
                                  <a:pt x="369" y="62"/>
                                </a:lnTo>
                                <a:lnTo>
                                  <a:pt x="345" y="43"/>
                                </a:lnTo>
                                <a:lnTo>
                                  <a:pt x="326" y="34"/>
                                </a:lnTo>
                                <a:lnTo>
                                  <a:pt x="302" y="19"/>
                                </a:lnTo>
                                <a:lnTo>
                                  <a:pt x="290" y="14"/>
                                </a:lnTo>
                                <a:close/>
                                <a:moveTo>
                                  <a:pt x="230" y="0"/>
                                </a:moveTo>
                                <a:lnTo>
                                  <a:pt x="177" y="0"/>
                                </a:lnTo>
                                <a:lnTo>
                                  <a:pt x="153" y="5"/>
                                </a:lnTo>
                                <a:lnTo>
                                  <a:pt x="125" y="10"/>
                                </a:lnTo>
                                <a:lnTo>
                                  <a:pt x="77" y="29"/>
                                </a:lnTo>
                                <a:lnTo>
                                  <a:pt x="57" y="43"/>
                                </a:lnTo>
                                <a:lnTo>
                                  <a:pt x="33" y="62"/>
                                </a:lnTo>
                                <a:lnTo>
                                  <a:pt x="14" y="82"/>
                                </a:lnTo>
                                <a:lnTo>
                                  <a:pt x="0" y="101"/>
                                </a:lnTo>
                                <a:lnTo>
                                  <a:pt x="9" y="110"/>
                                </a:lnTo>
                                <a:lnTo>
                                  <a:pt x="29" y="91"/>
                                </a:lnTo>
                                <a:lnTo>
                                  <a:pt x="43" y="72"/>
                                </a:lnTo>
                                <a:lnTo>
                                  <a:pt x="67" y="58"/>
                                </a:lnTo>
                                <a:lnTo>
                                  <a:pt x="86" y="43"/>
                                </a:lnTo>
                                <a:lnTo>
                                  <a:pt x="110" y="34"/>
                                </a:lnTo>
                                <a:lnTo>
                                  <a:pt x="129" y="24"/>
                                </a:lnTo>
                                <a:lnTo>
                                  <a:pt x="153" y="19"/>
                                </a:lnTo>
                                <a:lnTo>
                                  <a:pt x="182" y="14"/>
                                </a:lnTo>
                                <a:lnTo>
                                  <a:pt x="290" y="14"/>
                                </a:lnTo>
                                <a:lnTo>
                                  <a:pt x="278" y="10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8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3" y="1907"/>
                            <a:ext cx="19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9" name="Freeform 94"/>
                        <wps:cNvSpPr>
                          <a:spLocks/>
                        </wps:cNvSpPr>
                        <wps:spPr bwMode="auto">
                          <a:xfrm>
                            <a:off x="6374" y="1975"/>
                            <a:ext cx="1104" cy="480"/>
                          </a:xfrm>
                          <a:custGeom>
                            <a:avLst/>
                            <a:gdLst>
                              <a:gd name="T0" fmla="+- 0 6379 6374"/>
                              <a:gd name="T1" fmla="*/ T0 w 1104"/>
                              <a:gd name="T2" fmla="+- 0 1975 1975"/>
                              <a:gd name="T3" fmla="*/ 1975 h 480"/>
                              <a:gd name="T4" fmla="+- 0 6374 6374"/>
                              <a:gd name="T5" fmla="*/ T4 w 1104"/>
                              <a:gd name="T6" fmla="+- 0 1989 1975"/>
                              <a:gd name="T7" fmla="*/ 1989 h 480"/>
                              <a:gd name="T8" fmla="+- 0 7474 6374"/>
                              <a:gd name="T9" fmla="*/ T8 w 1104"/>
                              <a:gd name="T10" fmla="+- 0 2455 1975"/>
                              <a:gd name="T11" fmla="*/ 2455 h 480"/>
                              <a:gd name="T12" fmla="+- 0 7478 6374"/>
                              <a:gd name="T13" fmla="*/ T12 w 1104"/>
                              <a:gd name="T14" fmla="+- 0 2441 1975"/>
                              <a:gd name="T15" fmla="*/ 2441 h 480"/>
                              <a:gd name="T16" fmla="+- 0 6379 6374"/>
                              <a:gd name="T17" fmla="*/ T16 w 1104"/>
                              <a:gd name="T18" fmla="+- 0 1975 1975"/>
                              <a:gd name="T19" fmla="*/ 1975 h 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104" h="480">
                                <a:moveTo>
                                  <a:pt x="5" y="0"/>
                                </a:moveTo>
                                <a:lnTo>
                                  <a:pt x="0" y="14"/>
                                </a:lnTo>
                                <a:lnTo>
                                  <a:pt x="1100" y="480"/>
                                </a:lnTo>
                                <a:lnTo>
                                  <a:pt x="1104" y="466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" name="Freeform 95"/>
                        <wps:cNvSpPr>
                          <a:spLocks/>
                        </wps:cNvSpPr>
                        <wps:spPr bwMode="auto">
                          <a:xfrm>
                            <a:off x="6297" y="2205"/>
                            <a:ext cx="1071" cy="466"/>
                          </a:xfrm>
                          <a:custGeom>
                            <a:avLst/>
                            <a:gdLst>
                              <a:gd name="T0" fmla="+- 0 6302 6298"/>
                              <a:gd name="T1" fmla="*/ T0 w 1071"/>
                              <a:gd name="T2" fmla="+- 0 2205 2205"/>
                              <a:gd name="T3" fmla="*/ 2205 h 466"/>
                              <a:gd name="T4" fmla="+- 0 6298 6298"/>
                              <a:gd name="T5" fmla="*/ T4 w 1071"/>
                              <a:gd name="T6" fmla="+- 0 2220 2205"/>
                              <a:gd name="T7" fmla="*/ 2220 h 466"/>
                              <a:gd name="T8" fmla="+- 0 7363 6298"/>
                              <a:gd name="T9" fmla="*/ T8 w 1071"/>
                              <a:gd name="T10" fmla="+- 0 2671 2205"/>
                              <a:gd name="T11" fmla="*/ 2671 h 466"/>
                              <a:gd name="T12" fmla="+- 0 7368 6298"/>
                              <a:gd name="T13" fmla="*/ T12 w 1071"/>
                              <a:gd name="T14" fmla="+- 0 2657 2205"/>
                              <a:gd name="T15" fmla="*/ 2657 h 466"/>
                              <a:gd name="T16" fmla="+- 0 6302 6298"/>
                              <a:gd name="T17" fmla="*/ T16 w 1071"/>
                              <a:gd name="T18" fmla="+- 0 2205 2205"/>
                              <a:gd name="T19" fmla="*/ 2205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071" h="466">
                                <a:moveTo>
                                  <a:pt x="4" y="0"/>
                                </a:moveTo>
                                <a:lnTo>
                                  <a:pt x="0" y="15"/>
                                </a:lnTo>
                                <a:lnTo>
                                  <a:pt x="1065" y="466"/>
                                </a:lnTo>
                                <a:lnTo>
                                  <a:pt x="1070" y="452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AutoShape 96"/>
                        <wps:cNvSpPr>
                          <a:spLocks/>
                        </wps:cNvSpPr>
                        <wps:spPr bwMode="auto">
                          <a:xfrm>
                            <a:off x="7339" y="2387"/>
                            <a:ext cx="322" cy="413"/>
                          </a:xfrm>
                          <a:custGeom>
                            <a:avLst/>
                            <a:gdLst>
                              <a:gd name="T0" fmla="+- 0 7498 7339"/>
                              <a:gd name="T1" fmla="*/ T0 w 322"/>
                              <a:gd name="T2" fmla="+- 0 2388 2388"/>
                              <a:gd name="T3" fmla="*/ 2388 h 413"/>
                              <a:gd name="T4" fmla="+- 0 7339 7339"/>
                              <a:gd name="T5" fmla="*/ T4 w 322"/>
                              <a:gd name="T6" fmla="+- 0 2724 2388"/>
                              <a:gd name="T7" fmla="*/ 2724 h 413"/>
                              <a:gd name="T8" fmla="+- 0 7502 7339"/>
                              <a:gd name="T9" fmla="*/ T8 w 322"/>
                              <a:gd name="T10" fmla="+- 0 2801 2388"/>
                              <a:gd name="T11" fmla="*/ 2801 h 413"/>
                              <a:gd name="T12" fmla="+- 0 7507 7339"/>
                              <a:gd name="T13" fmla="*/ T12 w 322"/>
                              <a:gd name="T14" fmla="+- 0 2791 2388"/>
                              <a:gd name="T15" fmla="*/ 2791 h 413"/>
                              <a:gd name="T16" fmla="+- 0 7493 7339"/>
                              <a:gd name="T17" fmla="*/ T16 w 322"/>
                              <a:gd name="T18" fmla="+- 0 2791 2388"/>
                              <a:gd name="T19" fmla="*/ 2791 h 413"/>
                              <a:gd name="T20" fmla="+- 0 7496 7339"/>
                              <a:gd name="T21" fmla="*/ T20 w 322"/>
                              <a:gd name="T22" fmla="+- 0 2783 2388"/>
                              <a:gd name="T23" fmla="*/ 2783 h 413"/>
                              <a:gd name="T24" fmla="+- 0 7373 7339"/>
                              <a:gd name="T25" fmla="*/ T24 w 322"/>
                              <a:gd name="T26" fmla="+- 0 2724 2388"/>
                              <a:gd name="T27" fmla="*/ 2724 h 413"/>
                              <a:gd name="T28" fmla="+- 0 7354 7339"/>
                              <a:gd name="T29" fmla="*/ T28 w 322"/>
                              <a:gd name="T30" fmla="+- 0 2724 2388"/>
                              <a:gd name="T31" fmla="*/ 2724 h 413"/>
                              <a:gd name="T32" fmla="+- 0 7354 7339"/>
                              <a:gd name="T33" fmla="*/ T32 w 322"/>
                              <a:gd name="T34" fmla="+- 0 2714 2388"/>
                              <a:gd name="T35" fmla="*/ 2714 h 413"/>
                              <a:gd name="T36" fmla="+- 0 7358 7339"/>
                              <a:gd name="T37" fmla="*/ T36 w 322"/>
                              <a:gd name="T38" fmla="+- 0 2714 2388"/>
                              <a:gd name="T39" fmla="*/ 2714 h 413"/>
                              <a:gd name="T40" fmla="+- 0 7504 7339"/>
                              <a:gd name="T41" fmla="*/ T40 w 322"/>
                              <a:gd name="T42" fmla="+- 0 2405 2388"/>
                              <a:gd name="T43" fmla="*/ 2405 h 413"/>
                              <a:gd name="T44" fmla="+- 0 7498 7339"/>
                              <a:gd name="T45" fmla="*/ T44 w 322"/>
                              <a:gd name="T46" fmla="+- 0 2402 2388"/>
                              <a:gd name="T47" fmla="*/ 2402 h 413"/>
                              <a:gd name="T48" fmla="+- 0 7507 7339"/>
                              <a:gd name="T49" fmla="*/ T48 w 322"/>
                              <a:gd name="T50" fmla="+- 0 2397 2388"/>
                              <a:gd name="T51" fmla="*/ 2397 h 413"/>
                              <a:gd name="T52" fmla="+- 0 7518 7339"/>
                              <a:gd name="T53" fmla="*/ T52 w 322"/>
                              <a:gd name="T54" fmla="+- 0 2397 2388"/>
                              <a:gd name="T55" fmla="*/ 2397 h 413"/>
                              <a:gd name="T56" fmla="+- 0 7498 7339"/>
                              <a:gd name="T57" fmla="*/ T56 w 322"/>
                              <a:gd name="T58" fmla="+- 0 2388 2388"/>
                              <a:gd name="T59" fmla="*/ 2388 h 413"/>
                              <a:gd name="T60" fmla="+- 0 7496 7339"/>
                              <a:gd name="T61" fmla="*/ T60 w 322"/>
                              <a:gd name="T62" fmla="+- 0 2783 2388"/>
                              <a:gd name="T63" fmla="*/ 2783 h 413"/>
                              <a:gd name="T64" fmla="+- 0 7493 7339"/>
                              <a:gd name="T65" fmla="*/ T64 w 322"/>
                              <a:gd name="T66" fmla="+- 0 2791 2388"/>
                              <a:gd name="T67" fmla="*/ 2791 h 413"/>
                              <a:gd name="T68" fmla="+- 0 7502 7339"/>
                              <a:gd name="T69" fmla="*/ T68 w 322"/>
                              <a:gd name="T70" fmla="+- 0 2786 2388"/>
                              <a:gd name="T71" fmla="*/ 2786 h 413"/>
                              <a:gd name="T72" fmla="+- 0 7496 7339"/>
                              <a:gd name="T73" fmla="*/ T72 w 322"/>
                              <a:gd name="T74" fmla="+- 0 2783 2388"/>
                              <a:gd name="T75" fmla="*/ 2783 h 413"/>
                              <a:gd name="T76" fmla="+- 0 7643 7339"/>
                              <a:gd name="T77" fmla="*/ T76 w 322"/>
                              <a:gd name="T78" fmla="+- 0 2472 2388"/>
                              <a:gd name="T79" fmla="*/ 2472 h 413"/>
                              <a:gd name="T80" fmla="+- 0 7496 7339"/>
                              <a:gd name="T81" fmla="*/ T80 w 322"/>
                              <a:gd name="T82" fmla="+- 0 2783 2388"/>
                              <a:gd name="T83" fmla="*/ 2783 h 413"/>
                              <a:gd name="T84" fmla="+- 0 7502 7339"/>
                              <a:gd name="T85" fmla="*/ T84 w 322"/>
                              <a:gd name="T86" fmla="+- 0 2786 2388"/>
                              <a:gd name="T87" fmla="*/ 2786 h 413"/>
                              <a:gd name="T88" fmla="+- 0 7493 7339"/>
                              <a:gd name="T89" fmla="*/ T88 w 322"/>
                              <a:gd name="T90" fmla="+- 0 2791 2388"/>
                              <a:gd name="T91" fmla="*/ 2791 h 413"/>
                              <a:gd name="T92" fmla="+- 0 7507 7339"/>
                              <a:gd name="T93" fmla="*/ T92 w 322"/>
                              <a:gd name="T94" fmla="+- 0 2791 2388"/>
                              <a:gd name="T95" fmla="*/ 2791 h 413"/>
                              <a:gd name="T96" fmla="+- 0 7656 7339"/>
                              <a:gd name="T97" fmla="*/ T96 w 322"/>
                              <a:gd name="T98" fmla="+- 0 2474 2388"/>
                              <a:gd name="T99" fmla="*/ 2474 h 413"/>
                              <a:gd name="T100" fmla="+- 0 7646 7339"/>
                              <a:gd name="T101" fmla="*/ T100 w 322"/>
                              <a:gd name="T102" fmla="+- 0 2474 2388"/>
                              <a:gd name="T103" fmla="*/ 2474 h 413"/>
                              <a:gd name="T104" fmla="+- 0 7643 7339"/>
                              <a:gd name="T105" fmla="*/ T104 w 322"/>
                              <a:gd name="T106" fmla="+- 0 2472 2388"/>
                              <a:gd name="T107" fmla="*/ 2472 h 413"/>
                              <a:gd name="T108" fmla="+- 0 7354 7339"/>
                              <a:gd name="T109" fmla="*/ T108 w 322"/>
                              <a:gd name="T110" fmla="+- 0 2714 2388"/>
                              <a:gd name="T111" fmla="*/ 2714 h 413"/>
                              <a:gd name="T112" fmla="+- 0 7354 7339"/>
                              <a:gd name="T113" fmla="*/ T112 w 322"/>
                              <a:gd name="T114" fmla="+- 0 2724 2388"/>
                              <a:gd name="T115" fmla="*/ 2724 h 413"/>
                              <a:gd name="T116" fmla="+- 0 7357 7339"/>
                              <a:gd name="T117" fmla="*/ T116 w 322"/>
                              <a:gd name="T118" fmla="+- 0 2716 2388"/>
                              <a:gd name="T119" fmla="*/ 2716 h 413"/>
                              <a:gd name="T120" fmla="+- 0 7354 7339"/>
                              <a:gd name="T121" fmla="*/ T120 w 322"/>
                              <a:gd name="T122" fmla="+- 0 2714 2388"/>
                              <a:gd name="T123" fmla="*/ 2714 h 413"/>
                              <a:gd name="T124" fmla="+- 0 7357 7339"/>
                              <a:gd name="T125" fmla="*/ T124 w 322"/>
                              <a:gd name="T126" fmla="+- 0 2716 2388"/>
                              <a:gd name="T127" fmla="*/ 2716 h 413"/>
                              <a:gd name="T128" fmla="+- 0 7354 7339"/>
                              <a:gd name="T129" fmla="*/ T128 w 322"/>
                              <a:gd name="T130" fmla="+- 0 2724 2388"/>
                              <a:gd name="T131" fmla="*/ 2724 h 413"/>
                              <a:gd name="T132" fmla="+- 0 7373 7339"/>
                              <a:gd name="T133" fmla="*/ T132 w 322"/>
                              <a:gd name="T134" fmla="+- 0 2724 2388"/>
                              <a:gd name="T135" fmla="*/ 2724 h 413"/>
                              <a:gd name="T136" fmla="+- 0 7357 7339"/>
                              <a:gd name="T137" fmla="*/ T136 w 322"/>
                              <a:gd name="T138" fmla="+- 0 2716 2388"/>
                              <a:gd name="T139" fmla="*/ 2716 h 413"/>
                              <a:gd name="T140" fmla="+- 0 7358 7339"/>
                              <a:gd name="T141" fmla="*/ T140 w 322"/>
                              <a:gd name="T142" fmla="+- 0 2714 2388"/>
                              <a:gd name="T143" fmla="*/ 2714 h 413"/>
                              <a:gd name="T144" fmla="+- 0 7354 7339"/>
                              <a:gd name="T145" fmla="*/ T144 w 322"/>
                              <a:gd name="T146" fmla="+- 0 2714 2388"/>
                              <a:gd name="T147" fmla="*/ 2714 h 413"/>
                              <a:gd name="T148" fmla="+- 0 7357 7339"/>
                              <a:gd name="T149" fmla="*/ T148 w 322"/>
                              <a:gd name="T150" fmla="+- 0 2716 2388"/>
                              <a:gd name="T151" fmla="*/ 2716 h 413"/>
                              <a:gd name="T152" fmla="+- 0 7358 7339"/>
                              <a:gd name="T153" fmla="*/ T152 w 322"/>
                              <a:gd name="T154" fmla="+- 0 2714 2388"/>
                              <a:gd name="T155" fmla="*/ 2714 h 413"/>
                              <a:gd name="T156" fmla="+- 0 7646 7339"/>
                              <a:gd name="T157" fmla="*/ T156 w 322"/>
                              <a:gd name="T158" fmla="+- 0 2465 2388"/>
                              <a:gd name="T159" fmla="*/ 2465 h 413"/>
                              <a:gd name="T160" fmla="+- 0 7643 7339"/>
                              <a:gd name="T161" fmla="*/ T160 w 322"/>
                              <a:gd name="T162" fmla="+- 0 2472 2388"/>
                              <a:gd name="T163" fmla="*/ 2472 h 413"/>
                              <a:gd name="T164" fmla="+- 0 7646 7339"/>
                              <a:gd name="T165" fmla="*/ T164 w 322"/>
                              <a:gd name="T166" fmla="+- 0 2474 2388"/>
                              <a:gd name="T167" fmla="*/ 2474 h 413"/>
                              <a:gd name="T168" fmla="+- 0 7646 7339"/>
                              <a:gd name="T169" fmla="*/ T168 w 322"/>
                              <a:gd name="T170" fmla="+- 0 2465 2388"/>
                              <a:gd name="T171" fmla="*/ 2465 h 413"/>
                              <a:gd name="T172" fmla="+- 0 7661 7339"/>
                              <a:gd name="T173" fmla="*/ T172 w 322"/>
                              <a:gd name="T174" fmla="+- 0 2465 2388"/>
                              <a:gd name="T175" fmla="*/ 2465 h 413"/>
                              <a:gd name="T176" fmla="+- 0 7646 7339"/>
                              <a:gd name="T177" fmla="*/ T176 w 322"/>
                              <a:gd name="T178" fmla="+- 0 2465 2388"/>
                              <a:gd name="T179" fmla="*/ 2465 h 413"/>
                              <a:gd name="T180" fmla="+- 0 7646 7339"/>
                              <a:gd name="T181" fmla="*/ T180 w 322"/>
                              <a:gd name="T182" fmla="+- 0 2474 2388"/>
                              <a:gd name="T183" fmla="*/ 2474 h 413"/>
                              <a:gd name="T184" fmla="+- 0 7656 7339"/>
                              <a:gd name="T185" fmla="*/ T184 w 322"/>
                              <a:gd name="T186" fmla="+- 0 2474 2388"/>
                              <a:gd name="T187" fmla="*/ 2474 h 413"/>
                              <a:gd name="T188" fmla="+- 0 7661 7339"/>
                              <a:gd name="T189" fmla="*/ T188 w 322"/>
                              <a:gd name="T190" fmla="+- 0 2465 2388"/>
                              <a:gd name="T191" fmla="*/ 2465 h 413"/>
                              <a:gd name="T192" fmla="+- 0 7518 7339"/>
                              <a:gd name="T193" fmla="*/ T192 w 322"/>
                              <a:gd name="T194" fmla="+- 0 2397 2388"/>
                              <a:gd name="T195" fmla="*/ 2397 h 413"/>
                              <a:gd name="T196" fmla="+- 0 7507 7339"/>
                              <a:gd name="T197" fmla="*/ T196 w 322"/>
                              <a:gd name="T198" fmla="+- 0 2397 2388"/>
                              <a:gd name="T199" fmla="*/ 2397 h 413"/>
                              <a:gd name="T200" fmla="+- 0 7504 7339"/>
                              <a:gd name="T201" fmla="*/ T200 w 322"/>
                              <a:gd name="T202" fmla="+- 0 2405 2388"/>
                              <a:gd name="T203" fmla="*/ 2405 h 413"/>
                              <a:gd name="T204" fmla="+- 0 7643 7339"/>
                              <a:gd name="T205" fmla="*/ T204 w 322"/>
                              <a:gd name="T206" fmla="+- 0 2472 2388"/>
                              <a:gd name="T207" fmla="*/ 2472 h 413"/>
                              <a:gd name="T208" fmla="+- 0 7646 7339"/>
                              <a:gd name="T209" fmla="*/ T208 w 322"/>
                              <a:gd name="T210" fmla="+- 0 2465 2388"/>
                              <a:gd name="T211" fmla="*/ 2465 h 413"/>
                              <a:gd name="T212" fmla="+- 0 7661 7339"/>
                              <a:gd name="T213" fmla="*/ T212 w 322"/>
                              <a:gd name="T214" fmla="+- 0 2465 2388"/>
                              <a:gd name="T215" fmla="*/ 2465 h 413"/>
                              <a:gd name="T216" fmla="+- 0 7518 7339"/>
                              <a:gd name="T217" fmla="*/ T216 w 322"/>
                              <a:gd name="T218" fmla="+- 0 2397 2388"/>
                              <a:gd name="T219" fmla="*/ 2397 h 413"/>
                              <a:gd name="T220" fmla="+- 0 7507 7339"/>
                              <a:gd name="T221" fmla="*/ T220 w 322"/>
                              <a:gd name="T222" fmla="+- 0 2397 2388"/>
                              <a:gd name="T223" fmla="*/ 2397 h 413"/>
                              <a:gd name="T224" fmla="+- 0 7498 7339"/>
                              <a:gd name="T225" fmla="*/ T224 w 322"/>
                              <a:gd name="T226" fmla="+- 0 2402 2388"/>
                              <a:gd name="T227" fmla="*/ 2402 h 413"/>
                              <a:gd name="T228" fmla="+- 0 7504 7339"/>
                              <a:gd name="T229" fmla="*/ T228 w 322"/>
                              <a:gd name="T230" fmla="+- 0 2405 2388"/>
                              <a:gd name="T231" fmla="*/ 2405 h 413"/>
                              <a:gd name="T232" fmla="+- 0 7507 7339"/>
                              <a:gd name="T233" fmla="*/ T232 w 322"/>
                              <a:gd name="T234" fmla="+- 0 2397 2388"/>
                              <a:gd name="T235" fmla="*/ 2397 h 4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22" h="413">
                                <a:moveTo>
                                  <a:pt x="159" y="0"/>
                                </a:moveTo>
                                <a:lnTo>
                                  <a:pt x="0" y="336"/>
                                </a:lnTo>
                                <a:lnTo>
                                  <a:pt x="163" y="413"/>
                                </a:lnTo>
                                <a:lnTo>
                                  <a:pt x="168" y="403"/>
                                </a:lnTo>
                                <a:lnTo>
                                  <a:pt x="154" y="403"/>
                                </a:lnTo>
                                <a:lnTo>
                                  <a:pt x="157" y="395"/>
                                </a:lnTo>
                                <a:lnTo>
                                  <a:pt x="34" y="336"/>
                                </a:lnTo>
                                <a:lnTo>
                                  <a:pt x="15" y="336"/>
                                </a:lnTo>
                                <a:lnTo>
                                  <a:pt x="15" y="326"/>
                                </a:lnTo>
                                <a:lnTo>
                                  <a:pt x="19" y="326"/>
                                </a:lnTo>
                                <a:lnTo>
                                  <a:pt x="165" y="17"/>
                                </a:lnTo>
                                <a:lnTo>
                                  <a:pt x="159" y="14"/>
                                </a:lnTo>
                                <a:lnTo>
                                  <a:pt x="168" y="9"/>
                                </a:lnTo>
                                <a:lnTo>
                                  <a:pt x="179" y="9"/>
                                </a:lnTo>
                                <a:lnTo>
                                  <a:pt x="159" y="0"/>
                                </a:lnTo>
                                <a:close/>
                                <a:moveTo>
                                  <a:pt x="157" y="395"/>
                                </a:moveTo>
                                <a:lnTo>
                                  <a:pt x="154" y="403"/>
                                </a:lnTo>
                                <a:lnTo>
                                  <a:pt x="163" y="398"/>
                                </a:lnTo>
                                <a:lnTo>
                                  <a:pt x="157" y="395"/>
                                </a:lnTo>
                                <a:close/>
                                <a:moveTo>
                                  <a:pt x="304" y="84"/>
                                </a:moveTo>
                                <a:lnTo>
                                  <a:pt x="157" y="395"/>
                                </a:lnTo>
                                <a:lnTo>
                                  <a:pt x="163" y="398"/>
                                </a:lnTo>
                                <a:lnTo>
                                  <a:pt x="154" y="403"/>
                                </a:lnTo>
                                <a:lnTo>
                                  <a:pt x="168" y="403"/>
                                </a:lnTo>
                                <a:lnTo>
                                  <a:pt x="317" y="86"/>
                                </a:lnTo>
                                <a:lnTo>
                                  <a:pt x="307" y="86"/>
                                </a:lnTo>
                                <a:lnTo>
                                  <a:pt x="304" y="84"/>
                                </a:lnTo>
                                <a:close/>
                                <a:moveTo>
                                  <a:pt x="15" y="326"/>
                                </a:moveTo>
                                <a:lnTo>
                                  <a:pt x="15" y="336"/>
                                </a:lnTo>
                                <a:lnTo>
                                  <a:pt x="18" y="328"/>
                                </a:lnTo>
                                <a:lnTo>
                                  <a:pt x="15" y="326"/>
                                </a:lnTo>
                                <a:close/>
                                <a:moveTo>
                                  <a:pt x="18" y="328"/>
                                </a:moveTo>
                                <a:lnTo>
                                  <a:pt x="15" y="336"/>
                                </a:lnTo>
                                <a:lnTo>
                                  <a:pt x="34" y="336"/>
                                </a:lnTo>
                                <a:lnTo>
                                  <a:pt x="18" y="328"/>
                                </a:lnTo>
                                <a:close/>
                                <a:moveTo>
                                  <a:pt x="19" y="326"/>
                                </a:moveTo>
                                <a:lnTo>
                                  <a:pt x="15" y="326"/>
                                </a:lnTo>
                                <a:lnTo>
                                  <a:pt x="18" y="328"/>
                                </a:lnTo>
                                <a:lnTo>
                                  <a:pt x="19" y="326"/>
                                </a:lnTo>
                                <a:close/>
                                <a:moveTo>
                                  <a:pt x="307" y="77"/>
                                </a:moveTo>
                                <a:lnTo>
                                  <a:pt x="304" y="84"/>
                                </a:lnTo>
                                <a:lnTo>
                                  <a:pt x="307" y="86"/>
                                </a:lnTo>
                                <a:lnTo>
                                  <a:pt x="307" y="77"/>
                                </a:lnTo>
                                <a:close/>
                                <a:moveTo>
                                  <a:pt x="322" y="77"/>
                                </a:moveTo>
                                <a:lnTo>
                                  <a:pt x="307" y="77"/>
                                </a:lnTo>
                                <a:lnTo>
                                  <a:pt x="307" y="86"/>
                                </a:lnTo>
                                <a:lnTo>
                                  <a:pt x="317" y="86"/>
                                </a:lnTo>
                                <a:lnTo>
                                  <a:pt x="322" y="77"/>
                                </a:lnTo>
                                <a:close/>
                                <a:moveTo>
                                  <a:pt x="179" y="9"/>
                                </a:moveTo>
                                <a:lnTo>
                                  <a:pt x="168" y="9"/>
                                </a:lnTo>
                                <a:lnTo>
                                  <a:pt x="165" y="17"/>
                                </a:lnTo>
                                <a:lnTo>
                                  <a:pt x="304" y="84"/>
                                </a:lnTo>
                                <a:lnTo>
                                  <a:pt x="307" y="77"/>
                                </a:lnTo>
                                <a:lnTo>
                                  <a:pt x="322" y="77"/>
                                </a:lnTo>
                                <a:lnTo>
                                  <a:pt x="179" y="9"/>
                                </a:lnTo>
                                <a:close/>
                                <a:moveTo>
                                  <a:pt x="168" y="9"/>
                                </a:moveTo>
                                <a:lnTo>
                                  <a:pt x="159" y="14"/>
                                </a:lnTo>
                                <a:lnTo>
                                  <a:pt x="165" y="17"/>
                                </a:lnTo>
                                <a:lnTo>
                                  <a:pt x="168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12" y="2474"/>
                            <a:ext cx="567" cy="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3" name="AutoShape 98"/>
                        <wps:cNvSpPr>
                          <a:spLocks/>
                        </wps:cNvSpPr>
                        <wps:spPr bwMode="auto">
                          <a:xfrm>
                            <a:off x="4651" y="3669"/>
                            <a:ext cx="1128" cy="476"/>
                          </a:xfrm>
                          <a:custGeom>
                            <a:avLst/>
                            <a:gdLst>
                              <a:gd name="T0" fmla="+- 0 5746 4651"/>
                              <a:gd name="T1" fmla="*/ T0 w 1128"/>
                              <a:gd name="T2" fmla="+- 0 3669 3669"/>
                              <a:gd name="T3" fmla="*/ 3669 h 476"/>
                              <a:gd name="T4" fmla="+- 0 4651 4651"/>
                              <a:gd name="T5" fmla="*/ T4 w 1128"/>
                              <a:gd name="T6" fmla="+- 0 3770 3669"/>
                              <a:gd name="T7" fmla="*/ 3770 h 476"/>
                              <a:gd name="T8" fmla="+- 0 4685 4651"/>
                              <a:gd name="T9" fmla="*/ T8 w 1128"/>
                              <a:gd name="T10" fmla="+- 0 4145 3669"/>
                              <a:gd name="T11" fmla="*/ 4145 h 476"/>
                              <a:gd name="T12" fmla="+- 0 4789 4651"/>
                              <a:gd name="T13" fmla="*/ T12 w 1128"/>
                              <a:gd name="T14" fmla="+- 0 4135 3669"/>
                              <a:gd name="T15" fmla="*/ 4135 h 476"/>
                              <a:gd name="T16" fmla="+- 0 4699 4651"/>
                              <a:gd name="T17" fmla="*/ T16 w 1128"/>
                              <a:gd name="T18" fmla="+- 0 4135 3669"/>
                              <a:gd name="T19" fmla="*/ 4135 h 476"/>
                              <a:gd name="T20" fmla="+- 0 4690 4651"/>
                              <a:gd name="T21" fmla="*/ T20 w 1128"/>
                              <a:gd name="T22" fmla="+- 0 4130 3669"/>
                              <a:gd name="T23" fmla="*/ 4130 h 476"/>
                              <a:gd name="T24" fmla="+- 0 4699 4651"/>
                              <a:gd name="T25" fmla="*/ T24 w 1128"/>
                              <a:gd name="T26" fmla="+- 0 4129 3669"/>
                              <a:gd name="T27" fmla="*/ 4129 h 476"/>
                              <a:gd name="T28" fmla="+- 0 4666 4651"/>
                              <a:gd name="T29" fmla="*/ T28 w 1128"/>
                              <a:gd name="T30" fmla="+- 0 3785 3669"/>
                              <a:gd name="T31" fmla="*/ 3785 h 476"/>
                              <a:gd name="T32" fmla="+- 0 4661 4651"/>
                              <a:gd name="T33" fmla="*/ T32 w 1128"/>
                              <a:gd name="T34" fmla="+- 0 3785 3669"/>
                              <a:gd name="T35" fmla="*/ 3785 h 476"/>
                              <a:gd name="T36" fmla="+- 0 4666 4651"/>
                              <a:gd name="T37" fmla="*/ T36 w 1128"/>
                              <a:gd name="T38" fmla="+- 0 3775 3669"/>
                              <a:gd name="T39" fmla="*/ 3775 h 476"/>
                              <a:gd name="T40" fmla="+- 0 4764 4651"/>
                              <a:gd name="T41" fmla="*/ T40 w 1128"/>
                              <a:gd name="T42" fmla="+- 0 3775 3669"/>
                              <a:gd name="T43" fmla="*/ 3775 h 476"/>
                              <a:gd name="T44" fmla="+- 0 5732 4651"/>
                              <a:gd name="T45" fmla="*/ T44 w 1128"/>
                              <a:gd name="T46" fmla="+- 0 3685 3669"/>
                              <a:gd name="T47" fmla="*/ 3685 h 476"/>
                              <a:gd name="T48" fmla="+- 0 5731 4651"/>
                              <a:gd name="T49" fmla="*/ T48 w 1128"/>
                              <a:gd name="T50" fmla="+- 0 3679 3669"/>
                              <a:gd name="T51" fmla="*/ 3679 h 476"/>
                              <a:gd name="T52" fmla="+- 0 5746 4651"/>
                              <a:gd name="T53" fmla="*/ T52 w 1128"/>
                              <a:gd name="T54" fmla="+- 0 3679 3669"/>
                              <a:gd name="T55" fmla="*/ 3679 h 476"/>
                              <a:gd name="T56" fmla="+- 0 5746 4651"/>
                              <a:gd name="T57" fmla="*/ T56 w 1128"/>
                              <a:gd name="T58" fmla="+- 0 3669 3669"/>
                              <a:gd name="T59" fmla="*/ 3669 h 476"/>
                              <a:gd name="T60" fmla="+- 0 4699 4651"/>
                              <a:gd name="T61" fmla="*/ T60 w 1128"/>
                              <a:gd name="T62" fmla="+- 0 4129 3669"/>
                              <a:gd name="T63" fmla="*/ 4129 h 476"/>
                              <a:gd name="T64" fmla="+- 0 4690 4651"/>
                              <a:gd name="T65" fmla="*/ T64 w 1128"/>
                              <a:gd name="T66" fmla="+- 0 4130 3669"/>
                              <a:gd name="T67" fmla="*/ 4130 h 476"/>
                              <a:gd name="T68" fmla="+- 0 4699 4651"/>
                              <a:gd name="T69" fmla="*/ T68 w 1128"/>
                              <a:gd name="T70" fmla="+- 0 4135 3669"/>
                              <a:gd name="T71" fmla="*/ 4135 h 476"/>
                              <a:gd name="T72" fmla="+- 0 4699 4651"/>
                              <a:gd name="T73" fmla="*/ T72 w 1128"/>
                              <a:gd name="T74" fmla="+- 0 4129 3669"/>
                              <a:gd name="T75" fmla="*/ 4129 h 476"/>
                              <a:gd name="T76" fmla="+- 0 5764 4651"/>
                              <a:gd name="T77" fmla="*/ T76 w 1128"/>
                              <a:gd name="T78" fmla="+- 0 4030 3669"/>
                              <a:gd name="T79" fmla="*/ 4030 h 476"/>
                              <a:gd name="T80" fmla="+- 0 4699 4651"/>
                              <a:gd name="T81" fmla="*/ T80 w 1128"/>
                              <a:gd name="T82" fmla="+- 0 4129 3669"/>
                              <a:gd name="T83" fmla="*/ 4129 h 476"/>
                              <a:gd name="T84" fmla="+- 0 4699 4651"/>
                              <a:gd name="T85" fmla="*/ T84 w 1128"/>
                              <a:gd name="T86" fmla="+- 0 4135 3669"/>
                              <a:gd name="T87" fmla="*/ 4135 h 476"/>
                              <a:gd name="T88" fmla="+- 0 4789 4651"/>
                              <a:gd name="T89" fmla="*/ T88 w 1128"/>
                              <a:gd name="T90" fmla="+- 0 4135 3669"/>
                              <a:gd name="T91" fmla="*/ 4135 h 476"/>
                              <a:gd name="T92" fmla="+- 0 5779 4651"/>
                              <a:gd name="T93" fmla="*/ T92 w 1128"/>
                              <a:gd name="T94" fmla="+- 0 4044 3669"/>
                              <a:gd name="T95" fmla="*/ 4044 h 476"/>
                              <a:gd name="T96" fmla="+- 0 5779 4651"/>
                              <a:gd name="T97" fmla="*/ T96 w 1128"/>
                              <a:gd name="T98" fmla="+- 0 4039 3669"/>
                              <a:gd name="T99" fmla="*/ 4039 h 476"/>
                              <a:gd name="T100" fmla="+- 0 5765 4651"/>
                              <a:gd name="T101" fmla="*/ T100 w 1128"/>
                              <a:gd name="T102" fmla="+- 0 4039 3669"/>
                              <a:gd name="T103" fmla="*/ 4039 h 476"/>
                              <a:gd name="T104" fmla="+- 0 5764 4651"/>
                              <a:gd name="T105" fmla="*/ T104 w 1128"/>
                              <a:gd name="T106" fmla="+- 0 4030 3669"/>
                              <a:gd name="T107" fmla="*/ 4030 h 476"/>
                              <a:gd name="T108" fmla="+- 0 5770 4651"/>
                              <a:gd name="T109" fmla="*/ T108 w 1128"/>
                              <a:gd name="T110" fmla="+- 0 4029 3669"/>
                              <a:gd name="T111" fmla="*/ 4029 h 476"/>
                              <a:gd name="T112" fmla="+- 0 5764 4651"/>
                              <a:gd name="T113" fmla="*/ T112 w 1128"/>
                              <a:gd name="T114" fmla="+- 0 4030 3669"/>
                              <a:gd name="T115" fmla="*/ 4030 h 476"/>
                              <a:gd name="T116" fmla="+- 0 5765 4651"/>
                              <a:gd name="T117" fmla="*/ T116 w 1128"/>
                              <a:gd name="T118" fmla="+- 0 4039 3669"/>
                              <a:gd name="T119" fmla="*/ 4039 h 476"/>
                              <a:gd name="T120" fmla="+- 0 5770 4651"/>
                              <a:gd name="T121" fmla="*/ T120 w 1128"/>
                              <a:gd name="T122" fmla="+- 0 4029 3669"/>
                              <a:gd name="T123" fmla="*/ 4029 h 476"/>
                              <a:gd name="T124" fmla="+- 0 5778 4651"/>
                              <a:gd name="T125" fmla="*/ T124 w 1128"/>
                              <a:gd name="T126" fmla="+- 0 4029 3669"/>
                              <a:gd name="T127" fmla="*/ 4029 h 476"/>
                              <a:gd name="T128" fmla="+- 0 5770 4651"/>
                              <a:gd name="T129" fmla="*/ T128 w 1128"/>
                              <a:gd name="T130" fmla="+- 0 4029 3669"/>
                              <a:gd name="T131" fmla="*/ 4029 h 476"/>
                              <a:gd name="T132" fmla="+- 0 5765 4651"/>
                              <a:gd name="T133" fmla="*/ T132 w 1128"/>
                              <a:gd name="T134" fmla="+- 0 4039 3669"/>
                              <a:gd name="T135" fmla="*/ 4039 h 476"/>
                              <a:gd name="T136" fmla="+- 0 5779 4651"/>
                              <a:gd name="T137" fmla="*/ T136 w 1128"/>
                              <a:gd name="T138" fmla="+- 0 4039 3669"/>
                              <a:gd name="T139" fmla="*/ 4039 h 476"/>
                              <a:gd name="T140" fmla="+- 0 5778 4651"/>
                              <a:gd name="T141" fmla="*/ T140 w 1128"/>
                              <a:gd name="T142" fmla="+- 0 4029 3669"/>
                              <a:gd name="T143" fmla="*/ 4029 h 476"/>
                              <a:gd name="T144" fmla="+- 0 5746 4651"/>
                              <a:gd name="T145" fmla="*/ T144 w 1128"/>
                              <a:gd name="T146" fmla="+- 0 3679 3669"/>
                              <a:gd name="T147" fmla="*/ 3679 h 476"/>
                              <a:gd name="T148" fmla="+- 0 5731 4651"/>
                              <a:gd name="T149" fmla="*/ T148 w 1128"/>
                              <a:gd name="T150" fmla="+- 0 3679 3669"/>
                              <a:gd name="T151" fmla="*/ 3679 h 476"/>
                              <a:gd name="T152" fmla="+- 0 5741 4651"/>
                              <a:gd name="T153" fmla="*/ T152 w 1128"/>
                              <a:gd name="T154" fmla="+- 0 3684 3669"/>
                              <a:gd name="T155" fmla="*/ 3684 h 476"/>
                              <a:gd name="T156" fmla="+- 0 5732 4651"/>
                              <a:gd name="T157" fmla="*/ T156 w 1128"/>
                              <a:gd name="T158" fmla="+- 0 3685 3669"/>
                              <a:gd name="T159" fmla="*/ 3685 h 476"/>
                              <a:gd name="T160" fmla="+- 0 5764 4651"/>
                              <a:gd name="T161" fmla="*/ T160 w 1128"/>
                              <a:gd name="T162" fmla="+- 0 4030 3669"/>
                              <a:gd name="T163" fmla="*/ 4030 h 476"/>
                              <a:gd name="T164" fmla="+- 0 5770 4651"/>
                              <a:gd name="T165" fmla="*/ T164 w 1128"/>
                              <a:gd name="T166" fmla="+- 0 4029 3669"/>
                              <a:gd name="T167" fmla="*/ 4029 h 476"/>
                              <a:gd name="T168" fmla="+- 0 5778 4651"/>
                              <a:gd name="T169" fmla="*/ T168 w 1128"/>
                              <a:gd name="T170" fmla="+- 0 4029 3669"/>
                              <a:gd name="T171" fmla="*/ 4029 h 476"/>
                              <a:gd name="T172" fmla="+- 0 5746 4651"/>
                              <a:gd name="T173" fmla="*/ T172 w 1128"/>
                              <a:gd name="T174" fmla="+- 0 3679 3669"/>
                              <a:gd name="T175" fmla="*/ 3679 h 476"/>
                              <a:gd name="T176" fmla="+- 0 4666 4651"/>
                              <a:gd name="T177" fmla="*/ T176 w 1128"/>
                              <a:gd name="T178" fmla="+- 0 3775 3669"/>
                              <a:gd name="T179" fmla="*/ 3775 h 476"/>
                              <a:gd name="T180" fmla="+- 0 4661 4651"/>
                              <a:gd name="T181" fmla="*/ T180 w 1128"/>
                              <a:gd name="T182" fmla="+- 0 3785 3669"/>
                              <a:gd name="T183" fmla="*/ 3785 h 476"/>
                              <a:gd name="T184" fmla="+- 0 4666 4651"/>
                              <a:gd name="T185" fmla="*/ T184 w 1128"/>
                              <a:gd name="T186" fmla="+- 0 3784 3669"/>
                              <a:gd name="T187" fmla="*/ 3784 h 476"/>
                              <a:gd name="T188" fmla="+- 0 4666 4651"/>
                              <a:gd name="T189" fmla="*/ T188 w 1128"/>
                              <a:gd name="T190" fmla="+- 0 3775 3669"/>
                              <a:gd name="T191" fmla="*/ 3775 h 476"/>
                              <a:gd name="T192" fmla="+- 0 4666 4651"/>
                              <a:gd name="T193" fmla="*/ T192 w 1128"/>
                              <a:gd name="T194" fmla="+- 0 3784 3669"/>
                              <a:gd name="T195" fmla="*/ 3784 h 476"/>
                              <a:gd name="T196" fmla="+- 0 4661 4651"/>
                              <a:gd name="T197" fmla="*/ T196 w 1128"/>
                              <a:gd name="T198" fmla="+- 0 3785 3669"/>
                              <a:gd name="T199" fmla="*/ 3785 h 476"/>
                              <a:gd name="T200" fmla="+- 0 4666 4651"/>
                              <a:gd name="T201" fmla="*/ T200 w 1128"/>
                              <a:gd name="T202" fmla="+- 0 3785 3669"/>
                              <a:gd name="T203" fmla="*/ 3785 h 476"/>
                              <a:gd name="T204" fmla="+- 0 4666 4651"/>
                              <a:gd name="T205" fmla="*/ T204 w 1128"/>
                              <a:gd name="T206" fmla="+- 0 3784 3669"/>
                              <a:gd name="T207" fmla="*/ 3784 h 476"/>
                              <a:gd name="T208" fmla="+- 0 4764 4651"/>
                              <a:gd name="T209" fmla="*/ T208 w 1128"/>
                              <a:gd name="T210" fmla="+- 0 3775 3669"/>
                              <a:gd name="T211" fmla="*/ 3775 h 476"/>
                              <a:gd name="T212" fmla="+- 0 4666 4651"/>
                              <a:gd name="T213" fmla="*/ T212 w 1128"/>
                              <a:gd name="T214" fmla="+- 0 3775 3669"/>
                              <a:gd name="T215" fmla="*/ 3775 h 476"/>
                              <a:gd name="T216" fmla="+- 0 4666 4651"/>
                              <a:gd name="T217" fmla="*/ T216 w 1128"/>
                              <a:gd name="T218" fmla="+- 0 3784 3669"/>
                              <a:gd name="T219" fmla="*/ 3784 h 476"/>
                              <a:gd name="T220" fmla="+- 0 4764 4651"/>
                              <a:gd name="T221" fmla="*/ T220 w 1128"/>
                              <a:gd name="T222" fmla="+- 0 3775 3669"/>
                              <a:gd name="T223" fmla="*/ 3775 h 476"/>
                              <a:gd name="T224" fmla="+- 0 5731 4651"/>
                              <a:gd name="T225" fmla="*/ T224 w 1128"/>
                              <a:gd name="T226" fmla="+- 0 3679 3669"/>
                              <a:gd name="T227" fmla="*/ 3679 h 476"/>
                              <a:gd name="T228" fmla="+- 0 5732 4651"/>
                              <a:gd name="T229" fmla="*/ T228 w 1128"/>
                              <a:gd name="T230" fmla="+- 0 3685 3669"/>
                              <a:gd name="T231" fmla="*/ 3685 h 476"/>
                              <a:gd name="T232" fmla="+- 0 5741 4651"/>
                              <a:gd name="T233" fmla="*/ T232 w 1128"/>
                              <a:gd name="T234" fmla="+- 0 3684 3669"/>
                              <a:gd name="T235" fmla="*/ 3684 h 476"/>
                              <a:gd name="T236" fmla="+- 0 5731 4651"/>
                              <a:gd name="T237" fmla="*/ T236 w 1128"/>
                              <a:gd name="T238" fmla="+- 0 3679 3669"/>
                              <a:gd name="T239" fmla="*/ 3679 h 4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128" h="476">
                                <a:moveTo>
                                  <a:pt x="1095" y="0"/>
                                </a:moveTo>
                                <a:lnTo>
                                  <a:pt x="0" y="101"/>
                                </a:lnTo>
                                <a:lnTo>
                                  <a:pt x="34" y="476"/>
                                </a:lnTo>
                                <a:lnTo>
                                  <a:pt x="138" y="466"/>
                                </a:lnTo>
                                <a:lnTo>
                                  <a:pt x="48" y="466"/>
                                </a:lnTo>
                                <a:lnTo>
                                  <a:pt x="39" y="461"/>
                                </a:lnTo>
                                <a:lnTo>
                                  <a:pt x="48" y="460"/>
                                </a:lnTo>
                                <a:lnTo>
                                  <a:pt x="15" y="116"/>
                                </a:lnTo>
                                <a:lnTo>
                                  <a:pt x="10" y="116"/>
                                </a:lnTo>
                                <a:lnTo>
                                  <a:pt x="15" y="106"/>
                                </a:lnTo>
                                <a:lnTo>
                                  <a:pt x="113" y="106"/>
                                </a:lnTo>
                                <a:lnTo>
                                  <a:pt x="1081" y="16"/>
                                </a:lnTo>
                                <a:lnTo>
                                  <a:pt x="1080" y="10"/>
                                </a:lnTo>
                                <a:lnTo>
                                  <a:pt x="1095" y="10"/>
                                </a:lnTo>
                                <a:lnTo>
                                  <a:pt x="1095" y="0"/>
                                </a:lnTo>
                                <a:close/>
                                <a:moveTo>
                                  <a:pt x="48" y="460"/>
                                </a:moveTo>
                                <a:lnTo>
                                  <a:pt x="39" y="461"/>
                                </a:lnTo>
                                <a:lnTo>
                                  <a:pt x="48" y="466"/>
                                </a:lnTo>
                                <a:lnTo>
                                  <a:pt x="48" y="460"/>
                                </a:lnTo>
                                <a:close/>
                                <a:moveTo>
                                  <a:pt x="1113" y="361"/>
                                </a:moveTo>
                                <a:lnTo>
                                  <a:pt x="48" y="460"/>
                                </a:lnTo>
                                <a:lnTo>
                                  <a:pt x="48" y="466"/>
                                </a:lnTo>
                                <a:lnTo>
                                  <a:pt x="138" y="466"/>
                                </a:lnTo>
                                <a:lnTo>
                                  <a:pt x="1128" y="375"/>
                                </a:lnTo>
                                <a:lnTo>
                                  <a:pt x="1128" y="370"/>
                                </a:lnTo>
                                <a:lnTo>
                                  <a:pt x="1114" y="370"/>
                                </a:lnTo>
                                <a:lnTo>
                                  <a:pt x="1113" y="361"/>
                                </a:lnTo>
                                <a:close/>
                                <a:moveTo>
                                  <a:pt x="1119" y="360"/>
                                </a:moveTo>
                                <a:lnTo>
                                  <a:pt x="1113" y="361"/>
                                </a:lnTo>
                                <a:lnTo>
                                  <a:pt x="1114" y="370"/>
                                </a:lnTo>
                                <a:lnTo>
                                  <a:pt x="1119" y="360"/>
                                </a:lnTo>
                                <a:close/>
                                <a:moveTo>
                                  <a:pt x="1127" y="360"/>
                                </a:moveTo>
                                <a:lnTo>
                                  <a:pt x="1119" y="360"/>
                                </a:lnTo>
                                <a:lnTo>
                                  <a:pt x="1114" y="370"/>
                                </a:lnTo>
                                <a:lnTo>
                                  <a:pt x="1128" y="370"/>
                                </a:lnTo>
                                <a:lnTo>
                                  <a:pt x="1127" y="360"/>
                                </a:lnTo>
                                <a:close/>
                                <a:moveTo>
                                  <a:pt x="1095" y="10"/>
                                </a:moveTo>
                                <a:lnTo>
                                  <a:pt x="1080" y="10"/>
                                </a:lnTo>
                                <a:lnTo>
                                  <a:pt x="1090" y="15"/>
                                </a:lnTo>
                                <a:lnTo>
                                  <a:pt x="1081" y="16"/>
                                </a:lnTo>
                                <a:lnTo>
                                  <a:pt x="1113" y="361"/>
                                </a:lnTo>
                                <a:lnTo>
                                  <a:pt x="1119" y="360"/>
                                </a:lnTo>
                                <a:lnTo>
                                  <a:pt x="1127" y="360"/>
                                </a:lnTo>
                                <a:lnTo>
                                  <a:pt x="1095" y="10"/>
                                </a:lnTo>
                                <a:close/>
                                <a:moveTo>
                                  <a:pt x="15" y="106"/>
                                </a:moveTo>
                                <a:lnTo>
                                  <a:pt x="10" y="116"/>
                                </a:lnTo>
                                <a:lnTo>
                                  <a:pt x="15" y="115"/>
                                </a:lnTo>
                                <a:lnTo>
                                  <a:pt x="15" y="106"/>
                                </a:lnTo>
                                <a:close/>
                                <a:moveTo>
                                  <a:pt x="15" y="115"/>
                                </a:moveTo>
                                <a:lnTo>
                                  <a:pt x="10" y="116"/>
                                </a:lnTo>
                                <a:lnTo>
                                  <a:pt x="15" y="116"/>
                                </a:lnTo>
                                <a:lnTo>
                                  <a:pt x="15" y="115"/>
                                </a:lnTo>
                                <a:close/>
                                <a:moveTo>
                                  <a:pt x="113" y="106"/>
                                </a:moveTo>
                                <a:lnTo>
                                  <a:pt x="15" y="106"/>
                                </a:lnTo>
                                <a:lnTo>
                                  <a:pt x="15" y="115"/>
                                </a:lnTo>
                                <a:lnTo>
                                  <a:pt x="113" y="106"/>
                                </a:lnTo>
                                <a:close/>
                                <a:moveTo>
                                  <a:pt x="1080" y="10"/>
                                </a:moveTo>
                                <a:lnTo>
                                  <a:pt x="1081" y="16"/>
                                </a:lnTo>
                                <a:lnTo>
                                  <a:pt x="1090" y="15"/>
                                </a:lnTo>
                                <a:lnTo>
                                  <a:pt x="108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Freeform 99"/>
                        <wps:cNvSpPr>
                          <a:spLocks/>
                        </wps:cNvSpPr>
                        <wps:spPr bwMode="auto">
                          <a:xfrm>
                            <a:off x="5894" y="3477"/>
                            <a:ext cx="68" cy="543"/>
                          </a:xfrm>
                          <a:custGeom>
                            <a:avLst/>
                            <a:gdLst>
                              <a:gd name="T0" fmla="+- 0 5909 5894"/>
                              <a:gd name="T1" fmla="*/ T0 w 68"/>
                              <a:gd name="T2" fmla="+- 0 3477 3477"/>
                              <a:gd name="T3" fmla="*/ 3477 h 543"/>
                              <a:gd name="T4" fmla="+- 0 5894 5894"/>
                              <a:gd name="T5" fmla="*/ T4 w 68"/>
                              <a:gd name="T6" fmla="+- 0 3482 3477"/>
                              <a:gd name="T7" fmla="*/ 3482 h 543"/>
                              <a:gd name="T8" fmla="+- 0 5947 5894"/>
                              <a:gd name="T9" fmla="*/ T8 w 68"/>
                              <a:gd name="T10" fmla="+- 0 4020 3477"/>
                              <a:gd name="T11" fmla="*/ 4020 h 543"/>
                              <a:gd name="T12" fmla="+- 0 5962 5894"/>
                              <a:gd name="T13" fmla="*/ T12 w 68"/>
                              <a:gd name="T14" fmla="+- 0 4020 3477"/>
                              <a:gd name="T15" fmla="*/ 4020 h 543"/>
                              <a:gd name="T16" fmla="+- 0 5909 5894"/>
                              <a:gd name="T17" fmla="*/ T16 w 68"/>
                              <a:gd name="T18" fmla="+- 0 3477 3477"/>
                              <a:gd name="T19" fmla="*/ 3477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8" h="543">
                                <a:moveTo>
                                  <a:pt x="15" y="0"/>
                                </a:moveTo>
                                <a:lnTo>
                                  <a:pt x="0" y="5"/>
                                </a:lnTo>
                                <a:lnTo>
                                  <a:pt x="53" y="543"/>
                                </a:lnTo>
                                <a:lnTo>
                                  <a:pt x="68" y="543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Freeform 100"/>
                        <wps:cNvSpPr>
                          <a:spLocks/>
                        </wps:cNvSpPr>
                        <wps:spPr bwMode="auto">
                          <a:xfrm>
                            <a:off x="5769" y="4015"/>
                            <a:ext cx="183" cy="29"/>
                          </a:xfrm>
                          <a:custGeom>
                            <a:avLst/>
                            <a:gdLst>
                              <a:gd name="T0" fmla="+- 0 5952 5770"/>
                              <a:gd name="T1" fmla="*/ T0 w 183"/>
                              <a:gd name="T2" fmla="+- 0 4015 4015"/>
                              <a:gd name="T3" fmla="*/ 4015 h 29"/>
                              <a:gd name="T4" fmla="+- 0 5770 5770"/>
                              <a:gd name="T5" fmla="*/ T4 w 183"/>
                              <a:gd name="T6" fmla="+- 0 4029 4015"/>
                              <a:gd name="T7" fmla="*/ 4029 h 29"/>
                              <a:gd name="T8" fmla="+- 0 5774 5770"/>
                              <a:gd name="T9" fmla="*/ T8 w 183"/>
                              <a:gd name="T10" fmla="+- 0 4044 4015"/>
                              <a:gd name="T11" fmla="*/ 4044 h 29"/>
                              <a:gd name="T12" fmla="+- 0 5952 5770"/>
                              <a:gd name="T13" fmla="*/ T12 w 183"/>
                              <a:gd name="T14" fmla="+- 0 4029 4015"/>
                              <a:gd name="T15" fmla="*/ 4029 h 29"/>
                              <a:gd name="T16" fmla="+- 0 5952 5770"/>
                              <a:gd name="T17" fmla="*/ T16 w 183"/>
                              <a:gd name="T18" fmla="+- 0 4015 4015"/>
                              <a:gd name="T19" fmla="*/ 4015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83" h="29">
                                <a:moveTo>
                                  <a:pt x="182" y="0"/>
                                </a:moveTo>
                                <a:lnTo>
                                  <a:pt x="0" y="14"/>
                                </a:lnTo>
                                <a:lnTo>
                                  <a:pt x="4" y="29"/>
                                </a:lnTo>
                                <a:lnTo>
                                  <a:pt x="182" y="14"/>
                                </a:lnTo>
                                <a:lnTo>
                                  <a:pt x="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Freeform 101"/>
                        <wps:cNvSpPr>
                          <a:spLocks/>
                        </wps:cNvSpPr>
                        <wps:spPr bwMode="auto">
                          <a:xfrm>
                            <a:off x="5904" y="3458"/>
                            <a:ext cx="178" cy="29"/>
                          </a:xfrm>
                          <a:custGeom>
                            <a:avLst/>
                            <a:gdLst>
                              <a:gd name="T0" fmla="+- 0 6082 5904"/>
                              <a:gd name="T1" fmla="*/ T0 w 178"/>
                              <a:gd name="T2" fmla="+- 0 3458 3458"/>
                              <a:gd name="T3" fmla="*/ 3458 h 29"/>
                              <a:gd name="T4" fmla="+- 0 5904 5904"/>
                              <a:gd name="T5" fmla="*/ T4 w 178"/>
                              <a:gd name="T6" fmla="+- 0 3473 3458"/>
                              <a:gd name="T7" fmla="*/ 3473 h 29"/>
                              <a:gd name="T8" fmla="+- 0 5904 5904"/>
                              <a:gd name="T9" fmla="*/ T8 w 178"/>
                              <a:gd name="T10" fmla="+- 0 3487 3458"/>
                              <a:gd name="T11" fmla="*/ 3487 h 29"/>
                              <a:gd name="T12" fmla="+- 0 6082 5904"/>
                              <a:gd name="T13" fmla="*/ T12 w 178"/>
                              <a:gd name="T14" fmla="+- 0 3473 3458"/>
                              <a:gd name="T15" fmla="*/ 3473 h 29"/>
                              <a:gd name="T16" fmla="+- 0 6082 5904"/>
                              <a:gd name="T17" fmla="*/ T16 w 178"/>
                              <a:gd name="T18" fmla="+- 0 3458 3458"/>
                              <a:gd name="T19" fmla="*/ 3458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8" h="29">
                                <a:moveTo>
                                  <a:pt x="178" y="0"/>
                                </a:moveTo>
                                <a:lnTo>
                                  <a:pt x="0" y="15"/>
                                </a:lnTo>
                                <a:lnTo>
                                  <a:pt x="0" y="29"/>
                                </a:lnTo>
                                <a:lnTo>
                                  <a:pt x="178" y="15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" name="Freeform 102"/>
                        <wps:cNvSpPr>
                          <a:spLocks/>
                        </wps:cNvSpPr>
                        <wps:spPr bwMode="auto">
                          <a:xfrm>
                            <a:off x="6081" y="3472"/>
                            <a:ext cx="130" cy="1258"/>
                          </a:xfrm>
                          <a:custGeom>
                            <a:avLst/>
                            <a:gdLst>
                              <a:gd name="T0" fmla="+- 0 6096 6082"/>
                              <a:gd name="T1" fmla="*/ T0 w 130"/>
                              <a:gd name="T2" fmla="+- 0 3473 3473"/>
                              <a:gd name="T3" fmla="*/ 3473 h 1258"/>
                              <a:gd name="T4" fmla="+- 0 6082 6082"/>
                              <a:gd name="T5" fmla="*/ T4 w 130"/>
                              <a:gd name="T6" fmla="+- 0 3473 3473"/>
                              <a:gd name="T7" fmla="*/ 3473 h 1258"/>
                              <a:gd name="T8" fmla="+- 0 6197 6082"/>
                              <a:gd name="T9" fmla="*/ T8 w 130"/>
                              <a:gd name="T10" fmla="+- 0 4730 3473"/>
                              <a:gd name="T11" fmla="*/ 4730 h 1258"/>
                              <a:gd name="T12" fmla="+- 0 6211 6082"/>
                              <a:gd name="T13" fmla="*/ T12 w 130"/>
                              <a:gd name="T14" fmla="+- 0 4725 3473"/>
                              <a:gd name="T15" fmla="*/ 4725 h 1258"/>
                              <a:gd name="T16" fmla="+- 0 6096 6082"/>
                              <a:gd name="T17" fmla="*/ T16 w 130"/>
                              <a:gd name="T18" fmla="+- 0 3473 3473"/>
                              <a:gd name="T19" fmla="*/ 3473 h 12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258"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115" y="1257"/>
                                </a:lnTo>
                                <a:lnTo>
                                  <a:pt x="129" y="1252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Freeform 103"/>
                        <wps:cNvSpPr>
                          <a:spLocks/>
                        </wps:cNvSpPr>
                        <wps:spPr bwMode="auto">
                          <a:xfrm>
                            <a:off x="2472" y="3803"/>
                            <a:ext cx="130" cy="1263"/>
                          </a:xfrm>
                          <a:custGeom>
                            <a:avLst/>
                            <a:gdLst>
                              <a:gd name="T0" fmla="+- 0 2486 2472"/>
                              <a:gd name="T1" fmla="*/ T0 w 130"/>
                              <a:gd name="T2" fmla="+- 0 3804 3804"/>
                              <a:gd name="T3" fmla="*/ 3804 h 1263"/>
                              <a:gd name="T4" fmla="+- 0 2472 2472"/>
                              <a:gd name="T5" fmla="*/ T4 w 130"/>
                              <a:gd name="T6" fmla="+- 0 3809 3804"/>
                              <a:gd name="T7" fmla="*/ 3809 h 1263"/>
                              <a:gd name="T8" fmla="+- 0 2587 2472"/>
                              <a:gd name="T9" fmla="*/ T8 w 130"/>
                              <a:gd name="T10" fmla="+- 0 5066 3804"/>
                              <a:gd name="T11" fmla="*/ 5066 h 1263"/>
                              <a:gd name="T12" fmla="+- 0 2602 2472"/>
                              <a:gd name="T13" fmla="*/ T12 w 130"/>
                              <a:gd name="T14" fmla="+- 0 5066 3804"/>
                              <a:gd name="T15" fmla="*/ 5066 h 1263"/>
                              <a:gd name="T16" fmla="+- 0 2486 2472"/>
                              <a:gd name="T17" fmla="*/ T16 w 130"/>
                              <a:gd name="T18" fmla="+- 0 3804 3804"/>
                              <a:gd name="T19" fmla="*/ 3804 h 12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30" h="1263">
                                <a:moveTo>
                                  <a:pt x="14" y="0"/>
                                </a:moveTo>
                                <a:lnTo>
                                  <a:pt x="0" y="5"/>
                                </a:lnTo>
                                <a:lnTo>
                                  <a:pt x="115" y="1262"/>
                                </a:lnTo>
                                <a:lnTo>
                                  <a:pt x="130" y="1262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Freeform 104"/>
                        <wps:cNvSpPr>
                          <a:spLocks/>
                        </wps:cNvSpPr>
                        <wps:spPr bwMode="auto">
                          <a:xfrm>
                            <a:off x="4454" y="3611"/>
                            <a:ext cx="63" cy="548"/>
                          </a:xfrm>
                          <a:custGeom>
                            <a:avLst/>
                            <a:gdLst>
                              <a:gd name="T0" fmla="+- 0 4469 4454"/>
                              <a:gd name="T1" fmla="*/ T0 w 63"/>
                              <a:gd name="T2" fmla="+- 0 3612 3612"/>
                              <a:gd name="T3" fmla="*/ 3612 h 548"/>
                              <a:gd name="T4" fmla="+- 0 4454 4454"/>
                              <a:gd name="T5" fmla="*/ T4 w 63"/>
                              <a:gd name="T6" fmla="+- 0 3612 3612"/>
                              <a:gd name="T7" fmla="*/ 3612 h 548"/>
                              <a:gd name="T8" fmla="+- 0 4502 4454"/>
                              <a:gd name="T9" fmla="*/ T8 w 63"/>
                              <a:gd name="T10" fmla="+- 0 4159 3612"/>
                              <a:gd name="T11" fmla="*/ 4159 h 548"/>
                              <a:gd name="T12" fmla="+- 0 4517 4454"/>
                              <a:gd name="T13" fmla="*/ T12 w 63"/>
                              <a:gd name="T14" fmla="+- 0 4154 3612"/>
                              <a:gd name="T15" fmla="*/ 4154 h 548"/>
                              <a:gd name="T16" fmla="+- 0 4469 4454"/>
                              <a:gd name="T17" fmla="*/ T16 w 63"/>
                              <a:gd name="T18" fmla="+- 0 3612 3612"/>
                              <a:gd name="T19" fmla="*/ 3612 h 5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3" h="548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48" y="547"/>
                                </a:lnTo>
                                <a:lnTo>
                                  <a:pt x="63" y="542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" name="Freeform 105"/>
                        <wps:cNvSpPr>
                          <a:spLocks/>
                        </wps:cNvSpPr>
                        <wps:spPr bwMode="auto">
                          <a:xfrm>
                            <a:off x="4512" y="4130"/>
                            <a:ext cx="178" cy="34"/>
                          </a:xfrm>
                          <a:custGeom>
                            <a:avLst/>
                            <a:gdLst>
                              <a:gd name="T0" fmla="+- 0 4690 4512"/>
                              <a:gd name="T1" fmla="*/ T0 w 178"/>
                              <a:gd name="T2" fmla="+- 0 4130 4130"/>
                              <a:gd name="T3" fmla="*/ 4130 h 34"/>
                              <a:gd name="T4" fmla="+- 0 4512 4512"/>
                              <a:gd name="T5" fmla="*/ T4 w 178"/>
                              <a:gd name="T6" fmla="+- 0 4149 4130"/>
                              <a:gd name="T7" fmla="*/ 4149 h 34"/>
                              <a:gd name="T8" fmla="+- 0 4512 4512"/>
                              <a:gd name="T9" fmla="*/ T8 w 178"/>
                              <a:gd name="T10" fmla="+- 0 4164 4130"/>
                              <a:gd name="T11" fmla="*/ 4164 h 34"/>
                              <a:gd name="T12" fmla="+- 0 4690 4512"/>
                              <a:gd name="T13" fmla="*/ T12 w 178"/>
                              <a:gd name="T14" fmla="+- 0 4149 4130"/>
                              <a:gd name="T15" fmla="*/ 4149 h 34"/>
                              <a:gd name="T16" fmla="+- 0 4690 4512"/>
                              <a:gd name="T17" fmla="*/ T16 w 178"/>
                              <a:gd name="T18" fmla="+- 0 4130 4130"/>
                              <a:gd name="T19" fmla="*/ 4130 h 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78" h="34">
                                <a:moveTo>
                                  <a:pt x="178" y="0"/>
                                </a:moveTo>
                                <a:lnTo>
                                  <a:pt x="0" y="19"/>
                                </a:lnTo>
                                <a:lnTo>
                                  <a:pt x="0" y="34"/>
                                </a:lnTo>
                                <a:lnTo>
                                  <a:pt x="178" y="19"/>
                                </a:lnTo>
                                <a:lnTo>
                                  <a:pt x="1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" name="Freeform 106"/>
                        <wps:cNvSpPr>
                          <a:spLocks/>
                        </wps:cNvSpPr>
                        <wps:spPr bwMode="auto">
                          <a:xfrm>
                            <a:off x="2476" y="3616"/>
                            <a:ext cx="1988" cy="197"/>
                          </a:xfrm>
                          <a:custGeom>
                            <a:avLst/>
                            <a:gdLst>
                              <a:gd name="T0" fmla="+- 0 4459 2477"/>
                              <a:gd name="T1" fmla="*/ T0 w 1988"/>
                              <a:gd name="T2" fmla="+- 0 3617 3617"/>
                              <a:gd name="T3" fmla="*/ 3617 h 197"/>
                              <a:gd name="T4" fmla="+- 0 2477 2477"/>
                              <a:gd name="T5" fmla="*/ T4 w 1988"/>
                              <a:gd name="T6" fmla="+- 0 3799 3617"/>
                              <a:gd name="T7" fmla="*/ 3799 h 197"/>
                              <a:gd name="T8" fmla="+- 0 2482 2477"/>
                              <a:gd name="T9" fmla="*/ T8 w 1988"/>
                              <a:gd name="T10" fmla="+- 0 3813 3617"/>
                              <a:gd name="T11" fmla="*/ 3813 h 197"/>
                              <a:gd name="T12" fmla="+- 0 4464 2477"/>
                              <a:gd name="T13" fmla="*/ T12 w 1988"/>
                              <a:gd name="T14" fmla="+- 0 3631 3617"/>
                              <a:gd name="T15" fmla="*/ 3631 h 197"/>
                              <a:gd name="T16" fmla="+- 0 4459 2477"/>
                              <a:gd name="T17" fmla="*/ T16 w 1988"/>
                              <a:gd name="T18" fmla="+- 0 3617 3617"/>
                              <a:gd name="T19" fmla="*/ 3617 h 1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88" h="197">
                                <a:moveTo>
                                  <a:pt x="1982" y="0"/>
                                </a:moveTo>
                                <a:lnTo>
                                  <a:pt x="0" y="182"/>
                                </a:lnTo>
                                <a:lnTo>
                                  <a:pt x="5" y="196"/>
                                </a:lnTo>
                                <a:lnTo>
                                  <a:pt x="1987" y="14"/>
                                </a:lnTo>
                                <a:lnTo>
                                  <a:pt x="19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" name="AutoShape 107"/>
                        <wps:cNvSpPr>
                          <a:spLocks/>
                        </wps:cNvSpPr>
                        <wps:spPr bwMode="auto">
                          <a:xfrm>
                            <a:off x="2587" y="4735"/>
                            <a:ext cx="3624" cy="1618"/>
                          </a:xfrm>
                          <a:custGeom>
                            <a:avLst/>
                            <a:gdLst>
                              <a:gd name="T0" fmla="+- 0 2587 2587"/>
                              <a:gd name="T1" fmla="*/ T0 w 3624"/>
                              <a:gd name="T2" fmla="+- 0 5061 4735"/>
                              <a:gd name="T3" fmla="*/ 5061 h 1618"/>
                              <a:gd name="T4" fmla="+- 0 2611 2587"/>
                              <a:gd name="T5" fmla="*/ T4 w 3624"/>
                              <a:gd name="T6" fmla="+- 0 5210 4735"/>
                              <a:gd name="T7" fmla="*/ 5210 h 1618"/>
                              <a:gd name="T8" fmla="+- 0 2650 2587"/>
                              <a:gd name="T9" fmla="*/ T8 w 3624"/>
                              <a:gd name="T10" fmla="+- 0 5349 4735"/>
                              <a:gd name="T11" fmla="*/ 5349 h 1618"/>
                              <a:gd name="T12" fmla="+- 0 2746 2587"/>
                              <a:gd name="T13" fmla="*/ T12 w 3624"/>
                              <a:gd name="T14" fmla="+- 0 5551 4735"/>
                              <a:gd name="T15" fmla="*/ 5551 h 1618"/>
                              <a:gd name="T16" fmla="+- 0 2827 2587"/>
                              <a:gd name="T17" fmla="*/ T16 w 3624"/>
                              <a:gd name="T18" fmla="+- 0 5671 4735"/>
                              <a:gd name="T19" fmla="*/ 5671 h 1618"/>
                              <a:gd name="T20" fmla="+- 0 2971 2587"/>
                              <a:gd name="T21" fmla="*/ T20 w 3624"/>
                              <a:gd name="T22" fmla="+- 0 5844 4735"/>
                              <a:gd name="T23" fmla="*/ 5844 h 1618"/>
                              <a:gd name="T24" fmla="+- 0 3086 2587"/>
                              <a:gd name="T25" fmla="*/ T24 w 3624"/>
                              <a:gd name="T26" fmla="+- 0 5945 4735"/>
                              <a:gd name="T27" fmla="*/ 5945 h 1618"/>
                              <a:gd name="T28" fmla="+- 0 3211 2587"/>
                              <a:gd name="T29" fmla="*/ T28 w 3624"/>
                              <a:gd name="T30" fmla="+- 0 6036 4735"/>
                              <a:gd name="T31" fmla="*/ 6036 h 1618"/>
                              <a:gd name="T32" fmla="+- 0 3422 2587"/>
                              <a:gd name="T33" fmla="*/ T32 w 3624"/>
                              <a:gd name="T34" fmla="+- 0 6156 4735"/>
                              <a:gd name="T35" fmla="*/ 6156 h 1618"/>
                              <a:gd name="T36" fmla="+- 0 3653 2587"/>
                              <a:gd name="T37" fmla="*/ T36 w 3624"/>
                              <a:gd name="T38" fmla="+- 0 6247 4735"/>
                              <a:gd name="T39" fmla="*/ 6247 h 1618"/>
                              <a:gd name="T40" fmla="+- 0 3902 2587"/>
                              <a:gd name="T41" fmla="*/ T40 w 3624"/>
                              <a:gd name="T42" fmla="+- 0 6309 4735"/>
                              <a:gd name="T43" fmla="*/ 6309 h 1618"/>
                              <a:gd name="T44" fmla="+- 0 4166 2587"/>
                              <a:gd name="T45" fmla="*/ T44 w 3624"/>
                              <a:gd name="T46" fmla="+- 0 6348 4735"/>
                              <a:gd name="T47" fmla="*/ 6348 h 1618"/>
                              <a:gd name="T48" fmla="+- 0 4344 2587"/>
                              <a:gd name="T49" fmla="*/ T48 w 3624"/>
                              <a:gd name="T50" fmla="+- 0 6353 4735"/>
                              <a:gd name="T51" fmla="*/ 6353 h 1618"/>
                              <a:gd name="T52" fmla="+- 0 4577 2587"/>
                              <a:gd name="T53" fmla="*/ T52 w 3624"/>
                              <a:gd name="T54" fmla="+- 0 6338 4735"/>
                              <a:gd name="T55" fmla="*/ 6338 h 1618"/>
                              <a:gd name="T56" fmla="+- 0 4253 2587"/>
                              <a:gd name="T57" fmla="*/ T56 w 3624"/>
                              <a:gd name="T58" fmla="+- 0 6333 4735"/>
                              <a:gd name="T59" fmla="*/ 6333 h 1618"/>
                              <a:gd name="T60" fmla="+- 0 4075 2587"/>
                              <a:gd name="T61" fmla="*/ T60 w 3624"/>
                              <a:gd name="T62" fmla="+- 0 6324 4735"/>
                              <a:gd name="T63" fmla="*/ 6324 h 1618"/>
                              <a:gd name="T64" fmla="+- 0 3658 2587"/>
                              <a:gd name="T65" fmla="*/ T64 w 3624"/>
                              <a:gd name="T66" fmla="+- 0 6233 4735"/>
                              <a:gd name="T67" fmla="*/ 6233 h 1618"/>
                              <a:gd name="T68" fmla="+- 0 3427 2587"/>
                              <a:gd name="T69" fmla="*/ T68 w 3624"/>
                              <a:gd name="T70" fmla="+- 0 6141 4735"/>
                              <a:gd name="T71" fmla="*/ 6141 h 1618"/>
                              <a:gd name="T72" fmla="+- 0 3221 2587"/>
                              <a:gd name="T73" fmla="*/ T72 w 3624"/>
                              <a:gd name="T74" fmla="+- 0 6026 4735"/>
                              <a:gd name="T75" fmla="*/ 6026 h 1618"/>
                              <a:gd name="T76" fmla="+- 0 3096 2587"/>
                              <a:gd name="T77" fmla="*/ T76 w 3624"/>
                              <a:gd name="T78" fmla="+- 0 5935 4735"/>
                              <a:gd name="T79" fmla="*/ 5935 h 1618"/>
                              <a:gd name="T80" fmla="+- 0 2981 2587"/>
                              <a:gd name="T81" fmla="*/ T80 w 3624"/>
                              <a:gd name="T82" fmla="+- 0 5834 4735"/>
                              <a:gd name="T83" fmla="*/ 5834 h 1618"/>
                              <a:gd name="T84" fmla="+- 0 2880 2587"/>
                              <a:gd name="T85" fmla="*/ T84 w 3624"/>
                              <a:gd name="T86" fmla="+- 0 5724 4735"/>
                              <a:gd name="T87" fmla="*/ 5724 h 1618"/>
                              <a:gd name="T88" fmla="+- 0 2794 2587"/>
                              <a:gd name="T89" fmla="*/ T88 w 3624"/>
                              <a:gd name="T90" fmla="+- 0 5604 4735"/>
                              <a:gd name="T91" fmla="*/ 5604 h 1618"/>
                              <a:gd name="T92" fmla="+- 0 2722 2587"/>
                              <a:gd name="T93" fmla="*/ T92 w 3624"/>
                              <a:gd name="T94" fmla="+- 0 5479 4735"/>
                              <a:gd name="T95" fmla="*/ 5479 h 1618"/>
                              <a:gd name="T96" fmla="+- 0 2645 2587"/>
                              <a:gd name="T97" fmla="*/ T96 w 3624"/>
                              <a:gd name="T98" fmla="+- 0 5277 4735"/>
                              <a:gd name="T99" fmla="*/ 5277 h 1618"/>
                              <a:gd name="T100" fmla="+- 0 2611 2587"/>
                              <a:gd name="T101" fmla="*/ T100 w 3624"/>
                              <a:gd name="T102" fmla="+- 0 5133 4735"/>
                              <a:gd name="T103" fmla="*/ 5133 h 1618"/>
                              <a:gd name="T104" fmla="+- 0 6206 2587"/>
                              <a:gd name="T105" fmla="*/ T104 w 3624"/>
                              <a:gd name="T106" fmla="+- 0 4735 4735"/>
                              <a:gd name="T107" fmla="*/ 4735 h 1618"/>
                              <a:gd name="T108" fmla="+- 0 6197 2587"/>
                              <a:gd name="T109" fmla="*/ T108 w 3624"/>
                              <a:gd name="T110" fmla="+- 0 4807 4735"/>
                              <a:gd name="T111" fmla="*/ 4807 h 1618"/>
                              <a:gd name="T112" fmla="+- 0 6192 2587"/>
                              <a:gd name="T113" fmla="*/ T112 w 3624"/>
                              <a:gd name="T114" fmla="+- 0 4956 4735"/>
                              <a:gd name="T115" fmla="*/ 4956 h 1618"/>
                              <a:gd name="T116" fmla="+- 0 6168 2587"/>
                              <a:gd name="T117" fmla="*/ T116 w 3624"/>
                              <a:gd name="T118" fmla="+- 0 5095 4735"/>
                              <a:gd name="T119" fmla="*/ 5095 h 1618"/>
                              <a:gd name="T120" fmla="+- 0 6101 2587"/>
                              <a:gd name="T121" fmla="*/ T120 w 3624"/>
                              <a:gd name="T122" fmla="+- 0 5301 4735"/>
                              <a:gd name="T123" fmla="*/ 5301 h 1618"/>
                              <a:gd name="T124" fmla="+- 0 6038 2587"/>
                              <a:gd name="T125" fmla="*/ T124 w 3624"/>
                              <a:gd name="T126" fmla="+- 0 5436 4735"/>
                              <a:gd name="T127" fmla="*/ 5436 h 1618"/>
                              <a:gd name="T128" fmla="+- 0 5914 2587"/>
                              <a:gd name="T129" fmla="*/ T128 w 3624"/>
                              <a:gd name="T130" fmla="+- 0 5623 4735"/>
                              <a:gd name="T131" fmla="*/ 5623 h 1618"/>
                              <a:gd name="T132" fmla="+- 0 5813 2587"/>
                              <a:gd name="T133" fmla="*/ T132 w 3624"/>
                              <a:gd name="T134" fmla="+- 0 5738 4735"/>
                              <a:gd name="T135" fmla="*/ 5738 h 1618"/>
                              <a:gd name="T136" fmla="+- 0 5573 2587"/>
                              <a:gd name="T137" fmla="*/ T136 w 3624"/>
                              <a:gd name="T138" fmla="+- 0 5945 4735"/>
                              <a:gd name="T139" fmla="*/ 5945 h 1618"/>
                              <a:gd name="T140" fmla="+- 0 5438 2587"/>
                              <a:gd name="T141" fmla="*/ T140 w 3624"/>
                              <a:gd name="T142" fmla="+- 0 6036 4735"/>
                              <a:gd name="T143" fmla="*/ 6036 h 1618"/>
                              <a:gd name="T144" fmla="+- 0 5218 2587"/>
                              <a:gd name="T145" fmla="*/ T144 w 3624"/>
                              <a:gd name="T146" fmla="+- 0 6151 4735"/>
                              <a:gd name="T147" fmla="*/ 6151 h 1618"/>
                              <a:gd name="T148" fmla="+- 0 4973 2587"/>
                              <a:gd name="T149" fmla="*/ T148 w 3624"/>
                              <a:gd name="T150" fmla="+- 0 6242 4735"/>
                              <a:gd name="T151" fmla="*/ 6242 h 1618"/>
                              <a:gd name="T152" fmla="+- 0 4714 2587"/>
                              <a:gd name="T153" fmla="*/ T152 w 3624"/>
                              <a:gd name="T154" fmla="+- 0 6305 4735"/>
                              <a:gd name="T155" fmla="*/ 6305 h 1618"/>
                              <a:gd name="T156" fmla="+- 0 4531 2587"/>
                              <a:gd name="T157" fmla="*/ T156 w 3624"/>
                              <a:gd name="T158" fmla="+- 0 6329 4735"/>
                              <a:gd name="T159" fmla="*/ 6329 h 1618"/>
                              <a:gd name="T160" fmla="+- 0 4577 2587"/>
                              <a:gd name="T161" fmla="*/ T160 w 3624"/>
                              <a:gd name="T162" fmla="+- 0 6338 4735"/>
                              <a:gd name="T163" fmla="*/ 6338 h 1618"/>
                              <a:gd name="T164" fmla="+- 0 4714 2587"/>
                              <a:gd name="T165" fmla="*/ T164 w 3624"/>
                              <a:gd name="T166" fmla="+- 0 6319 4735"/>
                              <a:gd name="T167" fmla="*/ 6319 h 1618"/>
                              <a:gd name="T168" fmla="+- 0 4891 2587"/>
                              <a:gd name="T169" fmla="*/ T168 w 3624"/>
                              <a:gd name="T170" fmla="+- 0 6281 4735"/>
                              <a:gd name="T171" fmla="*/ 6281 h 1618"/>
                              <a:gd name="T172" fmla="+- 0 5059 2587"/>
                              <a:gd name="T173" fmla="*/ T172 w 3624"/>
                              <a:gd name="T174" fmla="+- 0 6228 4735"/>
                              <a:gd name="T175" fmla="*/ 6228 h 1618"/>
                              <a:gd name="T176" fmla="+- 0 5222 2587"/>
                              <a:gd name="T177" fmla="*/ T176 w 3624"/>
                              <a:gd name="T178" fmla="+- 0 6165 4735"/>
                              <a:gd name="T179" fmla="*/ 6165 h 1618"/>
                              <a:gd name="T180" fmla="+- 0 5448 2587"/>
                              <a:gd name="T181" fmla="*/ T180 w 3624"/>
                              <a:gd name="T182" fmla="+- 0 6045 4735"/>
                              <a:gd name="T183" fmla="*/ 6045 h 1618"/>
                              <a:gd name="T184" fmla="+- 0 5650 2587"/>
                              <a:gd name="T185" fmla="*/ T184 w 3624"/>
                              <a:gd name="T186" fmla="+- 0 5906 4735"/>
                              <a:gd name="T187" fmla="*/ 5906 h 1618"/>
                              <a:gd name="T188" fmla="+- 0 5822 2587"/>
                              <a:gd name="T189" fmla="*/ T188 w 3624"/>
                              <a:gd name="T190" fmla="+- 0 5748 4735"/>
                              <a:gd name="T191" fmla="*/ 5748 h 1618"/>
                              <a:gd name="T192" fmla="+- 0 5923 2587"/>
                              <a:gd name="T193" fmla="*/ T192 w 3624"/>
                              <a:gd name="T194" fmla="+- 0 5633 4735"/>
                              <a:gd name="T195" fmla="*/ 5633 h 1618"/>
                              <a:gd name="T196" fmla="+- 0 6010 2587"/>
                              <a:gd name="T197" fmla="*/ T196 w 3624"/>
                              <a:gd name="T198" fmla="+- 0 5508 4735"/>
                              <a:gd name="T199" fmla="*/ 5508 h 1618"/>
                              <a:gd name="T200" fmla="+- 0 6086 2587"/>
                              <a:gd name="T201" fmla="*/ T200 w 3624"/>
                              <a:gd name="T202" fmla="+- 0 5378 4735"/>
                              <a:gd name="T203" fmla="*/ 5378 h 1618"/>
                              <a:gd name="T204" fmla="+- 0 6139 2587"/>
                              <a:gd name="T205" fmla="*/ T204 w 3624"/>
                              <a:gd name="T206" fmla="+- 0 5239 4735"/>
                              <a:gd name="T207" fmla="*/ 5239 h 1618"/>
                              <a:gd name="T208" fmla="+- 0 6182 2587"/>
                              <a:gd name="T209" fmla="*/ T208 w 3624"/>
                              <a:gd name="T210" fmla="+- 0 5100 4735"/>
                              <a:gd name="T211" fmla="*/ 5100 h 1618"/>
                              <a:gd name="T212" fmla="+- 0 6206 2587"/>
                              <a:gd name="T213" fmla="*/ T212 w 3624"/>
                              <a:gd name="T214" fmla="+- 0 4956 4735"/>
                              <a:gd name="T215" fmla="*/ 4956 h 1618"/>
                              <a:gd name="T216" fmla="+- 0 6211 2587"/>
                              <a:gd name="T217" fmla="*/ T216 w 3624"/>
                              <a:gd name="T218" fmla="+- 0 4807 4735"/>
                              <a:gd name="T219" fmla="*/ 4807 h 16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3624" h="1618">
                                <a:moveTo>
                                  <a:pt x="15" y="326"/>
                                </a:moveTo>
                                <a:lnTo>
                                  <a:pt x="0" y="326"/>
                                </a:lnTo>
                                <a:lnTo>
                                  <a:pt x="10" y="403"/>
                                </a:lnTo>
                                <a:lnTo>
                                  <a:pt x="24" y="475"/>
                                </a:lnTo>
                                <a:lnTo>
                                  <a:pt x="43" y="547"/>
                                </a:lnTo>
                                <a:lnTo>
                                  <a:pt x="63" y="614"/>
                                </a:lnTo>
                                <a:lnTo>
                                  <a:pt x="120" y="749"/>
                                </a:lnTo>
                                <a:lnTo>
                                  <a:pt x="159" y="816"/>
                                </a:lnTo>
                                <a:lnTo>
                                  <a:pt x="197" y="878"/>
                                </a:lnTo>
                                <a:lnTo>
                                  <a:pt x="240" y="936"/>
                                </a:lnTo>
                                <a:lnTo>
                                  <a:pt x="283" y="998"/>
                                </a:lnTo>
                                <a:lnTo>
                                  <a:pt x="384" y="1109"/>
                                </a:lnTo>
                                <a:lnTo>
                                  <a:pt x="442" y="1162"/>
                                </a:lnTo>
                                <a:lnTo>
                                  <a:pt x="499" y="1210"/>
                                </a:lnTo>
                                <a:lnTo>
                                  <a:pt x="562" y="1258"/>
                                </a:lnTo>
                                <a:lnTo>
                                  <a:pt x="624" y="1301"/>
                                </a:lnTo>
                                <a:lnTo>
                                  <a:pt x="691" y="1344"/>
                                </a:lnTo>
                                <a:lnTo>
                                  <a:pt x="835" y="1421"/>
                                </a:lnTo>
                                <a:lnTo>
                                  <a:pt x="912" y="1454"/>
                                </a:lnTo>
                                <a:lnTo>
                                  <a:pt x="1066" y="1512"/>
                                </a:lnTo>
                                <a:lnTo>
                                  <a:pt x="1229" y="1560"/>
                                </a:lnTo>
                                <a:lnTo>
                                  <a:pt x="1315" y="1574"/>
                                </a:lnTo>
                                <a:lnTo>
                                  <a:pt x="1402" y="1594"/>
                                </a:lnTo>
                                <a:lnTo>
                                  <a:pt x="1579" y="1613"/>
                                </a:lnTo>
                                <a:lnTo>
                                  <a:pt x="1666" y="1618"/>
                                </a:lnTo>
                                <a:lnTo>
                                  <a:pt x="1757" y="1618"/>
                                </a:lnTo>
                                <a:lnTo>
                                  <a:pt x="1944" y="1608"/>
                                </a:lnTo>
                                <a:lnTo>
                                  <a:pt x="1990" y="1603"/>
                                </a:lnTo>
                                <a:lnTo>
                                  <a:pt x="1757" y="1603"/>
                                </a:lnTo>
                                <a:lnTo>
                                  <a:pt x="1666" y="1598"/>
                                </a:lnTo>
                                <a:lnTo>
                                  <a:pt x="1579" y="1598"/>
                                </a:lnTo>
                                <a:lnTo>
                                  <a:pt x="1488" y="1589"/>
                                </a:lnTo>
                                <a:lnTo>
                                  <a:pt x="1234" y="1546"/>
                                </a:lnTo>
                                <a:lnTo>
                                  <a:pt x="1071" y="1498"/>
                                </a:lnTo>
                                <a:lnTo>
                                  <a:pt x="917" y="1440"/>
                                </a:lnTo>
                                <a:lnTo>
                                  <a:pt x="840" y="1406"/>
                                </a:lnTo>
                                <a:lnTo>
                                  <a:pt x="768" y="1368"/>
                                </a:lnTo>
                                <a:lnTo>
                                  <a:pt x="634" y="1291"/>
                                </a:lnTo>
                                <a:lnTo>
                                  <a:pt x="571" y="1243"/>
                                </a:lnTo>
                                <a:lnTo>
                                  <a:pt x="509" y="1200"/>
                                </a:lnTo>
                                <a:lnTo>
                                  <a:pt x="451" y="1147"/>
                                </a:lnTo>
                                <a:lnTo>
                                  <a:pt x="394" y="1099"/>
                                </a:lnTo>
                                <a:lnTo>
                                  <a:pt x="346" y="1042"/>
                                </a:lnTo>
                                <a:lnTo>
                                  <a:pt x="293" y="989"/>
                                </a:lnTo>
                                <a:lnTo>
                                  <a:pt x="250" y="931"/>
                                </a:lnTo>
                                <a:lnTo>
                                  <a:pt x="207" y="869"/>
                                </a:lnTo>
                                <a:lnTo>
                                  <a:pt x="168" y="806"/>
                                </a:lnTo>
                                <a:lnTo>
                                  <a:pt x="135" y="744"/>
                                </a:lnTo>
                                <a:lnTo>
                                  <a:pt x="77" y="610"/>
                                </a:lnTo>
                                <a:lnTo>
                                  <a:pt x="58" y="542"/>
                                </a:lnTo>
                                <a:lnTo>
                                  <a:pt x="39" y="470"/>
                                </a:lnTo>
                                <a:lnTo>
                                  <a:pt x="24" y="398"/>
                                </a:lnTo>
                                <a:lnTo>
                                  <a:pt x="15" y="326"/>
                                </a:lnTo>
                                <a:close/>
                                <a:moveTo>
                                  <a:pt x="3619" y="0"/>
                                </a:moveTo>
                                <a:lnTo>
                                  <a:pt x="3605" y="0"/>
                                </a:lnTo>
                                <a:lnTo>
                                  <a:pt x="3610" y="72"/>
                                </a:lnTo>
                                <a:lnTo>
                                  <a:pt x="3610" y="149"/>
                                </a:lnTo>
                                <a:lnTo>
                                  <a:pt x="3605" y="221"/>
                                </a:lnTo>
                                <a:lnTo>
                                  <a:pt x="3595" y="293"/>
                                </a:lnTo>
                                <a:lnTo>
                                  <a:pt x="3581" y="360"/>
                                </a:lnTo>
                                <a:lnTo>
                                  <a:pt x="3562" y="432"/>
                                </a:lnTo>
                                <a:lnTo>
                                  <a:pt x="3514" y="566"/>
                                </a:lnTo>
                                <a:lnTo>
                                  <a:pt x="3485" y="634"/>
                                </a:lnTo>
                                <a:lnTo>
                                  <a:pt x="3451" y="701"/>
                                </a:lnTo>
                                <a:lnTo>
                                  <a:pt x="3413" y="763"/>
                                </a:lnTo>
                                <a:lnTo>
                                  <a:pt x="3327" y="888"/>
                                </a:lnTo>
                                <a:lnTo>
                                  <a:pt x="3279" y="946"/>
                                </a:lnTo>
                                <a:lnTo>
                                  <a:pt x="3226" y="1003"/>
                                </a:lnTo>
                                <a:lnTo>
                                  <a:pt x="3053" y="1162"/>
                                </a:lnTo>
                                <a:lnTo>
                                  <a:pt x="2986" y="1210"/>
                                </a:lnTo>
                                <a:lnTo>
                                  <a:pt x="2923" y="1258"/>
                                </a:lnTo>
                                <a:lnTo>
                                  <a:pt x="2851" y="1301"/>
                                </a:lnTo>
                                <a:lnTo>
                                  <a:pt x="2707" y="1378"/>
                                </a:lnTo>
                                <a:lnTo>
                                  <a:pt x="2631" y="1416"/>
                                </a:lnTo>
                                <a:lnTo>
                                  <a:pt x="2549" y="1450"/>
                                </a:lnTo>
                                <a:lnTo>
                                  <a:pt x="2386" y="1507"/>
                                </a:lnTo>
                                <a:lnTo>
                                  <a:pt x="2299" y="1531"/>
                                </a:lnTo>
                                <a:lnTo>
                                  <a:pt x="2127" y="1570"/>
                                </a:lnTo>
                                <a:lnTo>
                                  <a:pt x="2035" y="1579"/>
                                </a:lnTo>
                                <a:lnTo>
                                  <a:pt x="1944" y="1594"/>
                                </a:lnTo>
                                <a:lnTo>
                                  <a:pt x="1757" y="1603"/>
                                </a:lnTo>
                                <a:lnTo>
                                  <a:pt x="1990" y="1603"/>
                                </a:lnTo>
                                <a:lnTo>
                                  <a:pt x="2035" y="1598"/>
                                </a:lnTo>
                                <a:lnTo>
                                  <a:pt x="2127" y="1584"/>
                                </a:lnTo>
                                <a:lnTo>
                                  <a:pt x="2218" y="1565"/>
                                </a:lnTo>
                                <a:lnTo>
                                  <a:pt x="2304" y="1546"/>
                                </a:lnTo>
                                <a:lnTo>
                                  <a:pt x="2391" y="1522"/>
                                </a:lnTo>
                                <a:lnTo>
                                  <a:pt x="2472" y="1493"/>
                                </a:lnTo>
                                <a:lnTo>
                                  <a:pt x="2559" y="1464"/>
                                </a:lnTo>
                                <a:lnTo>
                                  <a:pt x="2635" y="1430"/>
                                </a:lnTo>
                                <a:lnTo>
                                  <a:pt x="2789" y="1354"/>
                                </a:lnTo>
                                <a:lnTo>
                                  <a:pt x="2861" y="1310"/>
                                </a:lnTo>
                                <a:lnTo>
                                  <a:pt x="2928" y="1267"/>
                                </a:lnTo>
                                <a:lnTo>
                                  <a:pt x="3063" y="1171"/>
                                </a:lnTo>
                                <a:lnTo>
                                  <a:pt x="3125" y="1123"/>
                                </a:lnTo>
                                <a:lnTo>
                                  <a:pt x="3235" y="1013"/>
                                </a:lnTo>
                                <a:lnTo>
                                  <a:pt x="3288" y="955"/>
                                </a:lnTo>
                                <a:lnTo>
                                  <a:pt x="3336" y="898"/>
                                </a:lnTo>
                                <a:lnTo>
                                  <a:pt x="3384" y="835"/>
                                </a:lnTo>
                                <a:lnTo>
                                  <a:pt x="3423" y="773"/>
                                </a:lnTo>
                                <a:lnTo>
                                  <a:pt x="3461" y="706"/>
                                </a:lnTo>
                                <a:lnTo>
                                  <a:pt x="3499" y="643"/>
                                </a:lnTo>
                                <a:lnTo>
                                  <a:pt x="3528" y="576"/>
                                </a:lnTo>
                                <a:lnTo>
                                  <a:pt x="3552" y="504"/>
                                </a:lnTo>
                                <a:lnTo>
                                  <a:pt x="3576" y="437"/>
                                </a:lnTo>
                                <a:lnTo>
                                  <a:pt x="3595" y="365"/>
                                </a:lnTo>
                                <a:lnTo>
                                  <a:pt x="3610" y="293"/>
                                </a:lnTo>
                                <a:lnTo>
                                  <a:pt x="3619" y="221"/>
                                </a:lnTo>
                                <a:lnTo>
                                  <a:pt x="3624" y="149"/>
                                </a:lnTo>
                                <a:lnTo>
                                  <a:pt x="3624" y="72"/>
                                </a:lnTo>
                                <a:lnTo>
                                  <a:pt x="3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" name="AutoShape 108"/>
                        <wps:cNvSpPr>
                          <a:spLocks/>
                        </wps:cNvSpPr>
                        <wps:spPr bwMode="auto">
                          <a:xfrm>
                            <a:off x="4080" y="1720"/>
                            <a:ext cx="341" cy="3351"/>
                          </a:xfrm>
                          <a:custGeom>
                            <a:avLst/>
                            <a:gdLst>
                              <a:gd name="T0" fmla="+- 0 4125 4080"/>
                              <a:gd name="T1" fmla="*/ T0 w 341"/>
                              <a:gd name="T2" fmla="+- 0 1919 1721"/>
                              <a:gd name="T3" fmla="*/ 1919 h 3351"/>
                              <a:gd name="T4" fmla="+- 0 4111 4080"/>
                              <a:gd name="T5" fmla="*/ T4 w 341"/>
                              <a:gd name="T6" fmla="+- 0 1920 1721"/>
                              <a:gd name="T7" fmla="*/ 1920 h 3351"/>
                              <a:gd name="T8" fmla="+- 0 4402 4080"/>
                              <a:gd name="T9" fmla="*/ T8 w 341"/>
                              <a:gd name="T10" fmla="+- 0 5071 1721"/>
                              <a:gd name="T11" fmla="*/ 5071 h 3351"/>
                              <a:gd name="T12" fmla="+- 0 4421 4080"/>
                              <a:gd name="T13" fmla="*/ T12 w 341"/>
                              <a:gd name="T14" fmla="+- 0 5071 1721"/>
                              <a:gd name="T15" fmla="*/ 5071 h 3351"/>
                              <a:gd name="T16" fmla="+- 0 4125 4080"/>
                              <a:gd name="T17" fmla="*/ T16 w 341"/>
                              <a:gd name="T18" fmla="+- 0 1919 1721"/>
                              <a:gd name="T19" fmla="*/ 1919 h 3351"/>
                              <a:gd name="T20" fmla="+- 0 4099 4080"/>
                              <a:gd name="T21" fmla="*/ T20 w 341"/>
                              <a:gd name="T22" fmla="+- 0 1721 1721"/>
                              <a:gd name="T23" fmla="*/ 1721 h 3351"/>
                              <a:gd name="T24" fmla="+- 0 4080 4080"/>
                              <a:gd name="T25" fmla="*/ T24 w 341"/>
                              <a:gd name="T26" fmla="+- 0 1922 1721"/>
                              <a:gd name="T27" fmla="*/ 1922 h 3351"/>
                              <a:gd name="T28" fmla="+- 0 4111 4080"/>
                              <a:gd name="T29" fmla="*/ T28 w 341"/>
                              <a:gd name="T30" fmla="+- 0 1920 1721"/>
                              <a:gd name="T31" fmla="*/ 1920 h 3351"/>
                              <a:gd name="T32" fmla="+- 0 4109 4080"/>
                              <a:gd name="T33" fmla="*/ T32 w 341"/>
                              <a:gd name="T34" fmla="+- 0 1898 1721"/>
                              <a:gd name="T35" fmla="*/ 1898 h 3351"/>
                              <a:gd name="T36" fmla="+- 0 4151 4080"/>
                              <a:gd name="T37" fmla="*/ T36 w 341"/>
                              <a:gd name="T38" fmla="+- 0 1898 1721"/>
                              <a:gd name="T39" fmla="*/ 1898 h 3351"/>
                              <a:gd name="T40" fmla="+- 0 4099 4080"/>
                              <a:gd name="T41" fmla="*/ T40 w 341"/>
                              <a:gd name="T42" fmla="+- 0 1721 1721"/>
                              <a:gd name="T43" fmla="*/ 1721 h 3351"/>
                              <a:gd name="T44" fmla="+- 0 4123 4080"/>
                              <a:gd name="T45" fmla="*/ T44 w 341"/>
                              <a:gd name="T46" fmla="+- 0 1898 1721"/>
                              <a:gd name="T47" fmla="*/ 1898 h 3351"/>
                              <a:gd name="T48" fmla="+- 0 4109 4080"/>
                              <a:gd name="T49" fmla="*/ T48 w 341"/>
                              <a:gd name="T50" fmla="+- 0 1898 1721"/>
                              <a:gd name="T51" fmla="*/ 1898 h 3351"/>
                              <a:gd name="T52" fmla="+- 0 4111 4080"/>
                              <a:gd name="T53" fmla="*/ T52 w 341"/>
                              <a:gd name="T54" fmla="+- 0 1920 1721"/>
                              <a:gd name="T55" fmla="*/ 1920 h 3351"/>
                              <a:gd name="T56" fmla="+- 0 4125 4080"/>
                              <a:gd name="T57" fmla="*/ T56 w 341"/>
                              <a:gd name="T58" fmla="+- 0 1919 1721"/>
                              <a:gd name="T59" fmla="*/ 1919 h 3351"/>
                              <a:gd name="T60" fmla="+- 0 4123 4080"/>
                              <a:gd name="T61" fmla="*/ T60 w 341"/>
                              <a:gd name="T62" fmla="+- 0 1898 1721"/>
                              <a:gd name="T63" fmla="*/ 1898 h 3351"/>
                              <a:gd name="T64" fmla="+- 0 4151 4080"/>
                              <a:gd name="T65" fmla="*/ T64 w 341"/>
                              <a:gd name="T66" fmla="+- 0 1898 1721"/>
                              <a:gd name="T67" fmla="*/ 1898 h 3351"/>
                              <a:gd name="T68" fmla="+- 0 4123 4080"/>
                              <a:gd name="T69" fmla="*/ T68 w 341"/>
                              <a:gd name="T70" fmla="+- 0 1898 1721"/>
                              <a:gd name="T71" fmla="*/ 1898 h 3351"/>
                              <a:gd name="T72" fmla="+- 0 4125 4080"/>
                              <a:gd name="T73" fmla="*/ T72 w 341"/>
                              <a:gd name="T74" fmla="+- 0 1919 1721"/>
                              <a:gd name="T75" fmla="*/ 1919 h 3351"/>
                              <a:gd name="T76" fmla="+- 0 4157 4080"/>
                              <a:gd name="T77" fmla="*/ T76 w 341"/>
                              <a:gd name="T78" fmla="+- 0 1917 1721"/>
                              <a:gd name="T79" fmla="*/ 1917 h 3351"/>
                              <a:gd name="T80" fmla="+- 0 4151 4080"/>
                              <a:gd name="T81" fmla="*/ T80 w 341"/>
                              <a:gd name="T82" fmla="+- 0 1898 1721"/>
                              <a:gd name="T83" fmla="*/ 1898 h 3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41" h="3351">
                                <a:moveTo>
                                  <a:pt x="45" y="198"/>
                                </a:moveTo>
                                <a:lnTo>
                                  <a:pt x="31" y="199"/>
                                </a:lnTo>
                                <a:lnTo>
                                  <a:pt x="322" y="3350"/>
                                </a:lnTo>
                                <a:lnTo>
                                  <a:pt x="341" y="3350"/>
                                </a:lnTo>
                                <a:lnTo>
                                  <a:pt x="45" y="198"/>
                                </a:lnTo>
                                <a:close/>
                                <a:moveTo>
                                  <a:pt x="19" y="0"/>
                                </a:moveTo>
                                <a:lnTo>
                                  <a:pt x="0" y="201"/>
                                </a:lnTo>
                                <a:lnTo>
                                  <a:pt x="31" y="199"/>
                                </a:lnTo>
                                <a:lnTo>
                                  <a:pt x="29" y="177"/>
                                </a:lnTo>
                                <a:lnTo>
                                  <a:pt x="71" y="177"/>
                                </a:lnTo>
                                <a:lnTo>
                                  <a:pt x="19" y="0"/>
                                </a:lnTo>
                                <a:close/>
                                <a:moveTo>
                                  <a:pt x="43" y="177"/>
                                </a:moveTo>
                                <a:lnTo>
                                  <a:pt x="29" y="177"/>
                                </a:lnTo>
                                <a:lnTo>
                                  <a:pt x="31" y="199"/>
                                </a:lnTo>
                                <a:lnTo>
                                  <a:pt x="45" y="198"/>
                                </a:lnTo>
                                <a:lnTo>
                                  <a:pt x="43" y="177"/>
                                </a:lnTo>
                                <a:close/>
                                <a:moveTo>
                                  <a:pt x="71" y="177"/>
                                </a:moveTo>
                                <a:lnTo>
                                  <a:pt x="43" y="177"/>
                                </a:lnTo>
                                <a:lnTo>
                                  <a:pt x="45" y="198"/>
                                </a:lnTo>
                                <a:lnTo>
                                  <a:pt x="77" y="196"/>
                                </a:lnTo>
                                <a:lnTo>
                                  <a:pt x="71" y="1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AutoShape 109"/>
                        <wps:cNvSpPr>
                          <a:spLocks/>
                        </wps:cNvSpPr>
                        <wps:spPr bwMode="auto">
                          <a:xfrm>
                            <a:off x="4411" y="4557"/>
                            <a:ext cx="5319" cy="524"/>
                          </a:xfrm>
                          <a:custGeom>
                            <a:avLst/>
                            <a:gdLst>
                              <a:gd name="T0" fmla="+- 0 9530 4411"/>
                              <a:gd name="T1" fmla="*/ T0 w 5319"/>
                              <a:gd name="T2" fmla="+- 0 4588 4557"/>
                              <a:gd name="T3" fmla="*/ 4588 h 524"/>
                              <a:gd name="T4" fmla="+- 0 4411 4411"/>
                              <a:gd name="T5" fmla="*/ T4 w 5319"/>
                              <a:gd name="T6" fmla="+- 0 5066 4557"/>
                              <a:gd name="T7" fmla="*/ 5066 h 524"/>
                              <a:gd name="T8" fmla="+- 0 4416 4411"/>
                              <a:gd name="T9" fmla="*/ T8 w 5319"/>
                              <a:gd name="T10" fmla="+- 0 5081 4557"/>
                              <a:gd name="T11" fmla="*/ 5081 h 524"/>
                              <a:gd name="T12" fmla="+- 0 9531 4411"/>
                              <a:gd name="T13" fmla="*/ T12 w 5319"/>
                              <a:gd name="T14" fmla="+- 0 4603 4557"/>
                              <a:gd name="T15" fmla="*/ 4603 h 524"/>
                              <a:gd name="T16" fmla="+- 0 9530 4411"/>
                              <a:gd name="T17" fmla="*/ T16 w 5319"/>
                              <a:gd name="T18" fmla="+- 0 4588 4557"/>
                              <a:gd name="T19" fmla="*/ 4588 h 524"/>
                              <a:gd name="T20" fmla="+- 0 9697 4411"/>
                              <a:gd name="T21" fmla="*/ T20 w 5319"/>
                              <a:gd name="T22" fmla="+- 0 4586 4557"/>
                              <a:gd name="T23" fmla="*/ 4586 h 524"/>
                              <a:gd name="T24" fmla="+- 0 9552 4411"/>
                              <a:gd name="T25" fmla="*/ T24 w 5319"/>
                              <a:gd name="T26" fmla="+- 0 4586 4557"/>
                              <a:gd name="T27" fmla="*/ 4586 h 524"/>
                              <a:gd name="T28" fmla="+- 0 9552 4411"/>
                              <a:gd name="T29" fmla="*/ T28 w 5319"/>
                              <a:gd name="T30" fmla="+- 0 4601 4557"/>
                              <a:gd name="T31" fmla="*/ 4601 h 524"/>
                              <a:gd name="T32" fmla="+- 0 9531 4411"/>
                              <a:gd name="T33" fmla="*/ T32 w 5319"/>
                              <a:gd name="T34" fmla="+- 0 4603 4557"/>
                              <a:gd name="T35" fmla="*/ 4603 h 524"/>
                              <a:gd name="T36" fmla="+- 0 9533 4411"/>
                              <a:gd name="T37" fmla="*/ T36 w 5319"/>
                              <a:gd name="T38" fmla="+- 0 4634 4557"/>
                              <a:gd name="T39" fmla="*/ 4634 h 524"/>
                              <a:gd name="T40" fmla="+- 0 9697 4411"/>
                              <a:gd name="T41" fmla="*/ T40 w 5319"/>
                              <a:gd name="T42" fmla="+- 0 4586 4557"/>
                              <a:gd name="T43" fmla="*/ 4586 h 524"/>
                              <a:gd name="T44" fmla="+- 0 9552 4411"/>
                              <a:gd name="T45" fmla="*/ T44 w 5319"/>
                              <a:gd name="T46" fmla="+- 0 4586 4557"/>
                              <a:gd name="T47" fmla="*/ 4586 h 524"/>
                              <a:gd name="T48" fmla="+- 0 9530 4411"/>
                              <a:gd name="T49" fmla="*/ T48 w 5319"/>
                              <a:gd name="T50" fmla="+- 0 4588 4557"/>
                              <a:gd name="T51" fmla="*/ 4588 h 524"/>
                              <a:gd name="T52" fmla="+- 0 9531 4411"/>
                              <a:gd name="T53" fmla="*/ T52 w 5319"/>
                              <a:gd name="T54" fmla="+- 0 4603 4557"/>
                              <a:gd name="T55" fmla="*/ 4603 h 524"/>
                              <a:gd name="T56" fmla="+- 0 9552 4411"/>
                              <a:gd name="T57" fmla="*/ T56 w 5319"/>
                              <a:gd name="T58" fmla="+- 0 4601 4557"/>
                              <a:gd name="T59" fmla="*/ 4601 h 524"/>
                              <a:gd name="T60" fmla="+- 0 9552 4411"/>
                              <a:gd name="T61" fmla="*/ T60 w 5319"/>
                              <a:gd name="T62" fmla="+- 0 4586 4557"/>
                              <a:gd name="T63" fmla="*/ 4586 h 524"/>
                              <a:gd name="T64" fmla="+- 0 9528 4411"/>
                              <a:gd name="T65" fmla="*/ T64 w 5319"/>
                              <a:gd name="T66" fmla="+- 0 4557 4557"/>
                              <a:gd name="T67" fmla="*/ 4557 h 524"/>
                              <a:gd name="T68" fmla="+- 0 9530 4411"/>
                              <a:gd name="T69" fmla="*/ T68 w 5319"/>
                              <a:gd name="T70" fmla="+- 0 4588 4557"/>
                              <a:gd name="T71" fmla="*/ 4588 h 524"/>
                              <a:gd name="T72" fmla="+- 0 9552 4411"/>
                              <a:gd name="T73" fmla="*/ T72 w 5319"/>
                              <a:gd name="T74" fmla="+- 0 4586 4557"/>
                              <a:gd name="T75" fmla="*/ 4586 h 524"/>
                              <a:gd name="T76" fmla="+- 0 9697 4411"/>
                              <a:gd name="T77" fmla="*/ T76 w 5319"/>
                              <a:gd name="T78" fmla="+- 0 4586 4557"/>
                              <a:gd name="T79" fmla="*/ 4586 h 524"/>
                              <a:gd name="T80" fmla="+- 0 9730 4411"/>
                              <a:gd name="T81" fmla="*/ T80 w 5319"/>
                              <a:gd name="T82" fmla="+- 0 4577 4557"/>
                              <a:gd name="T83" fmla="*/ 4577 h 524"/>
                              <a:gd name="T84" fmla="+- 0 9528 4411"/>
                              <a:gd name="T85" fmla="*/ T84 w 5319"/>
                              <a:gd name="T86" fmla="+- 0 4557 4557"/>
                              <a:gd name="T87" fmla="*/ 4557 h 5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319" h="524">
                                <a:moveTo>
                                  <a:pt x="5119" y="31"/>
                                </a:moveTo>
                                <a:lnTo>
                                  <a:pt x="0" y="509"/>
                                </a:lnTo>
                                <a:lnTo>
                                  <a:pt x="5" y="524"/>
                                </a:lnTo>
                                <a:lnTo>
                                  <a:pt x="5120" y="46"/>
                                </a:lnTo>
                                <a:lnTo>
                                  <a:pt x="5119" y="31"/>
                                </a:lnTo>
                                <a:close/>
                                <a:moveTo>
                                  <a:pt x="5286" y="29"/>
                                </a:moveTo>
                                <a:lnTo>
                                  <a:pt x="5141" y="29"/>
                                </a:lnTo>
                                <a:lnTo>
                                  <a:pt x="5141" y="44"/>
                                </a:lnTo>
                                <a:lnTo>
                                  <a:pt x="5120" y="46"/>
                                </a:lnTo>
                                <a:lnTo>
                                  <a:pt x="5122" y="77"/>
                                </a:lnTo>
                                <a:lnTo>
                                  <a:pt x="5286" y="29"/>
                                </a:lnTo>
                                <a:close/>
                                <a:moveTo>
                                  <a:pt x="5141" y="29"/>
                                </a:moveTo>
                                <a:lnTo>
                                  <a:pt x="5119" y="31"/>
                                </a:lnTo>
                                <a:lnTo>
                                  <a:pt x="5120" y="46"/>
                                </a:lnTo>
                                <a:lnTo>
                                  <a:pt x="5141" y="44"/>
                                </a:lnTo>
                                <a:lnTo>
                                  <a:pt x="5141" y="29"/>
                                </a:lnTo>
                                <a:close/>
                                <a:moveTo>
                                  <a:pt x="5117" y="0"/>
                                </a:moveTo>
                                <a:lnTo>
                                  <a:pt x="5119" y="31"/>
                                </a:lnTo>
                                <a:lnTo>
                                  <a:pt x="5141" y="29"/>
                                </a:lnTo>
                                <a:lnTo>
                                  <a:pt x="5286" y="29"/>
                                </a:lnTo>
                                <a:lnTo>
                                  <a:pt x="5319" y="20"/>
                                </a:lnTo>
                                <a:lnTo>
                                  <a:pt x="5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5" name="AutoShape 110"/>
                        <wps:cNvSpPr>
                          <a:spLocks/>
                        </wps:cNvSpPr>
                        <wps:spPr bwMode="auto">
                          <a:xfrm>
                            <a:off x="5212" y="3923"/>
                            <a:ext cx="116" cy="1066"/>
                          </a:xfrm>
                          <a:custGeom>
                            <a:avLst/>
                            <a:gdLst>
                              <a:gd name="T0" fmla="+- 0 5318 5213"/>
                              <a:gd name="T1" fmla="*/ T0 w 116"/>
                              <a:gd name="T2" fmla="+- 0 4869 3924"/>
                              <a:gd name="T3" fmla="*/ 4869 h 1066"/>
                              <a:gd name="T4" fmla="+- 0 5299 5213"/>
                              <a:gd name="T5" fmla="*/ T4 w 116"/>
                              <a:gd name="T6" fmla="+- 0 4869 3924"/>
                              <a:gd name="T7" fmla="*/ 4869 h 1066"/>
                              <a:gd name="T8" fmla="+- 0 5314 5213"/>
                              <a:gd name="T9" fmla="*/ T8 w 116"/>
                              <a:gd name="T10" fmla="+- 0 4989 3924"/>
                              <a:gd name="T11" fmla="*/ 4989 h 1066"/>
                              <a:gd name="T12" fmla="+- 0 5328 5213"/>
                              <a:gd name="T13" fmla="*/ T12 w 116"/>
                              <a:gd name="T14" fmla="+- 0 4989 3924"/>
                              <a:gd name="T15" fmla="*/ 4989 h 1066"/>
                              <a:gd name="T16" fmla="+- 0 5318 5213"/>
                              <a:gd name="T17" fmla="*/ T16 w 116"/>
                              <a:gd name="T18" fmla="+- 0 4869 3924"/>
                              <a:gd name="T19" fmla="*/ 4869 h 1066"/>
                              <a:gd name="T20" fmla="+- 0 5299 5213"/>
                              <a:gd name="T21" fmla="*/ T20 w 116"/>
                              <a:gd name="T22" fmla="+- 0 4701 3924"/>
                              <a:gd name="T23" fmla="*/ 4701 h 1066"/>
                              <a:gd name="T24" fmla="+- 0 5285 5213"/>
                              <a:gd name="T25" fmla="*/ T24 w 116"/>
                              <a:gd name="T26" fmla="+- 0 4706 3924"/>
                              <a:gd name="T27" fmla="*/ 4706 h 1066"/>
                              <a:gd name="T28" fmla="+- 0 5299 5213"/>
                              <a:gd name="T29" fmla="*/ T28 w 116"/>
                              <a:gd name="T30" fmla="+- 0 4826 3924"/>
                              <a:gd name="T31" fmla="*/ 4826 h 1066"/>
                              <a:gd name="T32" fmla="+- 0 5314 5213"/>
                              <a:gd name="T33" fmla="*/ T32 w 116"/>
                              <a:gd name="T34" fmla="+- 0 4821 3924"/>
                              <a:gd name="T35" fmla="*/ 4821 h 1066"/>
                              <a:gd name="T36" fmla="+- 0 5299 5213"/>
                              <a:gd name="T37" fmla="*/ T36 w 116"/>
                              <a:gd name="T38" fmla="+- 0 4701 3924"/>
                              <a:gd name="T39" fmla="*/ 4701 h 1066"/>
                              <a:gd name="T40" fmla="+- 0 5285 5213"/>
                              <a:gd name="T41" fmla="*/ T40 w 116"/>
                              <a:gd name="T42" fmla="+- 0 4538 3924"/>
                              <a:gd name="T43" fmla="*/ 4538 h 1066"/>
                              <a:gd name="T44" fmla="+- 0 5270 5213"/>
                              <a:gd name="T45" fmla="*/ T44 w 116"/>
                              <a:gd name="T46" fmla="+- 0 4538 3924"/>
                              <a:gd name="T47" fmla="*/ 4538 h 1066"/>
                              <a:gd name="T48" fmla="+- 0 5280 5213"/>
                              <a:gd name="T49" fmla="*/ T48 w 116"/>
                              <a:gd name="T50" fmla="+- 0 4658 3924"/>
                              <a:gd name="T51" fmla="*/ 4658 h 1066"/>
                              <a:gd name="T52" fmla="+- 0 5299 5213"/>
                              <a:gd name="T53" fmla="*/ T52 w 116"/>
                              <a:gd name="T54" fmla="+- 0 4658 3924"/>
                              <a:gd name="T55" fmla="*/ 4658 h 1066"/>
                              <a:gd name="T56" fmla="+- 0 5285 5213"/>
                              <a:gd name="T57" fmla="*/ T56 w 116"/>
                              <a:gd name="T58" fmla="+- 0 4538 3924"/>
                              <a:gd name="T59" fmla="*/ 4538 h 1066"/>
                              <a:gd name="T60" fmla="+- 0 5270 5213"/>
                              <a:gd name="T61" fmla="*/ T60 w 116"/>
                              <a:gd name="T62" fmla="+- 0 4375 3924"/>
                              <a:gd name="T63" fmla="*/ 4375 h 1066"/>
                              <a:gd name="T64" fmla="+- 0 5256 5213"/>
                              <a:gd name="T65" fmla="*/ T64 w 116"/>
                              <a:gd name="T66" fmla="+- 0 4375 3924"/>
                              <a:gd name="T67" fmla="*/ 4375 h 1066"/>
                              <a:gd name="T68" fmla="+- 0 5266 5213"/>
                              <a:gd name="T69" fmla="*/ T68 w 116"/>
                              <a:gd name="T70" fmla="+- 0 4495 3924"/>
                              <a:gd name="T71" fmla="*/ 4495 h 1066"/>
                              <a:gd name="T72" fmla="+- 0 5280 5213"/>
                              <a:gd name="T73" fmla="*/ T72 w 116"/>
                              <a:gd name="T74" fmla="+- 0 4495 3924"/>
                              <a:gd name="T75" fmla="*/ 4495 h 1066"/>
                              <a:gd name="T76" fmla="+- 0 5270 5213"/>
                              <a:gd name="T77" fmla="*/ T76 w 116"/>
                              <a:gd name="T78" fmla="+- 0 4375 3924"/>
                              <a:gd name="T79" fmla="*/ 4375 h 1066"/>
                              <a:gd name="T80" fmla="+- 0 5256 5213"/>
                              <a:gd name="T81" fmla="*/ T80 w 116"/>
                              <a:gd name="T82" fmla="+- 0 4212 3924"/>
                              <a:gd name="T83" fmla="*/ 4212 h 1066"/>
                              <a:gd name="T84" fmla="+- 0 5242 5213"/>
                              <a:gd name="T85" fmla="*/ T84 w 116"/>
                              <a:gd name="T86" fmla="+- 0 4212 3924"/>
                              <a:gd name="T87" fmla="*/ 4212 h 1066"/>
                              <a:gd name="T88" fmla="+- 0 5251 5213"/>
                              <a:gd name="T89" fmla="*/ T88 w 116"/>
                              <a:gd name="T90" fmla="+- 0 4332 3924"/>
                              <a:gd name="T91" fmla="*/ 4332 h 1066"/>
                              <a:gd name="T92" fmla="+- 0 5266 5213"/>
                              <a:gd name="T93" fmla="*/ T92 w 116"/>
                              <a:gd name="T94" fmla="+- 0 4332 3924"/>
                              <a:gd name="T95" fmla="*/ 4332 h 1066"/>
                              <a:gd name="T96" fmla="+- 0 5256 5213"/>
                              <a:gd name="T97" fmla="*/ T96 w 116"/>
                              <a:gd name="T98" fmla="+- 0 4212 3924"/>
                              <a:gd name="T99" fmla="*/ 4212 h 1066"/>
                              <a:gd name="T100" fmla="+- 0 5242 5213"/>
                              <a:gd name="T101" fmla="*/ T100 w 116"/>
                              <a:gd name="T102" fmla="+- 0 4044 3924"/>
                              <a:gd name="T103" fmla="*/ 4044 h 1066"/>
                              <a:gd name="T104" fmla="+- 0 5227 5213"/>
                              <a:gd name="T105" fmla="*/ T104 w 116"/>
                              <a:gd name="T106" fmla="+- 0 4049 3924"/>
                              <a:gd name="T107" fmla="*/ 4049 h 1066"/>
                              <a:gd name="T108" fmla="+- 0 5237 5213"/>
                              <a:gd name="T109" fmla="*/ T108 w 116"/>
                              <a:gd name="T110" fmla="+- 0 4169 3924"/>
                              <a:gd name="T111" fmla="*/ 4169 h 1066"/>
                              <a:gd name="T112" fmla="+- 0 5251 5213"/>
                              <a:gd name="T113" fmla="*/ T112 w 116"/>
                              <a:gd name="T114" fmla="+- 0 4164 3924"/>
                              <a:gd name="T115" fmla="*/ 4164 h 1066"/>
                              <a:gd name="T116" fmla="+- 0 5242 5213"/>
                              <a:gd name="T117" fmla="*/ T116 w 116"/>
                              <a:gd name="T118" fmla="+- 0 4044 3924"/>
                              <a:gd name="T119" fmla="*/ 4044 h 1066"/>
                              <a:gd name="T120" fmla="+- 0 5227 5213"/>
                              <a:gd name="T121" fmla="*/ T120 w 116"/>
                              <a:gd name="T122" fmla="+- 0 3924 3924"/>
                              <a:gd name="T123" fmla="*/ 3924 h 1066"/>
                              <a:gd name="T124" fmla="+- 0 5213 5213"/>
                              <a:gd name="T125" fmla="*/ T124 w 116"/>
                              <a:gd name="T126" fmla="+- 0 3924 3924"/>
                              <a:gd name="T127" fmla="*/ 3924 h 1066"/>
                              <a:gd name="T128" fmla="+- 0 5222 5213"/>
                              <a:gd name="T129" fmla="*/ T128 w 116"/>
                              <a:gd name="T130" fmla="+- 0 4001 3924"/>
                              <a:gd name="T131" fmla="*/ 4001 h 1066"/>
                              <a:gd name="T132" fmla="+- 0 5237 5213"/>
                              <a:gd name="T133" fmla="*/ T132 w 116"/>
                              <a:gd name="T134" fmla="+- 0 4001 3924"/>
                              <a:gd name="T135" fmla="*/ 4001 h 1066"/>
                              <a:gd name="T136" fmla="+- 0 5227 5213"/>
                              <a:gd name="T137" fmla="*/ T136 w 116"/>
                              <a:gd name="T138" fmla="+- 0 3924 3924"/>
                              <a:gd name="T139" fmla="*/ 3924 h 10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6" h="1066">
                                <a:moveTo>
                                  <a:pt x="105" y="945"/>
                                </a:moveTo>
                                <a:lnTo>
                                  <a:pt x="86" y="945"/>
                                </a:lnTo>
                                <a:lnTo>
                                  <a:pt x="101" y="1065"/>
                                </a:lnTo>
                                <a:lnTo>
                                  <a:pt x="115" y="1065"/>
                                </a:lnTo>
                                <a:lnTo>
                                  <a:pt x="105" y="945"/>
                                </a:lnTo>
                                <a:close/>
                                <a:moveTo>
                                  <a:pt x="86" y="777"/>
                                </a:moveTo>
                                <a:lnTo>
                                  <a:pt x="72" y="782"/>
                                </a:lnTo>
                                <a:lnTo>
                                  <a:pt x="86" y="902"/>
                                </a:lnTo>
                                <a:lnTo>
                                  <a:pt x="101" y="897"/>
                                </a:lnTo>
                                <a:lnTo>
                                  <a:pt x="86" y="777"/>
                                </a:lnTo>
                                <a:close/>
                                <a:moveTo>
                                  <a:pt x="72" y="614"/>
                                </a:moveTo>
                                <a:lnTo>
                                  <a:pt x="57" y="614"/>
                                </a:lnTo>
                                <a:lnTo>
                                  <a:pt x="67" y="734"/>
                                </a:lnTo>
                                <a:lnTo>
                                  <a:pt x="86" y="734"/>
                                </a:lnTo>
                                <a:lnTo>
                                  <a:pt x="72" y="614"/>
                                </a:lnTo>
                                <a:close/>
                                <a:moveTo>
                                  <a:pt x="57" y="451"/>
                                </a:moveTo>
                                <a:lnTo>
                                  <a:pt x="43" y="451"/>
                                </a:lnTo>
                                <a:lnTo>
                                  <a:pt x="53" y="571"/>
                                </a:lnTo>
                                <a:lnTo>
                                  <a:pt x="67" y="571"/>
                                </a:lnTo>
                                <a:lnTo>
                                  <a:pt x="57" y="451"/>
                                </a:lnTo>
                                <a:close/>
                                <a:moveTo>
                                  <a:pt x="43" y="288"/>
                                </a:moveTo>
                                <a:lnTo>
                                  <a:pt x="29" y="288"/>
                                </a:lnTo>
                                <a:lnTo>
                                  <a:pt x="38" y="408"/>
                                </a:lnTo>
                                <a:lnTo>
                                  <a:pt x="53" y="408"/>
                                </a:lnTo>
                                <a:lnTo>
                                  <a:pt x="43" y="288"/>
                                </a:lnTo>
                                <a:close/>
                                <a:moveTo>
                                  <a:pt x="29" y="120"/>
                                </a:moveTo>
                                <a:lnTo>
                                  <a:pt x="14" y="125"/>
                                </a:lnTo>
                                <a:lnTo>
                                  <a:pt x="24" y="245"/>
                                </a:lnTo>
                                <a:lnTo>
                                  <a:pt x="38" y="240"/>
                                </a:lnTo>
                                <a:lnTo>
                                  <a:pt x="29" y="12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9" y="77"/>
                                </a:lnTo>
                                <a:lnTo>
                                  <a:pt x="24" y="7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" name="AutoShape 111"/>
                        <wps:cNvSpPr>
                          <a:spLocks/>
                        </wps:cNvSpPr>
                        <wps:spPr bwMode="auto">
                          <a:xfrm>
                            <a:off x="4305" y="3919"/>
                            <a:ext cx="912" cy="96"/>
                          </a:xfrm>
                          <a:custGeom>
                            <a:avLst/>
                            <a:gdLst>
                              <a:gd name="T0" fmla="+- 0 5218 4306"/>
                              <a:gd name="T1" fmla="*/ T0 w 912"/>
                              <a:gd name="T2" fmla="+- 0 3919 3919"/>
                              <a:gd name="T3" fmla="*/ 3919 h 96"/>
                              <a:gd name="T4" fmla="+- 0 5098 4306"/>
                              <a:gd name="T5" fmla="*/ T4 w 912"/>
                              <a:gd name="T6" fmla="+- 0 3929 3919"/>
                              <a:gd name="T7" fmla="*/ 3929 h 96"/>
                              <a:gd name="T8" fmla="+- 0 5102 4306"/>
                              <a:gd name="T9" fmla="*/ T8 w 912"/>
                              <a:gd name="T10" fmla="+- 0 3943 3919"/>
                              <a:gd name="T11" fmla="*/ 3943 h 96"/>
                              <a:gd name="T12" fmla="+- 0 5218 4306"/>
                              <a:gd name="T13" fmla="*/ T12 w 912"/>
                              <a:gd name="T14" fmla="+- 0 3933 3919"/>
                              <a:gd name="T15" fmla="*/ 3933 h 96"/>
                              <a:gd name="T16" fmla="+- 0 5218 4306"/>
                              <a:gd name="T17" fmla="*/ T16 w 912"/>
                              <a:gd name="T18" fmla="+- 0 3919 3919"/>
                              <a:gd name="T19" fmla="*/ 3919 h 96"/>
                              <a:gd name="T20" fmla="+- 0 5054 4306"/>
                              <a:gd name="T21" fmla="*/ T20 w 912"/>
                              <a:gd name="T22" fmla="+- 0 3933 3919"/>
                              <a:gd name="T23" fmla="*/ 3933 h 96"/>
                              <a:gd name="T24" fmla="+- 0 4934 4306"/>
                              <a:gd name="T25" fmla="*/ T24 w 912"/>
                              <a:gd name="T26" fmla="+- 0 3943 3919"/>
                              <a:gd name="T27" fmla="*/ 3943 h 96"/>
                              <a:gd name="T28" fmla="+- 0 4934 4306"/>
                              <a:gd name="T29" fmla="*/ T28 w 912"/>
                              <a:gd name="T30" fmla="+- 0 3957 3919"/>
                              <a:gd name="T31" fmla="*/ 3957 h 96"/>
                              <a:gd name="T32" fmla="+- 0 5054 4306"/>
                              <a:gd name="T33" fmla="*/ T32 w 912"/>
                              <a:gd name="T34" fmla="+- 0 3948 3919"/>
                              <a:gd name="T35" fmla="*/ 3948 h 96"/>
                              <a:gd name="T36" fmla="+- 0 5054 4306"/>
                              <a:gd name="T37" fmla="*/ T36 w 912"/>
                              <a:gd name="T38" fmla="+- 0 3933 3919"/>
                              <a:gd name="T39" fmla="*/ 3933 h 96"/>
                              <a:gd name="T40" fmla="+- 0 4891 4306"/>
                              <a:gd name="T41" fmla="*/ T40 w 912"/>
                              <a:gd name="T42" fmla="+- 0 3948 3919"/>
                              <a:gd name="T43" fmla="*/ 3948 h 96"/>
                              <a:gd name="T44" fmla="+- 0 4771 4306"/>
                              <a:gd name="T45" fmla="*/ T44 w 912"/>
                              <a:gd name="T46" fmla="+- 0 3957 3919"/>
                              <a:gd name="T47" fmla="*/ 3957 h 96"/>
                              <a:gd name="T48" fmla="+- 0 4771 4306"/>
                              <a:gd name="T49" fmla="*/ T48 w 912"/>
                              <a:gd name="T50" fmla="+- 0 3972 3919"/>
                              <a:gd name="T51" fmla="*/ 3972 h 96"/>
                              <a:gd name="T52" fmla="+- 0 4891 4306"/>
                              <a:gd name="T53" fmla="*/ T52 w 912"/>
                              <a:gd name="T54" fmla="+- 0 3962 3919"/>
                              <a:gd name="T55" fmla="*/ 3962 h 96"/>
                              <a:gd name="T56" fmla="+- 0 4891 4306"/>
                              <a:gd name="T57" fmla="*/ T56 w 912"/>
                              <a:gd name="T58" fmla="+- 0 3948 3919"/>
                              <a:gd name="T59" fmla="*/ 3948 h 96"/>
                              <a:gd name="T60" fmla="+- 0 4723 4306"/>
                              <a:gd name="T61" fmla="*/ T60 w 912"/>
                              <a:gd name="T62" fmla="+- 0 3962 3919"/>
                              <a:gd name="T63" fmla="*/ 3962 h 96"/>
                              <a:gd name="T64" fmla="+- 0 4608 4306"/>
                              <a:gd name="T65" fmla="*/ T64 w 912"/>
                              <a:gd name="T66" fmla="+- 0 3972 3919"/>
                              <a:gd name="T67" fmla="*/ 3972 h 96"/>
                              <a:gd name="T68" fmla="+- 0 4608 4306"/>
                              <a:gd name="T69" fmla="*/ T68 w 912"/>
                              <a:gd name="T70" fmla="+- 0 3986 3919"/>
                              <a:gd name="T71" fmla="*/ 3986 h 96"/>
                              <a:gd name="T72" fmla="+- 0 4728 4306"/>
                              <a:gd name="T73" fmla="*/ T72 w 912"/>
                              <a:gd name="T74" fmla="+- 0 3977 3919"/>
                              <a:gd name="T75" fmla="*/ 3977 h 96"/>
                              <a:gd name="T76" fmla="+- 0 4723 4306"/>
                              <a:gd name="T77" fmla="*/ T76 w 912"/>
                              <a:gd name="T78" fmla="+- 0 3962 3919"/>
                              <a:gd name="T79" fmla="*/ 3962 h 96"/>
                              <a:gd name="T80" fmla="+- 0 4560 4306"/>
                              <a:gd name="T81" fmla="*/ T80 w 912"/>
                              <a:gd name="T82" fmla="+- 0 3977 3919"/>
                              <a:gd name="T83" fmla="*/ 3977 h 96"/>
                              <a:gd name="T84" fmla="+- 0 4440 4306"/>
                              <a:gd name="T85" fmla="*/ T84 w 912"/>
                              <a:gd name="T86" fmla="+- 0 3986 3919"/>
                              <a:gd name="T87" fmla="*/ 3986 h 96"/>
                              <a:gd name="T88" fmla="+- 0 4445 4306"/>
                              <a:gd name="T89" fmla="*/ T88 w 912"/>
                              <a:gd name="T90" fmla="+- 0 4005 3919"/>
                              <a:gd name="T91" fmla="*/ 4005 h 96"/>
                              <a:gd name="T92" fmla="+- 0 4565 4306"/>
                              <a:gd name="T93" fmla="*/ T92 w 912"/>
                              <a:gd name="T94" fmla="+- 0 3991 3919"/>
                              <a:gd name="T95" fmla="*/ 3991 h 96"/>
                              <a:gd name="T96" fmla="+- 0 4560 4306"/>
                              <a:gd name="T97" fmla="*/ T96 w 912"/>
                              <a:gd name="T98" fmla="+- 0 3977 3919"/>
                              <a:gd name="T99" fmla="*/ 3977 h 96"/>
                              <a:gd name="T100" fmla="+- 0 4397 4306"/>
                              <a:gd name="T101" fmla="*/ T100 w 912"/>
                              <a:gd name="T102" fmla="+- 0 3991 3919"/>
                              <a:gd name="T103" fmla="*/ 3991 h 96"/>
                              <a:gd name="T104" fmla="+- 0 4306 4306"/>
                              <a:gd name="T105" fmla="*/ T104 w 912"/>
                              <a:gd name="T106" fmla="+- 0 4001 3919"/>
                              <a:gd name="T107" fmla="*/ 4001 h 96"/>
                              <a:gd name="T108" fmla="+- 0 4306 4306"/>
                              <a:gd name="T109" fmla="*/ T108 w 912"/>
                              <a:gd name="T110" fmla="+- 0 4015 3919"/>
                              <a:gd name="T111" fmla="*/ 4015 h 96"/>
                              <a:gd name="T112" fmla="+- 0 4397 4306"/>
                              <a:gd name="T113" fmla="*/ T112 w 912"/>
                              <a:gd name="T114" fmla="+- 0 4005 3919"/>
                              <a:gd name="T115" fmla="*/ 4005 h 96"/>
                              <a:gd name="T116" fmla="+- 0 4397 4306"/>
                              <a:gd name="T117" fmla="*/ T116 w 912"/>
                              <a:gd name="T118" fmla="+- 0 3991 3919"/>
                              <a:gd name="T119" fmla="*/ 3991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12" h="96">
                                <a:moveTo>
                                  <a:pt x="912" y="0"/>
                                </a:moveTo>
                                <a:lnTo>
                                  <a:pt x="792" y="10"/>
                                </a:lnTo>
                                <a:lnTo>
                                  <a:pt x="796" y="24"/>
                                </a:lnTo>
                                <a:lnTo>
                                  <a:pt x="912" y="14"/>
                                </a:lnTo>
                                <a:lnTo>
                                  <a:pt x="912" y="0"/>
                                </a:lnTo>
                                <a:close/>
                                <a:moveTo>
                                  <a:pt x="748" y="14"/>
                                </a:moveTo>
                                <a:lnTo>
                                  <a:pt x="628" y="24"/>
                                </a:lnTo>
                                <a:lnTo>
                                  <a:pt x="628" y="38"/>
                                </a:lnTo>
                                <a:lnTo>
                                  <a:pt x="748" y="29"/>
                                </a:lnTo>
                                <a:lnTo>
                                  <a:pt x="748" y="14"/>
                                </a:lnTo>
                                <a:close/>
                                <a:moveTo>
                                  <a:pt x="585" y="29"/>
                                </a:moveTo>
                                <a:lnTo>
                                  <a:pt x="465" y="38"/>
                                </a:lnTo>
                                <a:lnTo>
                                  <a:pt x="465" y="53"/>
                                </a:lnTo>
                                <a:lnTo>
                                  <a:pt x="585" y="43"/>
                                </a:lnTo>
                                <a:lnTo>
                                  <a:pt x="585" y="29"/>
                                </a:lnTo>
                                <a:close/>
                                <a:moveTo>
                                  <a:pt x="417" y="43"/>
                                </a:moveTo>
                                <a:lnTo>
                                  <a:pt x="302" y="53"/>
                                </a:lnTo>
                                <a:lnTo>
                                  <a:pt x="302" y="67"/>
                                </a:lnTo>
                                <a:lnTo>
                                  <a:pt x="422" y="58"/>
                                </a:lnTo>
                                <a:lnTo>
                                  <a:pt x="417" y="43"/>
                                </a:lnTo>
                                <a:close/>
                                <a:moveTo>
                                  <a:pt x="254" y="58"/>
                                </a:moveTo>
                                <a:lnTo>
                                  <a:pt x="134" y="67"/>
                                </a:lnTo>
                                <a:lnTo>
                                  <a:pt x="139" y="86"/>
                                </a:lnTo>
                                <a:lnTo>
                                  <a:pt x="259" y="72"/>
                                </a:lnTo>
                                <a:lnTo>
                                  <a:pt x="254" y="58"/>
                                </a:lnTo>
                                <a:close/>
                                <a:moveTo>
                                  <a:pt x="91" y="72"/>
                                </a:moveTo>
                                <a:lnTo>
                                  <a:pt x="0" y="82"/>
                                </a:lnTo>
                                <a:lnTo>
                                  <a:pt x="0" y="96"/>
                                </a:lnTo>
                                <a:lnTo>
                                  <a:pt x="91" y="86"/>
                                </a:lnTo>
                                <a:lnTo>
                                  <a:pt x="91" y="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7939" y="4528"/>
                            <a:ext cx="1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7939" y="4696"/>
                            <a:ext cx="1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7939" y="4859"/>
                            <a:ext cx="1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7939" y="5023"/>
                            <a:ext cx="1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7939" y="5191"/>
                            <a:ext cx="1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7824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7660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7497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329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7166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6998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6835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6672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6504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6340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6177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6009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5846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5678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5515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5352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184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5020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4857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4689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4526" y="4523"/>
                            <a:ext cx="12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4406" y="4523"/>
                            <a:ext cx="72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AutoShape 139"/>
                        <wps:cNvSpPr>
                          <a:spLocks/>
                        </wps:cNvSpPr>
                        <wps:spPr bwMode="auto">
                          <a:xfrm>
                            <a:off x="5217" y="3736"/>
                            <a:ext cx="1704" cy="192"/>
                          </a:xfrm>
                          <a:custGeom>
                            <a:avLst/>
                            <a:gdLst>
                              <a:gd name="T0" fmla="+- 0 6722 5218"/>
                              <a:gd name="T1" fmla="*/ T0 w 1704"/>
                              <a:gd name="T2" fmla="+- 0 3768 3737"/>
                              <a:gd name="T3" fmla="*/ 3768 h 192"/>
                              <a:gd name="T4" fmla="+- 0 5218 5218"/>
                              <a:gd name="T5" fmla="*/ T4 w 1704"/>
                              <a:gd name="T6" fmla="+- 0 3914 3737"/>
                              <a:gd name="T7" fmla="*/ 3914 h 192"/>
                              <a:gd name="T8" fmla="+- 0 5222 5218"/>
                              <a:gd name="T9" fmla="*/ T8 w 1704"/>
                              <a:gd name="T10" fmla="+- 0 3929 3737"/>
                              <a:gd name="T11" fmla="*/ 3929 h 192"/>
                              <a:gd name="T12" fmla="+- 0 6723 5218"/>
                              <a:gd name="T13" fmla="*/ T12 w 1704"/>
                              <a:gd name="T14" fmla="+- 0 3782 3737"/>
                              <a:gd name="T15" fmla="*/ 3782 h 192"/>
                              <a:gd name="T16" fmla="+- 0 6722 5218"/>
                              <a:gd name="T17" fmla="*/ T16 w 1704"/>
                              <a:gd name="T18" fmla="+- 0 3768 3737"/>
                              <a:gd name="T19" fmla="*/ 3768 h 192"/>
                              <a:gd name="T20" fmla="+- 0 6889 5218"/>
                              <a:gd name="T21" fmla="*/ T20 w 1704"/>
                              <a:gd name="T22" fmla="+- 0 3765 3737"/>
                              <a:gd name="T23" fmla="*/ 3765 h 192"/>
                              <a:gd name="T24" fmla="+- 0 6744 5218"/>
                              <a:gd name="T25" fmla="*/ T24 w 1704"/>
                              <a:gd name="T26" fmla="+- 0 3765 3737"/>
                              <a:gd name="T27" fmla="*/ 3765 h 192"/>
                              <a:gd name="T28" fmla="+- 0 6744 5218"/>
                              <a:gd name="T29" fmla="*/ T28 w 1704"/>
                              <a:gd name="T30" fmla="+- 0 3780 3737"/>
                              <a:gd name="T31" fmla="*/ 3780 h 192"/>
                              <a:gd name="T32" fmla="+- 0 6723 5218"/>
                              <a:gd name="T33" fmla="*/ T32 w 1704"/>
                              <a:gd name="T34" fmla="+- 0 3782 3737"/>
                              <a:gd name="T35" fmla="*/ 3782 h 192"/>
                              <a:gd name="T36" fmla="+- 0 6725 5218"/>
                              <a:gd name="T37" fmla="*/ T36 w 1704"/>
                              <a:gd name="T38" fmla="+- 0 3813 3737"/>
                              <a:gd name="T39" fmla="*/ 3813 h 192"/>
                              <a:gd name="T40" fmla="+- 0 6889 5218"/>
                              <a:gd name="T41" fmla="*/ T40 w 1704"/>
                              <a:gd name="T42" fmla="+- 0 3765 3737"/>
                              <a:gd name="T43" fmla="*/ 3765 h 192"/>
                              <a:gd name="T44" fmla="+- 0 6744 5218"/>
                              <a:gd name="T45" fmla="*/ T44 w 1704"/>
                              <a:gd name="T46" fmla="+- 0 3765 3737"/>
                              <a:gd name="T47" fmla="*/ 3765 h 192"/>
                              <a:gd name="T48" fmla="+- 0 6722 5218"/>
                              <a:gd name="T49" fmla="*/ T48 w 1704"/>
                              <a:gd name="T50" fmla="+- 0 3768 3737"/>
                              <a:gd name="T51" fmla="*/ 3768 h 192"/>
                              <a:gd name="T52" fmla="+- 0 6723 5218"/>
                              <a:gd name="T53" fmla="*/ T52 w 1704"/>
                              <a:gd name="T54" fmla="+- 0 3782 3737"/>
                              <a:gd name="T55" fmla="*/ 3782 h 192"/>
                              <a:gd name="T56" fmla="+- 0 6744 5218"/>
                              <a:gd name="T57" fmla="*/ T56 w 1704"/>
                              <a:gd name="T58" fmla="+- 0 3780 3737"/>
                              <a:gd name="T59" fmla="*/ 3780 h 192"/>
                              <a:gd name="T60" fmla="+- 0 6744 5218"/>
                              <a:gd name="T61" fmla="*/ T60 w 1704"/>
                              <a:gd name="T62" fmla="+- 0 3765 3737"/>
                              <a:gd name="T63" fmla="*/ 3765 h 192"/>
                              <a:gd name="T64" fmla="+- 0 6720 5218"/>
                              <a:gd name="T65" fmla="*/ T64 w 1704"/>
                              <a:gd name="T66" fmla="+- 0 3737 3737"/>
                              <a:gd name="T67" fmla="*/ 3737 h 192"/>
                              <a:gd name="T68" fmla="+- 0 6722 5218"/>
                              <a:gd name="T69" fmla="*/ T68 w 1704"/>
                              <a:gd name="T70" fmla="+- 0 3768 3737"/>
                              <a:gd name="T71" fmla="*/ 3768 h 192"/>
                              <a:gd name="T72" fmla="+- 0 6744 5218"/>
                              <a:gd name="T73" fmla="*/ T72 w 1704"/>
                              <a:gd name="T74" fmla="+- 0 3765 3737"/>
                              <a:gd name="T75" fmla="*/ 3765 h 192"/>
                              <a:gd name="T76" fmla="+- 0 6889 5218"/>
                              <a:gd name="T77" fmla="*/ T76 w 1704"/>
                              <a:gd name="T78" fmla="+- 0 3765 3737"/>
                              <a:gd name="T79" fmla="*/ 3765 h 192"/>
                              <a:gd name="T80" fmla="+- 0 6922 5218"/>
                              <a:gd name="T81" fmla="*/ T80 w 1704"/>
                              <a:gd name="T82" fmla="+- 0 3756 3737"/>
                              <a:gd name="T83" fmla="*/ 3756 h 192"/>
                              <a:gd name="T84" fmla="+- 0 6720 5218"/>
                              <a:gd name="T85" fmla="*/ T84 w 1704"/>
                              <a:gd name="T86" fmla="+- 0 3737 3737"/>
                              <a:gd name="T87" fmla="*/ 3737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04" h="192">
                                <a:moveTo>
                                  <a:pt x="1504" y="31"/>
                                </a:moveTo>
                                <a:lnTo>
                                  <a:pt x="0" y="177"/>
                                </a:lnTo>
                                <a:lnTo>
                                  <a:pt x="4" y="192"/>
                                </a:lnTo>
                                <a:lnTo>
                                  <a:pt x="1505" y="45"/>
                                </a:lnTo>
                                <a:lnTo>
                                  <a:pt x="1504" y="31"/>
                                </a:lnTo>
                                <a:close/>
                                <a:moveTo>
                                  <a:pt x="1671" y="28"/>
                                </a:moveTo>
                                <a:lnTo>
                                  <a:pt x="1526" y="28"/>
                                </a:lnTo>
                                <a:lnTo>
                                  <a:pt x="1526" y="43"/>
                                </a:lnTo>
                                <a:lnTo>
                                  <a:pt x="1505" y="45"/>
                                </a:lnTo>
                                <a:lnTo>
                                  <a:pt x="1507" y="76"/>
                                </a:lnTo>
                                <a:lnTo>
                                  <a:pt x="1671" y="28"/>
                                </a:lnTo>
                                <a:close/>
                                <a:moveTo>
                                  <a:pt x="1526" y="28"/>
                                </a:moveTo>
                                <a:lnTo>
                                  <a:pt x="1504" y="31"/>
                                </a:lnTo>
                                <a:lnTo>
                                  <a:pt x="1505" y="45"/>
                                </a:lnTo>
                                <a:lnTo>
                                  <a:pt x="1526" y="43"/>
                                </a:lnTo>
                                <a:lnTo>
                                  <a:pt x="1526" y="28"/>
                                </a:lnTo>
                                <a:close/>
                                <a:moveTo>
                                  <a:pt x="1502" y="0"/>
                                </a:moveTo>
                                <a:lnTo>
                                  <a:pt x="1504" y="31"/>
                                </a:lnTo>
                                <a:lnTo>
                                  <a:pt x="1526" y="28"/>
                                </a:lnTo>
                                <a:lnTo>
                                  <a:pt x="1671" y="28"/>
                                </a:lnTo>
                                <a:lnTo>
                                  <a:pt x="1704" y="19"/>
                                </a:lnTo>
                                <a:lnTo>
                                  <a:pt x="15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AutoShape 140"/>
                        <wps:cNvSpPr>
                          <a:spLocks/>
                        </wps:cNvSpPr>
                        <wps:spPr bwMode="auto">
                          <a:xfrm>
                            <a:off x="5025" y="2186"/>
                            <a:ext cx="202" cy="1733"/>
                          </a:xfrm>
                          <a:custGeom>
                            <a:avLst/>
                            <a:gdLst>
                              <a:gd name="T0" fmla="+- 0 5076 5026"/>
                              <a:gd name="T1" fmla="*/ T0 w 202"/>
                              <a:gd name="T2" fmla="+- 0 2387 2186"/>
                              <a:gd name="T3" fmla="*/ 2387 h 1733"/>
                              <a:gd name="T4" fmla="+- 0 5061 5026"/>
                              <a:gd name="T5" fmla="*/ T4 w 202"/>
                              <a:gd name="T6" fmla="+- 0 2388 2186"/>
                              <a:gd name="T7" fmla="*/ 2388 h 1733"/>
                              <a:gd name="T8" fmla="+- 0 5213 5026"/>
                              <a:gd name="T9" fmla="*/ T8 w 202"/>
                              <a:gd name="T10" fmla="+- 0 3919 2186"/>
                              <a:gd name="T11" fmla="*/ 3919 h 1733"/>
                              <a:gd name="T12" fmla="+- 0 5227 5026"/>
                              <a:gd name="T13" fmla="*/ T12 w 202"/>
                              <a:gd name="T14" fmla="+- 0 3919 2186"/>
                              <a:gd name="T15" fmla="*/ 3919 h 1733"/>
                              <a:gd name="T16" fmla="+- 0 5076 5026"/>
                              <a:gd name="T17" fmla="*/ T16 w 202"/>
                              <a:gd name="T18" fmla="+- 0 2387 2186"/>
                              <a:gd name="T19" fmla="*/ 2387 h 1733"/>
                              <a:gd name="T20" fmla="+- 0 5050 5026"/>
                              <a:gd name="T21" fmla="*/ T20 w 202"/>
                              <a:gd name="T22" fmla="+- 0 2186 2186"/>
                              <a:gd name="T23" fmla="*/ 2186 h 1733"/>
                              <a:gd name="T24" fmla="+- 0 5026 5026"/>
                              <a:gd name="T25" fmla="*/ T24 w 202"/>
                              <a:gd name="T26" fmla="+- 0 2393 2186"/>
                              <a:gd name="T27" fmla="*/ 2393 h 1733"/>
                              <a:gd name="T28" fmla="+- 0 5061 5026"/>
                              <a:gd name="T29" fmla="*/ T28 w 202"/>
                              <a:gd name="T30" fmla="+- 0 2388 2186"/>
                              <a:gd name="T31" fmla="*/ 2388 h 1733"/>
                              <a:gd name="T32" fmla="+- 0 5059 5026"/>
                              <a:gd name="T33" fmla="*/ T32 w 202"/>
                              <a:gd name="T34" fmla="+- 0 2369 2186"/>
                              <a:gd name="T35" fmla="*/ 2369 h 1733"/>
                              <a:gd name="T36" fmla="+- 0 5074 5026"/>
                              <a:gd name="T37" fmla="*/ T36 w 202"/>
                              <a:gd name="T38" fmla="+- 0 2364 2186"/>
                              <a:gd name="T39" fmla="*/ 2364 h 1733"/>
                              <a:gd name="T40" fmla="+- 0 5102 5026"/>
                              <a:gd name="T41" fmla="*/ T40 w 202"/>
                              <a:gd name="T42" fmla="+- 0 2364 2186"/>
                              <a:gd name="T43" fmla="*/ 2364 h 1733"/>
                              <a:gd name="T44" fmla="+- 0 5050 5026"/>
                              <a:gd name="T45" fmla="*/ T44 w 202"/>
                              <a:gd name="T46" fmla="+- 0 2186 2186"/>
                              <a:gd name="T47" fmla="*/ 2186 h 1733"/>
                              <a:gd name="T48" fmla="+- 0 5074 5026"/>
                              <a:gd name="T49" fmla="*/ T48 w 202"/>
                              <a:gd name="T50" fmla="+- 0 2364 2186"/>
                              <a:gd name="T51" fmla="*/ 2364 h 1733"/>
                              <a:gd name="T52" fmla="+- 0 5059 5026"/>
                              <a:gd name="T53" fmla="*/ T52 w 202"/>
                              <a:gd name="T54" fmla="+- 0 2369 2186"/>
                              <a:gd name="T55" fmla="*/ 2369 h 1733"/>
                              <a:gd name="T56" fmla="+- 0 5061 5026"/>
                              <a:gd name="T57" fmla="*/ T56 w 202"/>
                              <a:gd name="T58" fmla="+- 0 2388 2186"/>
                              <a:gd name="T59" fmla="*/ 2388 h 1733"/>
                              <a:gd name="T60" fmla="+- 0 5076 5026"/>
                              <a:gd name="T61" fmla="*/ T60 w 202"/>
                              <a:gd name="T62" fmla="+- 0 2387 2186"/>
                              <a:gd name="T63" fmla="*/ 2387 h 1733"/>
                              <a:gd name="T64" fmla="+- 0 5074 5026"/>
                              <a:gd name="T65" fmla="*/ T64 w 202"/>
                              <a:gd name="T66" fmla="+- 0 2364 2186"/>
                              <a:gd name="T67" fmla="*/ 2364 h 1733"/>
                              <a:gd name="T68" fmla="+- 0 5102 5026"/>
                              <a:gd name="T69" fmla="*/ T68 w 202"/>
                              <a:gd name="T70" fmla="+- 0 2364 2186"/>
                              <a:gd name="T71" fmla="*/ 2364 h 1733"/>
                              <a:gd name="T72" fmla="+- 0 5074 5026"/>
                              <a:gd name="T73" fmla="*/ T72 w 202"/>
                              <a:gd name="T74" fmla="+- 0 2364 2186"/>
                              <a:gd name="T75" fmla="*/ 2364 h 1733"/>
                              <a:gd name="T76" fmla="+- 0 5076 5026"/>
                              <a:gd name="T77" fmla="*/ T76 w 202"/>
                              <a:gd name="T78" fmla="+- 0 2387 2186"/>
                              <a:gd name="T79" fmla="*/ 2387 h 1733"/>
                              <a:gd name="T80" fmla="+- 0 5107 5026"/>
                              <a:gd name="T81" fmla="*/ T80 w 202"/>
                              <a:gd name="T82" fmla="+- 0 2383 2186"/>
                              <a:gd name="T83" fmla="*/ 2383 h 1733"/>
                              <a:gd name="T84" fmla="+- 0 5102 5026"/>
                              <a:gd name="T85" fmla="*/ T84 w 202"/>
                              <a:gd name="T86" fmla="+- 0 2364 2186"/>
                              <a:gd name="T87" fmla="*/ 2364 h 17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02" h="1733">
                                <a:moveTo>
                                  <a:pt x="50" y="201"/>
                                </a:moveTo>
                                <a:lnTo>
                                  <a:pt x="35" y="202"/>
                                </a:lnTo>
                                <a:lnTo>
                                  <a:pt x="187" y="1733"/>
                                </a:lnTo>
                                <a:lnTo>
                                  <a:pt x="201" y="1733"/>
                                </a:lnTo>
                                <a:lnTo>
                                  <a:pt x="50" y="201"/>
                                </a:lnTo>
                                <a:close/>
                                <a:moveTo>
                                  <a:pt x="24" y="0"/>
                                </a:moveTo>
                                <a:lnTo>
                                  <a:pt x="0" y="207"/>
                                </a:lnTo>
                                <a:lnTo>
                                  <a:pt x="35" y="202"/>
                                </a:lnTo>
                                <a:lnTo>
                                  <a:pt x="33" y="183"/>
                                </a:lnTo>
                                <a:lnTo>
                                  <a:pt x="48" y="178"/>
                                </a:lnTo>
                                <a:lnTo>
                                  <a:pt x="76" y="178"/>
                                </a:lnTo>
                                <a:lnTo>
                                  <a:pt x="24" y="0"/>
                                </a:lnTo>
                                <a:close/>
                                <a:moveTo>
                                  <a:pt x="48" y="178"/>
                                </a:moveTo>
                                <a:lnTo>
                                  <a:pt x="33" y="183"/>
                                </a:lnTo>
                                <a:lnTo>
                                  <a:pt x="35" y="202"/>
                                </a:lnTo>
                                <a:lnTo>
                                  <a:pt x="50" y="201"/>
                                </a:lnTo>
                                <a:lnTo>
                                  <a:pt x="48" y="178"/>
                                </a:lnTo>
                                <a:close/>
                                <a:moveTo>
                                  <a:pt x="76" y="178"/>
                                </a:moveTo>
                                <a:lnTo>
                                  <a:pt x="48" y="178"/>
                                </a:lnTo>
                                <a:lnTo>
                                  <a:pt x="50" y="201"/>
                                </a:lnTo>
                                <a:lnTo>
                                  <a:pt x="81" y="197"/>
                                </a:lnTo>
                                <a:lnTo>
                                  <a:pt x="76" y="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3758" y="1640"/>
                            <a:ext cx="294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z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4464" y="1501"/>
                            <a:ext cx="38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z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abs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4795" y="2125"/>
                            <a:ext cx="222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09" w:lineRule="exact"/>
                              </w:pPr>
                              <w:r>
                                <w:rPr>
                                  <w:i/>
                                </w:rPr>
                                <w:t>z</w:t>
                              </w:r>
                              <w:r>
                                <w:rPr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6676" y="3426"/>
                            <a:ext cx="236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09" w:lineRule="exact"/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  <w:r>
                                <w:rPr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3758" y="3790"/>
                            <a:ext cx="605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ind w:left="121" w:right="18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z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st</w:t>
                              </w:r>
                              <w:proofErr w:type="spellEnd"/>
                            </w:p>
                            <w:p w:rsidR="003C2E18" w:rsidRDefault="003C2E18" w:rsidP="00DD0CC3">
                              <w:pPr>
                                <w:spacing w:before="159"/>
                                <w:ind w:right="18"/>
                                <w:jc w:val="center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z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ob.abs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1" name="Text Box 146"/>
                        <wps:cNvSpPr txBox="1">
                          <a:spLocks noChangeArrowheads="1"/>
                        </wps:cNvSpPr>
                        <wps:spPr bwMode="auto">
                          <a:xfrm>
                            <a:off x="9465" y="4198"/>
                            <a:ext cx="308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у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2" name="Text Box 147"/>
                        <wps:cNvSpPr txBox="1">
                          <a:spLocks noChangeArrowheads="1"/>
                        </wps:cNvSpPr>
                        <wps:spPr bwMode="auto">
                          <a:xfrm>
                            <a:off x="5256" y="4952"/>
                            <a:ext cx="263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у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st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3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7680" y="5254"/>
                            <a:ext cx="62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у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ob.abs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465" y="4971"/>
                            <a:ext cx="400" cy="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C2E18" w:rsidRDefault="003C2E18" w:rsidP="00DD0CC3">
                              <w:pPr>
                                <w:spacing w:line="325" w:lineRule="exac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position w:val="4"/>
                                </w:rPr>
                                <w:t>у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</w:rPr>
                                <w:t>asb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CA3A31" id="Группа 447" o:spid="_x0000_s1026" style="width:399.65pt;height:242.6pt;mso-position-horizontal-relative:char;mso-position-vertical-relative:line" coordorigin="1872,1501" coordsize="7993,48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3" o:spid="_x0000_s1027" type="#_x0000_t75" style="position:absolute;left:1872;top:4288;width:7983;height: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Bs/rDAAAA3AAAAA8AAABkcnMvZG93bnJldi54bWxET01rwkAQvRf8D8sIXoputCqSugkiCh56&#10;aKO5T7PTJDQ7G7JrEvvru4dCj4/3vU9H04ieOldbVrBcRCCIC6trLhXcruf5DoTzyBoby6TgQQ7S&#10;ZPK0x1jbgT+oz3wpQgi7GBVU3rexlK6oyKBb2JY4cF+2M+gD7EqpOxxCuGnkKoq20mDNoaHClo4V&#10;Fd/Z3Sh46zf57vSO2Wc2bH5ymT+/nPRdqdl0PLyC8DT6f/Gf+6IVrNdhbTgTjoBM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YGz+sMAAADcAAAADwAAAAAAAAAAAAAAAACf&#10;AgAAZHJzL2Rvd25yZXYueG1sUEsFBgAAAAAEAAQA9wAAAI8DAAAAAA==&#10;">
                  <v:imagedata r:id="rId12" o:title=""/>
                </v:shape>
                <v:shape id="AutoShape 84" o:spid="_x0000_s1028" style="position:absolute;left:4411;top:5287;width:5439;height:82;visibility:visible;mso-wrap-style:square;v-text-anchor:top" coordsize="5439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nScUA&#10;AADcAAAADwAAAGRycy9kb3ducmV2LnhtbESP3YrCMBSE7wXfIZwFb2RNFZHdahR/dlHEm7V9gENz&#10;bMs2J6VJtb69EQQvh5n5hlmsOlOJKzWutKxgPIpAEGdWl5wrSJPfzy8QziNrrCyTgjs5WC37vQXG&#10;2t74j65nn4sAYRejgsL7OpbSZQUZdCNbEwfvYhuDPsgml7rBW4CbSk6iaCYNlhwWCqxpW1D2f26N&#10;gm7TtuMk3ewnu2F5uJ/S3c/pmCg1+OjWcxCeOv8Ov9oHrWA6/YbnmX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dCdJxQAAANwAAAAPAAAAAAAAAAAAAAAAAJgCAABkcnMv&#10;ZG93bnJldi54bWxQSwUGAAAAAAQABAD1AAAAigMAAAAA&#10;" path="m5237,r,82l5394,48r-133,l5261,34r152,l5237,xm5237,34l,34,,48r5237,l5237,34xm5413,34r-152,l5261,48r133,l5439,38r-26,-4xe" fillcolor="black" stroked="f">
                  <v:path arrowok="t" o:connecttype="custom" o:connectlocs="5237,5287;5237,5369;5394,5335;5261,5335;5261,5321;5413,5321;5237,5287;5237,5321;0,5321;0,5335;5237,5335;5237,5321;5413,5321;5261,5321;5261,5335;5394,5335;5439,5325;5413,5321" o:connectangles="0,0,0,0,0,0,0,0,0,0,0,0,0,0,0,0,0,0"/>
                </v:shape>
                <v:shape id="AutoShape 85" o:spid="_x0000_s1029" style="position:absolute;left:4368;top:1634;width:82;height:3692;visibility:visible;mso-wrap-style:square;v-text-anchor:top" coordsize="82,36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pOdcAA&#10;AADcAAAADwAAAGRycy9kb3ducmV2LnhtbERPTYvCMBC9C/6HMMLeNFVcXbpGEUVY8aTuZW9DMzbR&#10;ZlKaqO2/3xwEj4/3vVi1rhIPaoL1rGA8ykAQF15bLhX8nnfDLxAhImusPJOCjgKslv3eAnPtn3yk&#10;xymWIoVwyFGBibHOpQyFIYdh5GvixF184zAm2JRSN/hM4a6SkyybSYeWU4PBmjaGitvp7hRcr/vt&#10;ZC6tsebmj91h/dfNN3ulPgbt+htEpDa+xS/3j1Yw/Uzz05l0BOTy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9pOdcAAAADcAAAADwAAAAAAAAAAAAAAAACYAgAAZHJzL2Rvd25y&#10;ZXYueG1sUEsFBgAAAAAEAAQA9QAAAIUDAAAAAA==&#10;" path="m48,178r-14,l34,3691r14,l48,178xm43,l,197r34,l34,178r44,l43,xm78,178r-30,l48,197r34,l78,178xe" fillcolor="black" stroked="f">
                  <v:path arrowok="t" o:connecttype="custom" o:connectlocs="48,1812;34,1812;34,5325;48,5325;48,1812;43,1634;0,1831;34,1831;34,1812;78,1812;43,1634;78,1812;48,1812;48,1831;82,1831;78,1812" o:connectangles="0,0,0,0,0,0,0,0,0,0,0,0,0,0,0,0"/>
                </v:shape>
                <v:shape id="Freeform 86" o:spid="_x0000_s1030" style="position:absolute;left:4780;top:3218;width:63;height:543;visibility:visible;mso-wrap-style:square;v-text-anchor:top" coordsize="63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BbG8cA&#10;AADcAAAADwAAAGRycy9kb3ducmV2LnhtbESPQWvCQBSE74X+h+UVvDUbRaWkrlKqUhURGqXY2yP7&#10;mg1m34bsVuO/d4VCj8PMfMNMZp2txZlaXzlW0E9SEMSF0xWXCg775fMLCB+QNdaOScGVPMymjw8T&#10;zLS78Ced81CKCGGfoQITQpNJ6QtDFn3iGuLo/bjWYoiyLaVu8RLhtpaDNB1LixXHBYMNvRsqTvmv&#10;VXD8vpp9tT2F3eZjXRy3efo1PyyU6j11b68gAnXhP/zXXmkFw1Ef7mfiEZ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lwWxvHAAAA3AAAAA8AAAAAAAAAAAAAAAAAmAIAAGRy&#10;cy9kb3ducmV2LnhtbFBLBQYAAAAABAAEAPUAAACMAwAAAAA=&#10;" path="m14,l,5,48,543r14,l14,xe" fillcolor="black" stroked="f">
                  <v:path arrowok="t" o:connecttype="custom" o:connectlocs="14,3218;0,3223;48,3761;62,3761;14,3218" o:connectangles="0,0,0,0,0"/>
                </v:shape>
                <v:shape id="Freeform 87" o:spid="_x0000_s1031" style="position:absolute;left:5500;top:3151;width:68;height:543;visibility:visible;mso-wrap-style:square;v-text-anchor:top" coordsize="68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Rtr8UA&#10;AADcAAAADwAAAGRycy9kb3ducmV2LnhtbESPQWvCQBSE74L/YXlCL1I3SlJKdBWxBHrpoUl6f2Sf&#10;STD7Nma3Ju2v7xYEj8PMfMPsDpPpxI0G11pWsF5FIIgrq1uuFZRF9vwKwnlkjZ1lUvBDDg77+WyH&#10;qbYjf9It97UIEHYpKmi871MpXdWQQbeyPXHwznYw6IMcaqkHHAPcdHITRS/SYMthocGeTg1Vl/zb&#10;KJiuSZu8xXRKTFcuvz7KAn+zQqmnxXTcgvA0+Uf43n7XCuJkA/9nwhGQ+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BG2vxQAAANwAAAAPAAAAAAAAAAAAAAAAAJgCAABkcnMv&#10;ZG93bnJldi54bWxQSwUGAAAAAAQABAD1AAAAigMAAAAA&#10;" path="m14,l,5,53,542r14,l14,xe" fillcolor="black" stroked="f">
                  <v:path arrowok="t" o:connecttype="custom" o:connectlocs="14,3151;0,3156;53,3693;67,3693;14,3151" o:connectangles="0,0,0,0,0"/>
                </v:shape>
                <v:shape id="AutoShape 88" o:spid="_x0000_s1032" style="position:absolute;left:4780;top:2819;width:735;height:404;visibility:visible;mso-wrap-style:square;v-text-anchor:top" coordsize="735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mjXcQA&#10;AADcAAAADwAAAGRycy9kb3ducmV2LnhtbESPzW7CMBCE70h9B2uRegOHv6hKMQgVWjhwacoDrOIl&#10;CcTrYLsQ3r6uhMRxNDPfaObLzjTiSs7XlhWMhgkI4sLqmksFh5/PwRsIH5A1NpZJwZ08LBcvvTlm&#10;2t74m655KEWEsM9QQRVCm0npi4oM+qFtiaN3tM5giNKVUju8Rbhp5DhJUmmw5rhQYUsfFRXn/Nco&#10;WI8PPs0vm5Xebk9d8uWd25+dUq/9bvUOIlAXnuFHe6cVTGcT+D8Tj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Zo13EAAAA3AAAAA8AAAAAAAAAAAAAAAAAmAIAAGRycy9k&#10;b3ducmV2LnhtbFBLBQYAAAAABAAEAPUAAACJAwAAAAA=&#10;" path="m408,l336,,297,5r-38,9l225,24,192,43,134,81r-29,24l81,129,62,158,43,192,29,221,14,254,5,293,,326r,77l14,398r,-67l19,293,29,259,43,230,57,197,72,168,96,139r19,-24l144,91,168,72,201,57,230,38,297,19r39,-5l480,14,446,5,408,xm480,14r-72,l441,19r34,10l504,43r33,14l566,72r29,24l619,115r24,29l662,168r15,29l696,230r19,67l720,336r14,-5l729,293,710,225,691,192,653,134,629,105,605,81,576,62,542,43,513,29,480,14xe" fillcolor="black" stroked="f">
                  <v:path arrowok="t" o:connecttype="custom" o:connectlocs="408,2820;336,2820;297,2825;259,2834;225,2844;192,2863;134,2901;105,2925;81,2949;62,2978;43,3012;29,3041;14,3074;5,3113;0,3146;0,3223;14,3218;14,3151;19,3113;29,3079;43,3050;57,3017;72,2988;96,2959;115,2935;144,2911;168,2892;201,2877;230,2858;297,2839;336,2834;480,2834;446,2825;408,2820;480,2834;408,2834;441,2839;475,2849;504,2863;537,2877;566,2892;595,2916;619,2935;643,2964;662,2988;677,3017;696,3050;715,3117;720,3156;734,3151;729,3113;710,3045;691,3012;653,2954;629,2925;605,2901;576,2882;542,2863;513,2849;480,2834" o:connectangles="0,0,0,0,0,0,0,0,0,0,0,0,0,0,0,0,0,0,0,0,0,0,0,0,0,0,0,0,0,0,0,0,0,0,0,0,0,0,0,0,0,0,0,0,0,0,0,0,0,0,0,0,0,0,0,0,0,0,0,0"/>
                </v:shape>
                <v:shape id="Picture 89" o:spid="_x0000_s1033" type="#_x0000_t75" style="position:absolute;left:5049;top:3088;width:197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74BLvEAAAA3AAAAA8AAABkcnMvZG93bnJldi54bWxEj91qAjEUhO8LvkM4hd6IZhUrsjWKCIKg&#10;LfiD14fkdHfp5mRJ4u769o1Q6OUwM98wy3Vva9GSD5VjBZNxBoJYO1NxoeB62Y0WIEJENlg7JgUP&#10;CrBeDV6WmBvX8YnacyxEgnDIUUEZY5NLGXRJFsPYNcTJ+3beYkzSF9J47BLc1nKaZXNpseK0UGJD&#10;25L0z/luFWg3PR5u97Zl/NLu4j+Hj+4wVOrttd98gIjUx//wX3tvFMzeZ/A8k46AXP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74BLvEAAAA3AAAAA8AAAAAAAAAAAAAAAAA&#10;nwIAAGRycy9kb3ducmV2LnhtbFBLBQYAAAAABAAEAPcAAACQAwAAAAA=&#10;">
                  <v:imagedata r:id="rId13" o:title=""/>
                </v:shape>
                <v:shape id="Freeform 90" o:spid="_x0000_s1034" style="position:absolute;left:5116;top:1835;width:821;height:989;visibility:visible;mso-wrap-style:square;v-text-anchor:top" coordsize="821,9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h6eMYA&#10;AADcAAAADwAAAGRycy9kb3ducmV2LnhtbESPQWvCQBSE70L/w/IK3nRjqSJpNlIKRWkv1bTE4yP7&#10;mk3Nvg3ZVeO/dwuCx2FmvmGy1WBbcaLeN44VzKYJCOLK6YZrBd/F+2QJwgdkja1jUnAhD6v8YZRh&#10;qt2Zt3TahVpECPsUFZgQulRKXxmy6KeuI47er+sthij7WuoezxFuW/mUJAtpseG4YLCjN0PVYXe0&#10;CpLPr5/1uiwP5Wyz/fiTxd6YsFdq/Di8voAINIR7+NbeaAXP8zn8n4lHQOZ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hh6eMYAAADcAAAADwAAAAAAAAAAAAAAAACYAgAAZHJz&#10;L2Rvd25yZXYueG1sUEsFBgAAAAAEAAQA9QAAAIsDAAAAAA==&#10;" path="m811,l,979r14,10l821,9,811,xe" fillcolor="black" stroked="f">
                  <v:path arrowok="t" o:connecttype="custom" o:connectlocs="811,1836;0,2815;14,2825;821,1845;811,1836" o:connectangles="0,0,0,0,0"/>
                </v:shape>
                <v:shape id="Freeform 91" o:spid="_x0000_s1035" style="position:absolute;left:5505;top:2167;width:826;height:999;visibility:visible;mso-wrap-style:square;v-text-anchor:top" coordsize="826,9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gzIsYA&#10;AADcAAAADwAAAGRycy9kb3ducmV2LnhtbESP3WrCQBSE7wt9h+UUvKsbi7+pqxSxVVAENUgvj9lj&#10;EsyeDdltjG/fFQq9HGbmG2Y6b00pGqpdYVlBrxuBIE6tLjhTkBw/X8cgnEfWWFomBXdyMJ89P00x&#10;1vbGe2oOPhMBwi5GBbn3VSylS3My6Lq2Ig7exdYGfZB1JnWNtwA3pXyLoqE0WHBYyLGiRU7p9fBj&#10;FEx6uvnKktMoaXbfy+2qTDbr81Wpzkv78Q7CU+v/w3/ttVbQHwzhcSYc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gzIsYAAADcAAAADwAAAAAAAAAAAAAAAACYAgAAZHJz&#10;L2Rvd25yZXYueG1sUEsFBgAAAAAEAAQA9QAAAIsDAAAAAA==&#10;" path="m816,l,989r9,9l825,10,816,xe" fillcolor="black" stroked="f">
                  <v:path arrowok="t" o:connecttype="custom" o:connectlocs="816,2167;0,3156;9,3165;825,2177;816,2167" o:connectangles="0,0,0,0,0"/>
                </v:shape>
                <v:shape id="AutoShape 92" o:spid="_x0000_s1036" style="position:absolute;left:5932;top:1735;width:461;height:442;visibility:visible;mso-wrap-style:square;v-text-anchor:top" coordsize="461,4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MWRsQA&#10;AADcAAAADwAAAGRycy9kb3ducmV2LnhtbESPT2vCQBTE7wW/w/IEb7pR+o80GymVgnixTQXt7ZF9&#10;yQazb0N21fTbu4LQ4zAzv2Gy5WBbcabeN44VzGcJCOLS6YZrBbufz+krCB+QNbaOScEfeVjmo4cM&#10;U+0u/E3nItQiQtinqMCE0KVS+tKQRT9zHXH0KtdbDFH2tdQ9XiLctnKRJM/SYsNxwWBHH4bKY3Gy&#10;CuTGbasKze7Aq/0W20Tb36+g1GQ8vL+BCDSE//C9vdYKHp9e4HYmHgGZ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zFkbEAAAA3AAAAA8AAAAAAAAAAAAAAAAAmAIAAGRycy9k&#10;b3ducmV2LnhtbFBLBQYAAAAABAAEAPUAAACJAwAAAAA=&#10;" path="m290,14r-60,l278,24r19,10l321,43r39,29l374,91r19,15l403,125r14,24l427,173r10,19l441,221r5,24l446,298r-9,48l427,370r-10,19l403,413r-14,19l403,442r29,-48l441,374r10,-28l461,298r,-53l451,187,432,139,417,120,403,96,369,62,345,43,326,34,302,19,290,14xm230,l177,,153,5r-28,5l77,29,57,43,33,62,14,82,,101r9,9l29,91,43,72,67,58,86,43r24,-9l129,24r24,-5l182,14r108,l278,10,230,xe" fillcolor="black" stroked="f">
                  <v:path arrowok="t" o:connecttype="custom" o:connectlocs="290,1749;230,1749;278,1759;297,1769;321,1778;360,1807;374,1826;393,1841;403,1860;417,1884;427,1908;437,1927;441,1956;446,1980;446,2033;437,2081;427,2105;417,2124;403,2148;389,2167;403,2177;432,2129;441,2109;451,2081;461,2033;461,1980;451,1922;432,1874;417,1855;403,1831;369,1797;345,1778;326,1769;302,1754;290,1749;230,1735;177,1735;153,1740;125,1745;77,1764;57,1778;33,1797;14,1817;0,1836;9,1845;29,1826;43,1807;67,1793;86,1778;110,1769;129,1759;153,1754;182,1749;290,1749;278,1745;230,1735" o:connectangles="0,0,0,0,0,0,0,0,0,0,0,0,0,0,0,0,0,0,0,0,0,0,0,0,0,0,0,0,0,0,0,0,0,0,0,0,0,0,0,0,0,0,0,0,0,0,0,0,0,0,0,0,0,0,0,0"/>
                </v:shape>
                <v:shape id="Picture 93" o:spid="_x0000_s1037" type="#_x0000_t75" style="position:absolute;left:6033;top:1907;width:197;height: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9iObAAAAA3AAAAA8AAABkcnMvZG93bnJldi54bWxET8lqwzAQvRfyD2ICvTVyS1yCGyUUh0Ku&#10;dkPIcbCmkok1Mpbi5e+rQ6HHx9v3x9l1YqQhtJ4VvG4yEMSN1y0bBZfvr5cdiBCRNXaeScFCAY6H&#10;1dMeC+0nrmisoxEphEOBCmyMfSFlaCw5DBvfEyfuxw8OY4KDkXrAKYW7Tr5l2bt02HJqsNhTaam5&#10;1w+nION+WS53Yzq53KpTXs71dbRKPa/nzw8Qkeb4L/5zn7WCbZ7WpjPpCMjD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n2I5sAAAADcAAAADwAAAAAAAAAAAAAAAACfAgAA&#10;ZHJzL2Rvd25yZXYueG1sUEsFBgAAAAAEAAQA9wAAAIwDAAAAAA==&#10;">
                  <v:imagedata r:id="rId14" o:title=""/>
                </v:shape>
                <v:shape id="Freeform 94" o:spid="_x0000_s1038" style="position:absolute;left:6374;top:1975;width:1104;height:480;visibility:visible;mso-wrap-style:square;v-text-anchor:top" coordsize="1104,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edQ8UA&#10;AADcAAAADwAAAGRycy9kb3ducmV2LnhtbESPQWvCQBSE74X+h+UVvNWNxUqNrlIKBS8taFvF2yP7&#10;zAazb2P2adJ/7wqFHoeZ+YaZL3tfqwu1sQpsYDTMQBEXwVZcGvj+en98ARUF2WIdmAz8UoTl4v5u&#10;jrkNHa/pspFSJQjHHA04kSbXOhaOPMZhaIiTdwitR0myLbVtsUtwX+unLJtojxWnBYcNvTkqjpuz&#10;NyA/q4nenYVPH6PPzrstHvbrkzGDh/51Bkqol//wX3tlDYyfp3A7k4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h51DxQAAANwAAAAPAAAAAAAAAAAAAAAAAJgCAABkcnMv&#10;ZG93bnJldi54bWxQSwUGAAAAAAQABAD1AAAAigMAAAAA&#10;" path="m5,l,14,1100,480r4,-14l5,xe" fillcolor="black" stroked="f">
                  <v:path arrowok="t" o:connecttype="custom" o:connectlocs="5,1975;0,1989;1100,2455;1104,2441;5,1975" o:connectangles="0,0,0,0,0"/>
                </v:shape>
                <v:shape id="Freeform 95" o:spid="_x0000_s1039" style="position:absolute;left:6297;top:2205;width:1071;height:466;visibility:visible;mso-wrap-style:square;v-text-anchor:top" coordsize="1071,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pk98MA&#10;AADcAAAADwAAAGRycy9kb3ducmV2LnhtbERPy4rCMBTdD/gP4QpuRFPF8VGbigwz4GI2PhYuL821&#10;rTY3pclo69ebxYDLw3knm9ZU4k6NKy0rmIwjEMSZ1SXnCk7Hn9EShPPIGivLpKAjB5u095FgrO2D&#10;93Q/+FyEEHYxKii8r2MpXVaQQTe2NXHgLrYx6ANscqkbfIRwU8lpFM2lwZJDQ4E1fRWU3Q5/RsHi&#10;+Fmvntdcdzhc/A59F53d9lupQb/drkF4av1b/O/eaQWzeZgfzoQjIN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pk98MAAADcAAAADwAAAAAAAAAAAAAAAACYAgAAZHJzL2Rv&#10;d25yZXYueG1sUEsFBgAAAAAEAAQA9QAAAIgDAAAAAA==&#10;" path="m4,l,15,1065,466r5,-14l4,xe" fillcolor="black" stroked="f">
                  <v:path arrowok="t" o:connecttype="custom" o:connectlocs="4,2205;0,2220;1065,2671;1070,2657;4,2205" o:connectangles="0,0,0,0,0"/>
                </v:shape>
                <v:shape id="AutoShape 96" o:spid="_x0000_s1040" style="position:absolute;left:7339;top:2387;width:322;height:413;visibility:visible;mso-wrap-style:square;v-text-anchor:top" coordsize="322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i2kcQA&#10;AADcAAAADwAAAGRycy9kb3ducmV2LnhtbESPS4vCQBCE74L/YWhhb2ai7LoSM4r4AGEP4gO8djJt&#10;Esz0hMyo8d/vLAh7LKrqKypddKYWD2pdZVnBKIpBEOdWV1woOJ+2wykI55E11pZJwYscLOb9XoqJ&#10;tk8+0OPoCxEg7BJUUHrfJFK6vCSDLrINcfCutjXog2wLqVt8Brip5TiOJ9JgxWGhxIZWJeW3490o&#10;mGarvf+5nLc1fZ82yy/D2WHNSn0MuuUMhKfO/4ff7Z1W8DkZwd+ZcATk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ItpHEAAAA3AAAAA8AAAAAAAAAAAAAAAAAmAIAAGRycy9k&#10;b3ducmV2LnhtbFBLBQYAAAAABAAEAPUAAACJAwAAAAA=&#10;" path="m159,l,336r163,77l168,403r-14,l157,395,34,336r-19,l15,326r4,l165,17r-6,-3l168,9r11,l159,xm157,395r-3,8l163,398r-6,-3xm304,84l157,395r6,3l154,403r14,l317,86r-10,l304,84xm15,326r,10l18,328r-3,-2xm18,328r-3,8l34,336,18,328xm19,326r-4,l18,328r1,-2xm307,77r-3,7l307,86r,-9xm322,77r-15,l307,86r10,l322,77xm179,9r-11,l165,17,304,84r3,-7l322,77,179,9xm168,9r-9,5l165,17r3,-8xe" fillcolor="black" stroked="f">
                  <v:path arrowok="t" o:connecttype="custom" o:connectlocs="159,2388;0,2724;163,2801;168,2791;154,2791;157,2783;34,2724;15,2724;15,2714;19,2714;165,2405;159,2402;168,2397;179,2397;159,2388;157,2783;154,2791;163,2786;157,2783;304,2472;157,2783;163,2786;154,2791;168,2791;317,2474;307,2474;304,2472;15,2714;15,2724;18,2716;15,2714;18,2716;15,2724;34,2724;18,2716;19,2714;15,2714;18,2716;19,2714;307,2465;304,2472;307,2474;307,2465;322,2465;307,2465;307,2474;317,2474;322,2465;179,2397;168,2397;165,2405;304,2472;307,2465;322,2465;179,2397;168,2397;159,2402;165,2405;168,2397" o:connectangles="0,0,0,0,0,0,0,0,0,0,0,0,0,0,0,0,0,0,0,0,0,0,0,0,0,0,0,0,0,0,0,0,0,0,0,0,0,0,0,0,0,0,0,0,0,0,0,0,0,0,0,0,0,0,0,0,0,0,0"/>
                </v:shape>
                <v:shape id="Picture 97" o:spid="_x0000_s1041" type="#_x0000_t75" style="position:absolute;left:7512;top:2474;width:567;height: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odCXFAAAA3AAAAA8AAABkcnMvZG93bnJldi54bWxEj09rwkAUxO8Fv8PyCr3VjVFEUlcpgQSh&#10;VPDPxdsj+5oEs29Ddk3SfvquIHgcZuY3zHo7mkb01LnasoLZNAJBXFhdc6ngfMreVyCcR9bYWCYF&#10;v+Rgu5m8rDHRduAD9UdfigBhl6CCyvs2kdIVFRl0U9sSB+/HdgZ9kF0pdYdDgJtGxlG0lAZrDgsV&#10;tpRWVFyPN6NAF3+n6JLPh336VV5znGXfuWyUensdPz9AeBr9M/xo77SCxTKG+5lwBOTm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KHQlxQAAANwAAAAPAAAAAAAAAAAAAAAA&#10;AJ8CAABkcnMvZG93bnJldi54bWxQSwUGAAAAAAQABAD3AAAAkQMAAAAA&#10;">
                  <v:imagedata r:id="rId15" o:title=""/>
                </v:shape>
                <v:shape id="AutoShape 98" o:spid="_x0000_s1042" style="position:absolute;left:4651;top:3669;width:1128;height:476;visibility:visible;mso-wrap-style:square;v-text-anchor:top" coordsize="1128,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0SxMYA&#10;AADcAAAADwAAAGRycy9kb3ducmV2LnhtbESPQWvCQBSE7wX/w/KE3upGE7RGV9FCikIvVXt/ZF+T&#10;2OzbNLsm6b/vCoUeh5n5hllvB1OLjlpXWVYwnUQgiHOrKy4UXM7Z0zMI55E11pZJwQ852G5GD2tM&#10;te35nbqTL0SAsEtRQel9k0rp8pIMuoltiIP3aVuDPsi2kLrFPsBNLWdRNJcGKw4LJTb0UlL+dboZ&#10;Be74cfheTl8vSSyvi1t/3Wf7t0Gpx/GwW4HwNPj/8F/7oBUk8xjuZ8IR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/0SxMYAAADcAAAADwAAAAAAAAAAAAAAAACYAgAAZHJz&#10;L2Rvd25yZXYueG1sUEsFBgAAAAAEAAQA9QAAAIsDAAAAAA==&#10;" path="m1095,l,101,34,476,138,466r-90,l39,461r9,-1l15,116r-5,l15,106r98,l1081,16r-1,-6l1095,10r,-10xm48,460r-9,1l48,466r,-6xm1113,361l48,460r,6l138,466r990,-91l1128,370r-14,l1113,361xm1119,360r-6,1l1114,370r5,-10xm1127,360r-8,l1114,370r14,l1127,360xm1095,10r-15,l1090,15r-9,1l1113,361r6,-1l1127,360,1095,10xm15,106r-5,10l15,115r,-9xm15,115r-5,1l15,116r,-1xm113,106r-98,l15,115r98,-9xm1080,10r1,6l1090,15r-10,-5xe" fillcolor="black" stroked="f">
                  <v:path arrowok="t" o:connecttype="custom" o:connectlocs="1095,3669;0,3770;34,4145;138,4135;48,4135;39,4130;48,4129;15,3785;10,3785;15,3775;113,3775;1081,3685;1080,3679;1095,3679;1095,3669;48,4129;39,4130;48,4135;48,4129;1113,4030;48,4129;48,4135;138,4135;1128,4044;1128,4039;1114,4039;1113,4030;1119,4029;1113,4030;1114,4039;1119,4029;1127,4029;1119,4029;1114,4039;1128,4039;1127,4029;1095,3679;1080,3679;1090,3684;1081,3685;1113,4030;1119,4029;1127,4029;1095,3679;15,3775;10,3785;15,3784;15,3775;15,3784;10,3785;15,3785;15,3784;113,3775;15,3775;15,3784;113,3775;1080,3679;1081,3685;1090,3684;1080,3679" o:connectangles="0,0,0,0,0,0,0,0,0,0,0,0,0,0,0,0,0,0,0,0,0,0,0,0,0,0,0,0,0,0,0,0,0,0,0,0,0,0,0,0,0,0,0,0,0,0,0,0,0,0,0,0,0,0,0,0,0,0,0,0"/>
                </v:shape>
                <v:shape id="Freeform 99" o:spid="_x0000_s1043" style="position:absolute;left:5894;top:3477;width:68;height:543;visibility:visible;mso-wrap-style:square;v-text-anchor:top" coordsize="68,5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2a/cUA&#10;AADcAAAADwAAAGRycy9kb3ducmV2LnhtbESPQWuDQBSE74X+h+UVeil1bVAJJhsphkAuPSSa+8N9&#10;VYn71rrbxObXdwOFHoeZ+YZZF7MZxIUm11tW8BbFIIgbq3tuFdTV7nUJwnlkjYNlUvBDDorN48Ma&#10;c22vfKDL0bciQNjlqKDzfsyldE1HBl1kR+LgfdrJoA9yaqWe8BrgZpCLOM6kwZ7DQocjlR015+O3&#10;UTB/pX26TahMzVC/nD7qCm+7Sqnnp/l9BcLT7P/Df+29VpBkCdzPhCM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Zr9xQAAANwAAAAPAAAAAAAAAAAAAAAAAJgCAABkcnMv&#10;ZG93bnJldi54bWxQSwUGAAAAAAQABAD1AAAAigMAAAAA&#10;" path="m15,l,5,53,543r15,l15,xe" fillcolor="black" stroked="f">
                  <v:path arrowok="t" o:connecttype="custom" o:connectlocs="15,3477;0,3482;53,4020;68,4020;15,3477" o:connectangles="0,0,0,0,0"/>
                </v:shape>
                <v:shape id="Freeform 100" o:spid="_x0000_s1044" style="position:absolute;left:5769;top:4015;width:183;height:29;visibility:visible;mso-wrap-style:square;v-text-anchor:top" coordsize="183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STG8YA&#10;AADcAAAADwAAAGRycy9kb3ducmV2LnhtbESPQWvCQBSE74X+h+UVeim6aWtFo6uUQmnIKaZevD2y&#10;z2xo9m3IbmP8964geBxm5htmvR1tKwbqfeNYwes0AUFcOd1wrWD/+z1ZgPABWWPrmBScycN28/iw&#10;xlS7E+9oKEMtIoR9igpMCF0qpa8MWfRT1xFH7+h6iyHKvpa6x1OE21a+JclcWmw4Lhjs6MtQ9Vf+&#10;WwXLXVuUC1sczMu5yIY8/8mz6l2p56fxcwUi0Bju4Vs70wpm8w+4nolHQG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STG8YAAADcAAAADwAAAAAAAAAAAAAAAACYAgAAZHJz&#10;L2Rvd25yZXYueG1sUEsFBgAAAAAEAAQA9QAAAIsDAAAAAA==&#10;" path="m182,l,14,4,29,182,14,182,xe" fillcolor="black" stroked="f">
                  <v:path arrowok="t" o:connecttype="custom" o:connectlocs="182,4015;0,4029;4,4044;182,4029;182,4015" o:connectangles="0,0,0,0,0"/>
                </v:shape>
                <v:shape id="Freeform 101" o:spid="_x0000_s1045" style="position:absolute;left:5904;top:3458;width:178;height:29;visibility:visible;mso-wrap-style:square;v-text-anchor:top" coordsize="178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WfRsYA&#10;AADcAAAADwAAAGRycy9kb3ducmV2LnhtbESPT2sCMRTE74V+h/AKXkpNKrKW1SilYvVSxD8Xb4/N&#10;c7O6edluUl2/vSkUehxm5jfMZNa5WlyoDZVnDa99BYK48KbiUsN+t3h5AxEissHaM2m4UYDZ9PFh&#10;grnxV97QZRtLkSAcctRgY2xyKUNhyWHo+4Y4eUffOoxJtqU0LV4T3NVyoFQmHVacFiw29GGpOG9/&#10;nIa4GNn6tB58ffrs+6Ce1XK+c0ute0/d+xhEpC7+h//aK6NhmG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tWfRsYAAADcAAAADwAAAAAAAAAAAAAAAACYAgAAZHJz&#10;L2Rvd25yZXYueG1sUEsFBgAAAAAEAAQA9QAAAIsDAAAAAA==&#10;" path="m178,l,15,,29,178,15,178,xe" fillcolor="black" stroked="f">
                  <v:path arrowok="t" o:connecttype="custom" o:connectlocs="178,3458;0,3473;0,3487;178,3473;178,3458" o:connectangles="0,0,0,0,0"/>
                </v:shape>
                <v:shape id="Freeform 102" o:spid="_x0000_s1046" style="position:absolute;left:6081;top:3472;width:130;height:1258;visibility:visible;mso-wrap-style:square;v-text-anchor:top" coordsize="130,12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FgtcQA&#10;AADcAAAADwAAAGRycy9kb3ducmV2LnhtbESPQWsCMRSE70L/Q3iCN82qRWU1ShUKFi9V2/tz89ws&#10;bl62Sepu/31TKHgcZuYbZrXpbC3u5EPlWMF4lIEgLpyuuFTwcX4dLkCEiKyxdkwKfijAZv3UW2Gu&#10;XctHup9iKRKEQ44KTIxNLmUoDFkMI9cQJ+/qvMWYpC+l9tgmuK3lJMtm0mLFacFgQztDxe30bRXs&#10;F++t2R0OvvisplFfvrrt/M0oNeh3L0sQkbr4CP+391rB82wOf2fSEZD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BYLXEAAAA3AAAAA8AAAAAAAAAAAAAAAAAmAIAAGRycy9k&#10;b3ducmV2LnhtbFBLBQYAAAAABAAEAPUAAACJAwAAAAA=&#10;" path="m14,l,,115,1257r14,-5l14,xe" fillcolor="black" stroked="f">
                  <v:path arrowok="t" o:connecttype="custom" o:connectlocs="14,3473;0,3473;115,4730;129,4725;14,3473" o:connectangles="0,0,0,0,0"/>
                </v:shape>
                <v:shape id="Freeform 103" o:spid="_x0000_s1047" style="position:absolute;left:2472;top:3803;width:130;height:1263;visibility:visible;mso-wrap-style:square;v-text-anchor:top" coordsize="130,12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vAP8EA&#10;AADcAAAADwAAAGRycy9kb3ducmV2LnhtbERPTYvCMBC9C/sfwgh709RFits1FRGEetiD1YPHoRnb&#10;2mZSkqjdf785CB4f73u9GU0vHuR8a1nBYp6AIK6sbrlWcD7tZysQPiBr7C2Tgj/ysMk/JmvMtH3y&#10;kR5lqEUMYZ+hgiaEIZPSVw0Z9HM7EEfuap3BEKGrpXb4jOGml19JkkqDLceGBgfaNVR15d0oOP3K&#10;fpduDwfnvstLV5wv1W1fKPU5Hbc/IAKN4S1+uQutYJnGtfFMPAI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/LwD/BAAAA3AAAAA8AAAAAAAAAAAAAAAAAmAIAAGRycy9kb3du&#10;cmV2LnhtbFBLBQYAAAAABAAEAPUAAACGAwAAAAA=&#10;" path="m14,l,5,115,1262r15,l14,xe" fillcolor="black" stroked="f">
                  <v:path arrowok="t" o:connecttype="custom" o:connectlocs="14,3804;0,3809;115,5066;130,5066;14,3804" o:connectangles="0,0,0,0,0"/>
                </v:shape>
                <v:shape id="Freeform 104" o:spid="_x0000_s1048" style="position:absolute;left:4454;top:3611;width:63;height:548;visibility:visible;mso-wrap-style:square;v-text-anchor:top" coordsize="63,5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umG8cA&#10;AADcAAAADwAAAGRycy9kb3ducmV2LnhtbESP3WrCQBSE7wt9h+UUelN0YxXR6CpaKAgGpP6Bd4fs&#10;MYlmz6bZVePbdwWhl8PMfMOMp40pxZVqV1hW0GlHIIhTqwvOFGw3360BCOeRNZaWScGdHEwnry9j&#10;jLW98Q9d1z4TAcIuRgW591UspUtzMujatiIO3tHWBn2QdSZ1jbcAN6X8jKK+NFhwWMixoq+c0vP6&#10;YhTsm9+PeTI/LsvuPTmcnEmHq12i1PtbMxuB8NT4//CzvdAKev0hPM6EIyA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ubphvHAAAA3AAAAA8AAAAAAAAAAAAAAAAAmAIAAGRy&#10;cy9kb3ducmV2LnhtbFBLBQYAAAAABAAEAPUAAACMAwAAAAA=&#10;" path="m15,l,,48,547r15,-5l15,xe" fillcolor="black" stroked="f">
                  <v:path arrowok="t" o:connecttype="custom" o:connectlocs="15,3612;0,3612;48,4159;63,4154;15,3612" o:connectangles="0,0,0,0,0"/>
                </v:shape>
                <v:shape id="Freeform 105" o:spid="_x0000_s1049" style="position:absolute;left:4512;top:4130;width:178;height:34;visibility:visible;mso-wrap-style:square;v-text-anchor:top" coordsize="17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w4rsMA&#10;AADcAAAADwAAAGRycy9kb3ducmV2LnhtbERPXWvCMBR9H/gfwhV8EU0nsm6dUYbiHMgYq8O9Xppr&#10;UmxuSpNp9++Xh4GPh/O9WPWuERfqQu1Zwf00A0FceV2zUfB12E4eQYSIrLHxTAp+KcBqObhbYKH9&#10;lT/pUkYjUgiHAhXYGNtCylBZchimviVO3Ml3DmOCnZG6w2sKd42cZdmDdFhzarDY0tpSdS5/nILx&#10;+t2Oad+b74+n2uSv+XFXbo5KjYb9yzOISH28if/db1rBPE/z05l0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w4rsMAAADcAAAADwAAAAAAAAAAAAAAAACYAgAAZHJzL2Rv&#10;d25yZXYueG1sUEsFBgAAAAAEAAQA9QAAAIgDAAAAAA==&#10;" path="m178,l,19,,34,178,19,178,xe" fillcolor="black" stroked="f">
                  <v:path arrowok="t" o:connecttype="custom" o:connectlocs="178,4130;0,4149;0,4164;178,4149;178,4130" o:connectangles="0,0,0,0,0"/>
                </v:shape>
                <v:shape id="Freeform 106" o:spid="_x0000_s1050" style="position:absolute;left:2476;top:3616;width:1988;height:197;visibility:visible;mso-wrap-style:square;v-text-anchor:top" coordsize="1988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X1wcQA&#10;AADcAAAADwAAAGRycy9kb3ducmV2LnhtbESPQWsCMRSE74X+h/AK3mpWqbVsjaJSQVAQtwo9PjbP&#10;7OLmZdlEXf31RhB6HGbmG2Y0aW0lztT40rGCXjcBQZw7XbJRsPtdvH+B8AFZY+WYFFzJw2T8+jLC&#10;VLsLb+mcBSMihH2KCooQ6lRKnxdk0XddTRy9g2sshigbI3WDlwi3lewnyae0WHJcKLCmeUH5MTtZ&#10;BZu/6R5ng9vG8NXOflaYrY3PlOq8tdNvEIHa8B9+tpdawcewB48z8QjI8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l9cHEAAAA3AAAAA8AAAAAAAAAAAAAAAAAmAIAAGRycy9k&#10;b3ducmV2LnhtbFBLBQYAAAAABAAEAPUAAACJAwAAAAA=&#10;" path="m1982,l,182r5,14l1987,14,1982,xe" fillcolor="black" stroked="f">
                  <v:path arrowok="t" o:connecttype="custom" o:connectlocs="1982,3617;0,3799;5,3813;1987,3631;1982,3617" o:connectangles="0,0,0,0,0"/>
                </v:shape>
                <v:shape id="AutoShape 107" o:spid="_x0000_s1051" style="position:absolute;left:2587;top:4735;width:3624;height:1618;visibility:visible;mso-wrap-style:square;v-text-anchor:top" coordsize="3624,16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8uGcQA&#10;AADcAAAADwAAAGRycy9kb3ducmV2LnhtbESPQWuDQBSE74X8h+UVeil1jaRNYl1DEgi0x9hevD3c&#10;V5W6b8XdqPn33UIgx2FmvmGy3Ww6MdLgWssKllEMgriyuuVawffX6WUDwnlkjZ1lUnAlB7t88ZBh&#10;qu3EZxoLX4sAYZeigsb7PpXSVQ0ZdJHtiYP3YweDPsihlnrAKcBNJ5M4fpMGWw4LDfZ0bKj6LS5G&#10;wSEx+lry9rgueH79NPbwXBZnpZ4e5/07CE+zv4dv7Q+tYLVO4P9MOAI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PLhnEAAAA3AAAAA8AAAAAAAAAAAAAAAAAmAIAAGRycy9k&#10;b3ducmV2LnhtbFBLBQYAAAAABAAEAPUAAACJAwAAAAA=&#10;" path="m15,326l,326r10,77l24,475r19,72l63,614r57,135l159,816r38,62l240,936r43,62l384,1109r58,53l499,1210r63,48l624,1301r67,43l835,1421r77,33l1066,1512r163,48l1315,1574r87,20l1579,1613r87,5l1757,1618r187,-10l1990,1603r-233,l1666,1598r-87,l1488,1589r-254,-43l1071,1498,917,1440r-77,-34l768,1368,634,1291r-63,-48l509,1200r-58,-53l394,1099r-48,-57l293,989,250,931,207,869,168,806,135,744,77,610,58,542,39,470,24,398,15,326xm3619,r-14,l3610,72r,77l3605,221r-10,72l3581,360r-19,72l3514,566r-29,68l3451,701r-38,62l3327,888r-48,58l3226,1003r-173,159l2986,1210r-63,48l2851,1301r-144,77l2631,1416r-82,34l2386,1507r-87,24l2127,1570r-92,9l1944,1594r-187,9l1990,1603r45,-5l2127,1584r91,-19l2304,1546r87,-24l2472,1493r87,-29l2635,1430r154,-76l2861,1310r67,-43l3063,1171r62,-48l3235,1013r53,-58l3336,898r48,-63l3423,773r38,-67l3499,643r29,-67l3552,504r24,-67l3595,365r15,-72l3619,221r5,-72l3624,72,3619,xe" fillcolor="black" stroked="f">
                  <v:path arrowok="t" o:connecttype="custom" o:connectlocs="0,5061;24,5210;63,5349;159,5551;240,5671;384,5844;499,5945;624,6036;835,6156;1066,6247;1315,6309;1579,6348;1757,6353;1990,6338;1666,6333;1488,6324;1071,6233;840,6141;634,6026;509,5935;394,5834;293,5724;207,5604;135,5479;58,5277;24,5133;3619,4735;3610,4807;3605,4956;3581,5095;3514,5301;3451,5436;3327,5623;3226,5738;2986,5945;2851,6036;2631,6151;2386,6242;2127,6305;1944,6329;1990,6338;2127,6319;2304,6281;2472,6228;2635,6165;2861,6045;3063,5906;3235,5748;3336,5633;3423,5508;3499,5378;3552,5239;3595,5100;3619,4956;3624,4807" o:connectangles="0,0,0,0,0,0,0,0,0,0,0,0,0,0,0,0,0,0,0,0,0,0,0,0,0,0,0,0,0,0,0,0,0,0,0,0,0,0,0,0,0,0,0,0,0,0,0,0,0,0,0,0,0,0,0"/>
                </v:shape>
                <v:shape id="AutoShape 108" o:spid="_x0000_s1052" style="position:absolute;left:4080;top:1720;width:341;height:3351;visibility:visible;mso-wrap-style:square;v-text-anchor:top" coordsize="341,3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SqHscA&#10;AADcAAAADwAAAGRycy9kb3ducmV2LnhtbESPwW7CMBBE75X6D9Yi9YLAIbRQBQyqUEFwagv9gCVe&#10;4pR4HcUuBL4eV0LqcTQzbzTTeWsrcaLGl44VDPoJCOLc6ZILBd+7Ze8VhA/IGivHpOBCHuazx4cp&#10;Ztqd+YtO21CICGGfoQITQp1J6XNDFn3f1cTRO7jGYoiyKaRu8BzhtpJpkoykxZLjgsGaFoby4/bX&#10;Klht0tV19K67+8+Xj/Rnbcrdslgo9dRp3yYgArXhP3xvr7WC5/EQ/s7EI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Uqh7HAAAA3AAAAA8AAAAAAAAAAAAAAAAAmAIAAGRy&#10;cy9kb3ducmV2LnhtbFBLBQYAAAAABAAEAPUAAACMAwAAAAA=&#10;" path="m45,198r-14,1l322,3350r19,l45,198xm19,l,201r31,-2l29,177r42,l19,xm43,177r-14,l31,199r14,-1l43,177xm71,177r-28,l45,198r32,-2l71,177xe" fillcolor="black" stroked="f">
                  <v:path arrowok="t" o:connecttype="custom" o:connectlocs="45,1919;31,1920;322,5071;341,5071;45,1919;19,1721;0,1922;31,1920;29,1898;71,1898;19,1721;43,1898;29,1898;31,1920;45,1919;43,1898;71,1898;43,1898;45,1919;77,1917;71,1898" o:connectangles="0,0,0,0,0,0,0,0,0,0,0,0,0,0,0,0,0,0,0,0,0"/>
                </v:shape>
                <v:shape id="AutoShape 109" o:spid="_x0000_s1053" style="position:absolute;left:4411;top:4557;width:5319;height:524;visibility:visible;mso-wrap-style:square;v-text-anchor:top" coordsize="5319,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oRjsMA&#10;AADcAAAADwAAAGRycy9kb3ducmV2LnhtbESPQWvCQBSE74L/YXlCL6Ibi9SSuooIrT0oaBrvj+xr&#10;Es2+Dburpv/eLQgeh5n5hpkvO9OIKzlfW1YwGScgiAuray4V5D+fo3cQPiBrbCyTgj/ysFz0e3NM&#10;tb3xga5ZKEWEsE9RQRVCm0rpi4oM+rFtiaP3a53BEKUrpXZ4i3DTyNckeZMGa44LFba0rqg4Zxej&#10;gHPacp597Xi/GQbc0frkjplSL4Nu9QEiUBee4Uf7WyuYzqbwfyYeAbm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oRjsMAAADcAAAADwAAAAAAAAAAAAAAAACYAgAAZHJzL2Rv&#10;d25yZXYueG1sUEsFBgAAAAAEAAQA9QAAAIgDAAAAAA==&#10;" path="m5119,31l,509r5,15l5120,46r-1,-15xm5286,29r-145,l5141,44r-21,2l5122,77,5286,29xm5141,29r-22,2l5120,46r21,-2l5141,29xm5117,r2,31l5141,29r145,l5319,20,5117,xe" fillcolor="black" stroked="f">
                  <v:path arrowok="t" o:connecttype="custom" o:connectlocs="5119,4588;0,5066;5,5081;5120,4603;5119,4588;5286,4586;5141,4586;5141,4601;5120,4603;5122,4634;5286,4586;5141,4586;5119,4588;5120,4603;5141,4601;5141,4586;5117,4557;5119,4588;5141,4586;5286,4586;5319,4577;5117,4557" o:connectangles="0,0,0,0,0,0,0,0,0,0,0,0,0,0,0,0,0,0,0,0,0,0"/>
                </v:shape>
                <v:shape id="AutoShape 110" o:spid="_x0000_s1054" style="position:absolute;left:5212;top:3923;width:116;height:1066;visibility:visible;mso-wrap-style:square;v-text-anchor:top" coordsize="116,1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StRsIA&#10;AADcAAAADwAAAGRycy9kb3ducmV2LnhtbESPzarCMBSE94LvEI7gRjRVvCrVKCIILtz4g7g8NMe2&#10;2JyUJrX17Y0g3OUwM98wq01rCvGiyuWWFYxHEQjixOqcUwXXy364AOE8ssbCMil4k4PNuttZYaxt&#10;wyd6nX0qAoRdjAoy78tYSpdkZNCNbEkcvIetDPogq1TqCpsAN4WcRNFMGsw5LGRY0i6j5HmujYL2&#10;2KCdDxJ31+Pd7V5vbVPnU6X6vXa7BOGp9f/hX/ugFUznf/A9E46AX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9K1GwgAAANwAAAAPAAAAAAAAAAAAAAAAAJgCAABkcnMvZG93&#10;bnJldi54bWxQSwUGAAAAAAQABAD1AAAAhwMAAAAA&#10;" path="m105,945r-19,l101,1065r14,l105,945xm86,777r-14,5l86,902r15,-5l86,777xm72,614r-15,l67,734r19,l72,614xm57,451r-14,l53,571r14,l57,451xm43,288r-14,l38,408r15,l43,288xm29,120r-15,5l24,245r14,-5l29,120xm14,l,,9,77r15,l14,xe" fillcolor="black" stroked="f">
                  <v:path arrowok="t" o:connecttype="custom" o:connectlocs="105,4869;86,4869;101,4989;115,4989;105,4869;86,4701;72,4706;86,4826;101,4821;86,4701;72,4538;57,4538;67,4658;86,4658;72,4538;57,4375;43,4375;53,4495;67,4495;57,4375;43,4212;29,4212;38,4332;53,4332;43,4212;29,4044;14,4049;24,4169;38,4164;29,4044;14,3924;0,3924;9,4001;24,4001;14,3924" o:connectangles="0,0,0,0,0,0,0,0,0,0,0,0,0,0,0,0,0,0,0,0,0,0,0,0,0,0,0,0,0,0,0,0,0,0,0"/>
                </v:shape>
                <v:shape id="AutoShape 111" o:spid="_x0000_s1055" style="position:absolute;left:4305;top:3919;width:912;height:96;visibility:visible;mso-wrap-style:square;v-text-anchor:top" coordsize="91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fKv8MA&#10;AADcAAAADwAAAGRycy9kb3ducmV2LnhtbESPT4vCMBTE7wt+h/AEL4umilu1GkUEwZv47/5onk2x&#10;eSlN1LqffiMIexxm5jfMYtXaSjyo8aVjBcNBAoI4d7rkQsH5tO1PQfiArLFyTApe5GG17HwtMNPu&#10;yQd6HEMhIoR9hgpMCHUmpc8NWfQDVxNH7+oaiyHKppC6wWeE20qOkiSVFkuOCwZr2hjKb8e7VfB7&#10;sD/pbLeZGXud7Ol0Gxbt90WpXrddz0EEasN/+NPeaQXjSQrvM/EI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fKv8MAAADcAAAADwAAAAAAAAAAAAAAAACYAgAAZHJzL2Rv&#10;d25yZXYueG1sUEsFBgAAAAAEAAQA9QAAAIgDAAAAAA==&#10;" path="m912,l792,10r4,14l912,14,912,xm748,14l628,24r,14l748,29r,-15xm585,29l465,38r,15l585,43r,-14xm417,43l302,53r,14l422,58,417,43xm254,58l134,67r5,19l259,72,254,58xm91,72l,82,,96,91,86r,-14xe" fillcolor="black" stroked="f">
                  <v:path arrowok="t" o:connecttype="custom" o:connectlocs="912,3919;792,3929;796,3943;912,3933;912,3919;748,3933;628,3943;628,3957;748,3948;748,3933;585,3948;465,3957;465,3972;585,3962;585,3948;417,3962;302,3972;302,3986;422,3977;417,3962;254,3977;134,3986;139,4005;259,3991;254,3977;91,3991;0,4001;0,4015;91,4005;91,3991" o:connectangles="0,0,0,0,0,0,0,0,0,0,0,0,0,0,0,0,0,0,0,0,0,0,0,0,0,0,0,0,0,0"/>
                </v:shape>
                <v:rect id="Rectangle 112" o:spid="_x0000_s1056" style="position:absolute;left:7939;top:4528;width:1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wboMcA&#10;AADcAAAADwAAAGRycy9kb3ducmV2LnhtbESPQWvCQBSE70L/w/IK3nRTsWrTrKKC0Iugtod6e2Zf&#10;k5Ds27i7auyv7xYKPQ4z8w2TLTrTiCs5X1lW8DRMQBDnVldcKPh43wxmIHxA1thYJgV38rCYP/Qy&#10;TLW98Z6uh1CICGGfooIyhDaV0uclGfRD2xJH78s6gyFKV0jt8BbhppGjJJlIgxXHhRJbWpeU14eL&#10;UbB6ma3OuzFvv/enIx0/T/XzyCVK9R+75SuIQF34D/+137SC8XQKv2fiEZD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sG6DHAAAA3AAAAA8AAAAAAAAAAAAAAAAAmAIAAGRy&#10;cy9kb3ducmV2LnhtbFBLBQYAAAAABAAEAPUAAACMAwAAAAA=&#10;" fillcolor="black" stroked="f"/>
                <v:rect id="Rectangle 113" o:spid="_x0000_s1057" style="position:absolute;left:7939;top:4696;width:1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OP0sQA&#10;AADcAAAADwAAAGRycy9kb3ducmV2LnhtbERPz2vCMBS+C/4P4Qm7aaqo09ooOhh4GajbYd5em2db&#10;bF5qkmm3v345DHb8+H5nm8404k7O15YVjEcJCOLC6ppLBR/vr8MFCB+QNTaWScE3edis+70MU20f&#10;fKT7KZQihrBPUUEVQptK6YuKDPqRbYkjd7HOYIjQlVI7fMRw08hJksylwZpjQ4UtvVRUXE9fRsFu&#10;udjdDlN++znmZzp/5tfZxCVKPQ267QpEoC78i//ce61g+hzXxjPxCM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zj9LEAAAA3AAAAA8AAAAAAAAAAAAAAAAAmAIAAGRycy9k&#10;b3ducmV2LnhtbFBLBQYAAAAABAAEAPUAAACJAwAAAAA=&#10;" fillcolor="black" stroked="f"/>
                <v:rect id="Rectangle 114" o:spid="_x0000_s1058" style="position:absolute;left:7939;top:4859;width:1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8qSccA&#10;AADcAAAADwAAAGRycy9kb3ducmV2LnhtbESPT2vCQBTE7wW/w/KE3upG0appVlGh0EvBPz3U20v2&#10;NQlm38bdrcZ+erdQ6HGYmd8w2bIzjbiQ87VlBcNBAoK4sLrmUsHH4fVpBsIHZI2NZVJwIw/LRe8h&#10;w1TbK+/osg+liBD2KSqoQmhTKX1RkUE/sC1x9L6sMxiidKXUDq8Rbho5SpJnabDmuFBhS5uKitP+&#10;2yhYz2fr83bM7z+7/EjHz/w0GblEqcd+t3oBEagL/+G/9ptWMJ7O4fdMPAJy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/KknHAAAA3AAAAA8AAAAAAAAAAAAAAAAAmAIAAGRy&#10;cy9kb3ducmV2LnhtbFBLBQYAAAAABAAEAPUAAACMAwAAAAA=&#10;" fillcolor="black" stroked="f"/>
                <v:rect id="Rectangle 115" o:spid="_x0000_s1059" style="position:absolute;left:7939;top:5023;width:1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z88MA&#10;AADcAAAADwAAAGRycy9kb3ducmV2LnhtbERPy4rCMBTdC/5DuAOz03REpXaMogMDsxF8LXR3be60&#10;xeamk2S0+vVmIbg8nPd03ppaXMj5yrKCj34Cgji3uuJCwX733UtB+ICssbZMCm7kYT7rdqaYaXvl&#10;DV22oRAxhH2GCsoQmkxKn5dk0PdtQxy5X+sMhghdIbXDaww3tRwkyVgarDg2lNjQV0n5eftvFCwn&#10;6fJvPeTVfXM60vFwOo8GLlHq/a1dfIII1IaX+On+0QqGaZwfz8Qj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Dz88MAAADcAAAADwAAAAAAAAAAAAAAAACYAgAAZHJzL2Rv&#10;d25yZXYueG1sUEsFBgAAAAAEAAQA9QAAAIgDAAAAAA==&#10;" fillcolor="black" stroked="f"/>
                <v:rect id="Rectangle 116" o:spid="_x0000_s1060" style="position:absolute;left:7939;top:5191;width:15;height:1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xWaMYA&#10;AADcAAAADwAAAGRycy9kb3ducmV2LnhtbESPQWsCMRSE74L/IbxCb5pVtKyrUbRQ8CKo9aC35+Z1&#10;d3Hzsk2ibvvrG0HocZiZb5jZojW1uJHzlWUFg34Cgji3uuJCweHzo5eC8AFZY22ZFPyQh8W825lh&#10;pu2dd3Tbh0JECPsMFZQhNJmUPi/JoO/bhjh6X9YZDFG6QmqH9wg3tRwmyZs0WHFcKLGh95Lyy/5q&#10;FKwm6ep7O+LN7+58otPxfBkPXaLU60u7nIII1Ib/8LO91gpG6QAeZ+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xWaMYAAADcAAAADwAAAAAAAAAAAAAAAACYAgAAZHJz&#10;L2Rvd25yZXYueG1sUEsFBgAAAAAEAAQA9QAAAIsDAAAAAA==&#10;" fillcolor="black" stroked="f"/>
                <v:rect id="Rectangle 117" o:spid="_x0000_s1061" style="position:absolute;left:7824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7IH8YA&#10;AADcAAAADwAAAGRycy9kb3ducmV2LnhtbESPQWvCQBSE74X+h+UVvDWbBlvS6CpVEHopqO2h3p7Z&#10;ZxLMvo27W43++q4geBxm5htmPO1NK47kfGNZwUuSgiAurW64UvDzvXjOQfiArLG1TArO5GE6eXwY&#10;Y6HtiVd0XIdKRAj7AhXUIXSFlL6syaBPbEccvZ11BkOUrpLa4SnCTSuzNH2TBhuOCzV2NK+p3K//&#10;jILZez47LIf8dVltN7T53e5fM5cqNXjqP0YgAvXhHr61P7WCYZ7B9Uw8AnL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47IH8YAAADcAAAADwAAAAAAAAAAAAAAAACYAgAAZHJz&#10;L2Rvd25yZXYueG1sUEsFBgAAAAAEAAQA9QAAAIsDAAAAAA==&#10;" fillcolor="black" stroked="f"/>
                <v:rect id="Rectangle 118" o:spid="_x0000_s1062" style="position:absolute;left:7660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JthMcA&#10;AADcAAAADwAAAGRycy9kb3ducmV2LnhtbESPQWvCQBSE7wX/w/KE3pqN1paYuooKQi9CtT3o7Zl9&#10;TYLZt3F31dRf3xUKPQ4z8w0zmXWmERdyvrasYJCkIIgLq2suFXx9rp4yED4ga2wsk4If8jCb9h4m&#10;mGt75Q1dtqEUEcI+RwVVCG0upS8qMugT2xJH79s6gyFKV0rt8BrhppHDNH2VBmuOCxW2tKyoOG7P&#10;RsFinC1OHyNe3zaHPe13h+PL0KVKPfa7+RuIQF34D/+137WCUfYM9zPxCM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CbYTHAAAA3AAAAA8AAAAAAAAAAAAAAAAAmAIAAGRy&#10;cy9kb3ducmV2LnhtbFBLBQYAAAAABAAEAPUAAACMAwAAAAA=&#10;" fillcolor="black" stroked="f"/>
                <v:rect id="Rectangle 119" o:spid="_x0000_s1063" style="position:absolute;left:7497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v18MYA&#10;AADcAAAADwAAAGRycy9kb3ducmV2LnhtbESPQWvCQBSE74X+h+UVvDWbSlrS6CpVEHopqO2h3p7Z&#10;ZxLMvo27W43++q4geBxm5htmPO1NK47kfGNZwUuSgiAurW64UvDzvXjOQfiArLG1TArO5GE6eXwY&#10;Y6HtiVd0XIdKRAj7AhXUIXSFlL6syaBPbEccvZ11BkOUrpLa4SnCTSuHafomDTYcF2rsaF5TuV//&#10;GQWz93x2WGb8dVltN7T53e5fhy5VavDUf4xABOrDPXxrf2oFWZ7B9Uw8AnL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v18MYAAADcAAAADwAAAAAAAAAAAAAAAACYAgAAZHJz&#10;L2Rvd25yZXYueG1sUEsFBgAAAAAEAAQA9QAAAIsDAAAAAA==&#10;" fillcolor="black" stroked="f"/>
                <v:rect id="Rectangle 120" o:spid="_x0000_s1064" style="position:absolute;left:7329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Qa8YA&#10;AADcAAAADwAAAGRycy9kb3ducmV2LnhtbESPT2sCMRTE70K/Q3iF3jSrqKyrUbRQ6KXgnx7q7bl5&#10;7i5uXtYk1W0/vREEj8PM/IaZLVpTiws5X1lW0O8lIIhzqysuFHzvPropCB+QNdaWScEfeVjMXzoz&#10;zLS98oYu21CICGGfoYIyhCaT0uclGfQ92xBH72idwRClK6R2eI1wU8tBkoylwYrjQokNvZeUn7a/&#10;RsFqkq7O6yF//W8Oe9r/HE6jgUuUenttl1MQgdrwDD/an1rBMB3B/Uw8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dQa8YAAADcAAAADwAAAAAAAAAAAAAAAACYAgAAZHJz&#10;L2Rvd25yZXYueG1sUEsFBgAAAAAEAAQA9QAAAIsDAAAAAA==&#10;" fillcolor="black" stroked="f"/>
                <v:rect id="Rectangle 121" o:spid="_x0000_s1065" style="position:absolute;left:7166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XOHMYA&#10;AADcAAAADwAAAGRycy9kb3ducmV2LnhtbESPQWsCMRSE70L/Q3iF3jSrqKyrUbRQ6KVQtYd6e26e&#10;u4ublzVJdfXXN4LgcZiZb5jZojW1OJPzlWUF/V4Cgji3uuJCwc/2o5uC8AFZY22ZFFzJw2L+0plh&#10;pu2F13TehEJECPsMFZQhNJmUPi/JoO/Zhjh6B+sMhihdIbXDS4SbWg6SZCwNVhwXSmzovaT8uPkz&#10;ClaTdHX6HvLXbb3f0e53fxwNXKLU22u7nIII1IZn+NH+1AqG6RjuZ+IRk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XOHMYAAADcAAAADwAAAAAAAAAAAAAAAACYAgAAZHJz&#10;L2Rvd25yZXYueG1sUEsFBgAAAAAEAAQA9QAAAIsDAAAAAA==&#10;" fillcolor="black" stroked="f"/>
                <v:rect id="Rectangle 122" o:spid="_x0000_s1066" style="position:absolute;left:6998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lrh8cA&#10;AADcAAAADwAAAGRycy9kb3ducmV2LnhtbESPQWvCQBSE74L/YXmF3symom1MXUWFQi8FtT3o7Zl9&#10;TYLZt3F3q7G/3hUKPQ4z8w0znXemEWdyvras4ClJQRAXVtdcKvj6fBtkIHxA1thYJgVX8jCf9XtT&#10;zLW98IbO21CKCGGfo4IqhDaX0hcVGfSJbYmj922dwRClK6V2eIlw08hhmj5LgzXHhQpbWlVUHLc/&#10;RsFyki1P6xF//G4Oe9rvDsfx0KVKPT50i1cQgbrwH/5rv2sFo+wF7mfi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/5a4fHAAAA3AAAAA8AAAAAAAAAAAAAAAAAmAIAAGRy&#10;cy9kb3ducmV2LnhtbFBLBQYAAAAABAAEAPUAAACMAwAAAAA=&#10;" fillcolor="black" stroked="f"/>
                <v:rect id="Rectangle 123" o:spid="_x0000_s1067" style="position:absolute;left:6835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/9cMA&#10;AADcAAAADwAAAGRycy9kb3ducmV2LnhtbERPy4rCMBTdC/5DuAOz03REpXaMogMDsxF8LXR3be60&#10;xeamk2S0+vVmIbg8nPd03ppaXMj5yrKCj34Cgji3uuJCwX733UtB+ICssbZMCm7kYT7rdqaYaXvl&#10;DV22oRAxhH2GCsoQmkxKn5dk0PdtQxy5X+sMhghdIbXDaww3tRwkyVgarDg2lNjQV0n5eftvFCwn&#10;6fJvPeTVfXM60vFwOo8GLlHq/a1dfIII1IaX+On+0QqGaVwbz8Qj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b/9cMAAADcAAAADwAAAAAAAAAAAAAAAACYAgAAZHJzL2Rv&#10;d25yZXYueG1sUEsFBgAAAAAEAAQA9QAAAIgDAAAAAA==&#10;" fillcolor="black" stroked="f"/>
                <v:rect id="Rectangle 124" o:spid="_x0000_s1068" style="position:absolute;left:6672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pabsYA&#10;AADcAAAADwAAAGRycy9kb3ducmV2LnhtbESPT2sCMRTE7wW/Q3iCt5pVbFlXo2hB6KVQ/xz09tw8&#10;dxc3L9sk1dVP3xQEj8PM/IaZzltTiws5X1lWMOgnIIhzqysuFOy2q9cUhA/IGmvLpOBGHuazzssU&#10;M22vvKbLJhQiQthnqKAMocmk9HlJBn3fNsTRO1lnMETpCqkdXiPc1HKYJO/SYMVxocSGPkrKz5tf&#10;o2A5Tpc/3yP+uq+PBzrsj+e3oUuU6nXbxQREoDY8w4/2p1YwSsfwfy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pabsYAAADcAAAADwAAAAAAAAAAAAAAAACYAgAAZHJz&#10;L2Rvd25yZXYueG1sUEsFBgAAAAAEAAQA9QAAAIsDAAAAAA==&#10;" fillcolor="black" stroked="f"/>
                <v:rect id="Rectangle 125" o:spid="_x0000_s1069" style="position:absolute;left:6504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llLsQA&#10;AADcAAAADwAAAGRycy9kb3ducmV2LnhtbERPz2vCMBS+D/wfwht4m+mKG7Yaiw4EL4Ppdlhvz+bZ&#10;FpuXLola/euXw2DHj+/3ohhMJy7kfGtZwfMkAUFcWd1yreDrc/M0A+EDssbOMim4kYdiOXpYYK7t&#10;lXd02YdaxBD2OSpoQuhzKX3VkEE/sT1x5I7WGQwRulpqh9cYbjqZJsmrNNhybGiwp7eGqtP+bBSs&#10;s9n652PK7/fdoaTy+3B6SV2i1PhxWM1BBBrCv/jPvdUKplmcH8/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JZS7EAAAA3AAAAA8AAAAAAAAAAAAAAAAAmAIAAGRycy9k&#10;b3ducmV2LnhtbFBLBQYAAAAABAAEAPUAAACJAwAAAAA=&#10;" fillcolor="black" stroked="f"/>
                <v:rect id="Rectangle 126" o:spid="_x0000_s1070" style="position:absolute;left:6340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XAtcYA&#10;AADcAAAADwAAAGRycy9kb3ducmV2LnhtbESPQWvCQBSE70L/w/IKvelGsaJpVqlCwUtBbQ/19pJ9&#10;TYLZt3F31bS/3hUEj8PMfMNki8404kzO15YVDAcJCOLC6ppLBd9fH/0pCB+QNTaWScEfeVjMn3oZ&#10;ptpeeEvnXShFhLBPUUEVQptK6YuKDPqBbYmj92udwRClK6V2eIlw08hRkkykwZrjQoUtrSoqDruT&#10;UbCcTZfHzZg//7f5nvY/+eF15BKlXp679zcQgbrwCN/ba61gPBvC7Uw8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XAtcYAAADcAAAADwAAAAAAAAAAAAAAAACYAgAAZHJz&#10;L2Rvd25yZXYueG1sUEsFBgAAAAAEAAQA9QAAAIsDAAAAAA==&#10;" fillcolor="black" stroked="f"/>
                <v:rect id="Rectangle 127" o:spid="_x0000_s1071" style="position:absolute;left:6177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dewsYA&#10;AADcAAAADwAAAGRycy9kb3ducmV2LnhtbESPQWvCQBSE7wX/w/IKvdVNQyoaXcUIhV4KVXuot2f2&#10;mQSzb+PuVtP+ercgeBxm5htmtuhNK87kfGNZwcswAUFcWt1wpeBr+/Y8BuEDssbWMin4JQ+L+eBh&#10;hrm2F17TeRMqESHsc1RQh9DlUvqyJoN+aDvi6B2sMxiidJXUDi8RblqZJslIGmw4LtTY0aqm8rj5&#10;MQqKybg4fWb88bfe72j3vT++pi5R6umxX05BBOrDPXxrv2sF2SSF/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dewsYAAADcAAAADwAAAAAAAAAAAAAAAACYAgAAZHJz&#10;L2Rvd25yZXYueG1sUEsFBgAAAAAEAAQA9QAAAIsDAAAAAA==&#10;" fillcolor="black" stroked="f"/>
                <v:rect id="Rectangle 128" o:spid="_x0000_s1072" style="position:absolute;left:6009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v7WccA&#10;AADcAAAADwAAAGRycy9kb3ducmV2LnhtbESPQWvCQBSE74X+h+UVequbWls0ZpUqCF4Kaj3o7SX7&#10;TILZt3F31dhf7xYKPQ4z8w2TTTvTiAs5X1tW8NpLQBAXVtdcKth+L16GIHxA1thYJgU38jCdPD5k&#10;mGp75TVdNqEUEcI+RQVVCG0qpS8qMuh7tiWO3sE6gyFKV0rt8BrhppH9JPmQBmuOCxW2NK+oOG7O&#10;RsFsNJydVgP++lnne9rv8uN73yVKPT91n2MQgbrwH/5rL7WCwegNfs/EIyA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b+1nHAAAA3AAAAA8AAAAAAAAAAAAAAAAAmAIAAGRy&#10;cy9kb3ducmV2LnhtbFBLBQYAAAAABAAEAPUAAACMAwAAAAA=&#10;" fillcolor="black" stroked="f"/>
                <v:rect id="Rectangle 129" o:spid="_x0000_s1073" style="position:absolute;left:5846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JjLcYA&#10;AADcAAAADwAAAGRycy9kb3ducmV2LnhtbESPQWvCQBSE7wX/w/IKvdVNQyoaXcUIhV4KVXuot2f2&#10;mQSzb+PuVtP+ercgeBxm5htmtuhNK87kfGNZwcswAUFcWt1wpeBr+/Y8BuEDssbWMin4JQ+L+eBh&#10;hrm2F17TeRMqESHsc1RQh9DlUvqyJoN+aDvi6B2sMxiidJXUDi8RblqZJslIGmw4LtTY0aqm8rj5&#10;MQqKybg4fWb88bfe72j3vT++pi5R6umxX05BBOrDPXxrv2sF2SSD/zPx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JjLcYAAADcAAAADwAAAAAAAAAAAAAAAACYAgAAZHJz&#10;L2Rvd25yZXYueG1sUEsFBgAAAAAEAAQA9QAAAIsDAAAAAA==&#10;" fillcolor="black" stroked="f"/>
                <v:rect id="Rectangle 130" o:spid="_x0000_s1074" style="position:absolute;left:5678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7GtsYA&#10;AADcAAAADwAAAGRycy9kb3ducmV2LnhtbESPQWsCMRSE74L/ITyhNzerqOjWKFUQeimo7aHenpvn&#10;7uLmZZukuu2vN4LgcZiZb5j5sjW1uJDzlWUFgyQFQZxbXXGh4Otz05+C8AFZY22ZFPyRh+Wi25lj&#10;pu2Vd3TZh0JECPsMFZQhNJmUPi/JoE9sQxy9k3UGQ5SukNrhNcJNLYdpOpEGK44LJTa0Lik/73+N&#10;gtVsuvrZjvjjf3c80OH7eB4PXarUS699ewURqA3P8KP9rhWMZmO4n4lH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7GtsYAAADcAAAADwAAAAAAAAAAAAAAAACYAgAAZHJz&#10;L2Rvd25yZXYueG1sUEsFBgAAAAAEAAQA9QAAAIsDAAAAAA==&#10;" fillcolor="black" stroked="f"/>
                <v:rect id="Rectangle 131" o:spid="_x0000_s1075" style="position:absolute;left:5515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xYwcYA&#10;AADcAAAADwAAAGRycy9kb3ducmV2LnhtbESPQWsCMRSE74L/ITyhNzerqOjWKFUQeilU20O9PTfP&#10;3cXNyzZJdfXXN4LgcZiZb5j5sjW1OJPzlWUFgyQFQZxbXXGh4Ptr05+C8AFZY22ZFFzJw3LR7cwx&#10;0/bCWzrvQiEihH2GCsoQmkxKn5dk0Ce2IY7e0TqDIUpXSO3wEuGmlsM0nUiDFceFEhtal5Sfdn9G&#10;wWo2Xf1+jvjjtj3saf9zOI2HLlXqpde+vYII1IZn+NF+1wpGswncz8Qj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xYwcYAAADcAAAADwAAAAAAAAAAAAAAAACYAgAAZHJz&#10;L2Rvd25yZXYueG1sUEsFBgAAAAAEAAQA9QAAAIsDAAAAAA==&#10;" fillcolor="black" stroked="f"/>
                <v:rect id="Rectangle 132" o:spid="_x0000_s1076" style="position:absolute;left:5352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D9WscA&#10;AADcAAAADwAAAGRycy9kb3ducmV2LnhtbESPT2vCQBTE7wW/w/KE3upG0appVlGh0EvBPz3U20v2&#10;NQlm38bdrcZ+erdQ6HGYmd8w2bIzjbiQ87VlBcNBAoK4sLrmUsHH4fVpBsIHZI2NZVJwIw/LRe8h&#10;w1TbK+/osg+liBD2KSqoQmhTKX1RkUE/sC1x9L6sMxiidKXUDq8Rbho5SpJnabDmuFBhS5uKitP+&#10;2yhYz2fr83bM7z+7/EjHz/w0GblEqcd+t3oBEagL/+G/9ptWMJ5P4fdMPAJy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g/VrHAAAA3AAAAA8AAAAAAAAAAAAAAAAAmAIAAGRy&#10;cy9kb3ducmV2LnhtbFBLBQYAAAAABAAEAPUAAACMAwAAAAA=&#10;" fillcolor="black" stroked="f"/>
                <v:rect id="Rectangle 133" o:spid="_x0000_s1077" style="position:absolute;left:5184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9pKMQA&#10;AADcAAAADwAAAGRycy9kb3ducmV2LnhtbERPz2vCMBS+D/wfwht4m+mKG7Yaiw4EL4Ppdlhvz+bZ&#10;FpuXLola/euXw2DHj+/3ohhMJy7kfGtZwfMkAUFcWd1yreDrc/M0A+EDssbOMim4kYdiOXpYYK7t&#10;lXd02YdaxBD2OSpoQuhzKX3VkEE/sT1x5I7WGQwRulpqh9cYbjqZJsmrNNhybGiwp7eGqtP+bBSs&#10;s9n652PK7/fdoaTy+3B6SV2i1PhxWM1BBBrCv/jPvdUKpllcG8/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/aSjEAAAA3AAAAA8AAAAAAAAAAAAAAAAAmAIAAGRycy9k&#10;b3ducmV2LnhtbFBLBQYAAAAABAAEAPUAAACJAwAAAAA=&#10;" fillcolor="black" stroked="f"/>
                <v:rect id="Rectangle 134" o:spid="_x0000_s1078" style="position:absolute;left:5020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PMs8YA&#10;AADcAAAADwAAAGRycy9kb3ducmV2LnhtbESPT2sCMRTE74LfIbxCb5qtaHFXo2ih4EXwTw/19tw8&#10;dxc3L9sk6rafvhEEj8PM/IaZzltTiys5X1lW8NZPQBDnVldcKPjaf/bGIHxA1lhbJgW/5GE+63am&#10;mGl74y1dd6EQEcI+QwVlCE0mpc9LMuj7tiGO3sk6gyFKV0jt8BbhppaDJHmXBiuOCyU29FFSft5d&#10;jIJlOl7+bIa8/tseD3T4Pp5HA5co9frSLiYgArXhGX60V1rBME3hfiYe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PMs8YAAADcAAAADwAAAAAAAAAAAAAAAACYAgAAZHJz&#10;L2Rvd25yZXYueG1sUEsFBgAAAAAEAAQA9QAAAIsDAAAAAA==&#10;" fillcolor="black" stroked="f"/>
                <v:rect id="Rectangle 135" o:spid="_x0000_s1079" style="position:absolute;left:4857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L/NMIA&#10;AADcAAAADwAAAGRycy9kb3ducmV2LnhtbERPy2oCMRTdF/yHcIXuaqLUoqNRtFDopuBrobvr5Doz&#10;OLmZJqmOfr1ZFFwezns6b20tLuRD5VhDv6dAEOfOVFxo2G2/3kYgQkQ2WDsmDTcKMJ91XqaYGXfl&#10;NV02sRAphEOGGsoYm0zKkJdkMfRcQ5y4k/MWY4K+kMbjNYXbWg6U+pAWK04NJTb0WVJ+3vxZDcvx&#10;aPm7euef+/p4oMP+eB4OvNL6tdsuJiAitfEp/nd/Gw1DleanM+kI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v80wgAAANwAAAAPAAAAAAAAAAAAAAAAAJgCAABkcnMvZG93&#10;bnJldi54bWxQSwUGAAAAAAQABAD1AAAAhwMAAAAA&#10;" fillcolor="black" stroked="f"/>
                <v:rect id="Rectangle 136" o:spid="_x0000_s1080" style="position:absolute;left:4689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5ar8YA&#10;AADcAAAADwAAAGRycy9kb3ducmV2LnhtbESPQWsCMRSE74L/IbxCb26iVLFbo6hQ6KVQbQ/19ty8&#10;7i5uXtYk1dVfbwpCj8PMfMPMFp1txIl8qB1rGGYKBHHhTM2lhq/P18EURIjIBhvHpOFCARbzfm+G&#10;uXFn3tBpG0uRIBxy1FDF2OZShqIiiyFzLXHyfpy3GJP0pTQezwluGzlSaiIt1pwWKmxpXVFx2P5a&#10;Davn6er48cTv181+R7vv/WE88krrx4du+QIiUhf/w/f2m9EwVkP4O5OO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G5ar8YAAADcAAAADwAAAAAAAAAAAAAAAACYAgAAZHJz&#10;L2Rvd25yZXYueG1sUEsFBgAAAAAEAAQA9QAAAIsDAAAAAA==&#10;" fillcolor="black" stroked="f"/>
                <v:rect id="Rectangle 137" o:spid="_x0000_s1081" style="position:absolute;left:4526;top:4523;width:120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zE2MYA&#10;AADcAAAADwAAAGRycy9kb3ducmV2LnhtbESPT2sCMRTE74LfIbxCb5p0qUVXo6hQ6KVQ/xz09tw8&#10;dxc3L2uS6rafvikUehxm5jfMbNHZRtzIh9qxhqehAkFcOFNzqWG/ex2MQYSIbLBxTBq+KMBi3u/N&#10;MDfuzhu6bWMpEoRDjhqqGNtcylBUZDEMXUucvLPzFmOSvpTG4z3BbSMzpV6kxZrTQoUtrSsqLttP&#10;q2E1Ga+uH8/8/r05Hel4OF1GmVdaPz50yymISF38D/+134yGkcrg90w6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LzE2MYAAADcAAAADwAAAAAAAAAAAAAAAACYAgAAZHJz&#10;L2Rvd25yZXYueG1sUEsFBgAAAAAEAAQA9QAAAIsDAAAAAA==&#10;" fillcolor="black" stroked="f"/>
                <v:rect id="Rectangle 138" o:spid="_x0000_s1082" style="position:absolute;left:4406;top:4523;width:72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BhQ8YA&#10;AADcAAAADwAAAGRycy9kb3ducmV2LnhtbESPQWsCMRSE70L/Q3hCb5poa7Fbo9SC0Iugtod6e25e&#10;dxc3L9sk6uqvN4LQ4zAz3zCTWWtrcSQfKscaBn0Fgjh3puJCw/fXojcGESKywdoxaThTgNn0oTPB&#10;zLgTr+m4iYVIEA4ZaihjbDIpQ16SxdB3DXHyfp23GJP0hTQeTwluazlU6kVarDgtlNjQR0n5fnOw&#10;Guav4/nf6pmXl/VuS9uf3X409Errx277/gYiUhv/w/f2p9EwUk9wO5OOgJ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/BhQ8YAAADcAAAADwAAAAAAAAAAAAAAAACYAgAAZHJz&#10;L2Rvd25yZXYueG1sUEsFBgAAAAAEAAQA9QAAAIsDAAAAAA==&#10;" fillcolor="black" stroked="f"/>
                <v:shape id="AutoShape 139" o:spid="_x0000_s1083" style="position:absolute;left:5217;top:3736;width:1704;height:192;visibility:visible;mso-wrap-style:square;v-text-anchor:top" coordsize="170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AML8UA&#10;AADcAAAADwAAAGRycy9kb3ducmV2LnhtbESPT2vCQBTE74V+h+UJvYju1r8luooILd6KqYjH1+wz&#10;CWbfhuw2xm/vCkKPw8z8hlmuO1uJlhpfOtbwPlQgiDNnSs41HH4+Bx8gfEA2WDkmDTfysF69viwx&#10;Me7Ke2rTkIsIYZ+ghiKEOpHSZwVZ9ENXE0fv7BqLIcoml6bBa4TbSo6UmkmLJceFAmvaFpRd0j+r&#10;Ye/U10zJ/tHOf7fT7914cui3J63fet1mASJQF/7Dz/bOaJiqCTzOxCM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AAwvxQAAANwAAAAPAAAAAAAAAAAAAAAAAJgCAABkcnMv&#10;ZG93bnJldi54bWxQSwUGAAAAAAQABAD1AAAAigMAAAAA&#10;" path="m1504,31l,177r4,15l1505,45r-1,-14xm1671,28r-145,l1526,43r-21,2l1507,76,1671,28xm1526,28r-22,3l1505,45r21,-2l1526,28xm1502,r2,31l1526,28r145,l1704,19,1502,xe" fillcolor="black" stroked="f">
                  <v:path arrowok="t" o:connecttype="custom" o:connectlocs="1504,3768;0,3914;4,3929;1505,3782;1504,3768;1671,3765;1526,3765;1526,3780;1505,3782;1507,3813;1671,3765;1526,3765;1504,3768;1505,3782;1526,3780;1526,3765;1502,3737;1504,3768;1526,3765;1671,3765;1704,3756;1502,3737" o:connectangles="0,0,0,0,0,0,0,0,0,0,0,0,0,0,0,0,0,0,0,0,0,0"/>
                </v:shape>
                <v:shape id="AutoShape 140" o:spid="_x0000_s1084" style="position:absolute;left:5025;top:2186;width:202;height:1733;visibility:visible;mso-wrap-style:square;v-text-anchor:top" coordsize="202,1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a9WsYA&#10;AADcAAAADwAAAGRycy9kb3ducmV2LnhtbESPQWvCQBSE70L/w/IEL6VuLERKmlWkIPQgQtU29faS&#10;fU1Cs2/D7qrpv3eFgsdhZr5h8uVgOnEm51vLCmbTBARxZXXLtYLDfv30AsIHZI2dZVLwRx6Wi4dR&#10;jpm2F/6g8y7UIkLYZ6igCaHPpPRVQwb91PbE0fuxzmCI0tVSO7xEuOnkc5LMpcGW40KDPb01VP3u&#10;TkbBpjh+8kY/Dun29FXgcVauv0un1GQ8rF5BBBrCPfzfftcK0iSF25l4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Qa9WsYAAADcAAAADwAAAAAAAAAAAAAAAACYAgAAZHJz&#10;L2Rvd25yZXYueG1sUEsFBgAAAAAEAAQA9QAAAIsDAAAAAA==&#10;" path="m50,201r-15,1l187,1733r14,l50,201xm24,l,207r35,-5l33,183r15,-5l76,178,24,xm48,178r-15,5l35,202r15,-1l48,178xm76,178r-28,l50,201r31,-4l76,178xe" fillcolor="black" stroked="f">
                  <v:path arrowok="t" o:connecttype="custom" o:connectlocs="50,2387;35,2388;187,3919;201,3919;50,2387;24,2186;0,2393;35,2388;33,2369;48,2364;76,2364;24,2186;48,2364;33,2369;35,2388;50,2387;48,2364;76,2364;48,2364;50,2387;81,2383;76,2364" o:connectangles="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1" o:spid="_x0000_s1085" type="#_x0000_t202" style="position:absolute;left:3758;top:1640;width:294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AGcUA&#10;AADcAAAADwAAAGRycy9kb3ducmV2LnhtbESPQWsCMRSE74X+h/CE3mpioYtdjSKlBaEgrttDj8/N&#10;cze4edluom7/vRGEHoeZ+YaZLwfXijP1wXrWMBkrEMSVN5ZrDd/l5/MURIjIBlvPpOGPAiwXjw9z&#10;zI2/cEHnXaxFgnDIUUMTY5dLGaqGHIax74iTd/C9w5hkX0vT4yXBXStflMqkQ8tpocGO3huqjruT&#10;07D64eLD/m722+JQ2LJ8U/yVHbV+Gg2rGYhIQ/wP39tro+FVZXA7k46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9MAZxQAAANwAAAAPAAAAAAAAAAAAAAAAAJgCAABkcnMv&#10;ZG93bnJldi54bWxQSwUGAAAAAAQABAD1AAAAigMAAAAA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z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shape>
                <v:shape id="Text Box 142" o:spid="_x0000_s1086" type="#_x0000_t202" style="position:absolute;left:4464;top:1501;width:380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lgsUA&#10;AADcAAAADwAAAGRycy9kb3ducmV2LnhtbESPQWsCMRSE7wX/Q3iF3mpSob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uGWCxQAAANwAAAAPAAAAAAAAAAAAAAAAAJgCAABkcnMv&#10;ZG93bnJldi54bWxQSwUGAAAAAAQABAD1AAAAigMAAAAA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z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abs</w:t>
                        </w:r>
                        <w:proofErr w:type="spellEnd"/>
                      </w:p>
                    </w:txbxContent>
                  </v:textbox>
                </v:shape>
                <v:shape id="Text Box 143" o:spid="_x0000_s1087" type="#_x0000_t202" style="position:absolute;left:4795;top:2125;width:222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fx8MEA&#10;AADcAAAADwAAAGRycy9kb3ducmV2LnhtbERPz2vCMBS+D/wfwhN2m4mDyaxGEdlAGIi1Hjw+m2cb&#10;bF66Jmr335uDsOPH93u+7F0jbtQF61nDeKRAEJfeWK40HIrvt08QISIbbDyThj8KsFwMXuaYGX/n&#10;nG77WIkUwiFDDXWMbSZlKGtyGEa+JU7c2XcOY4JdJU2H9xTuGvmu1EQ6tJwaamxpXVN52V+dhtWR&#10;8y/7uz3t8nNui2Kq+Gdy0fp12K9mICL18V/8dG+Mhg+V1qYz6QjIx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n8fDBAAAA3AAAAA8AAAAAAAAAAAAAAAAAmAIAAGRycy9kb3du&#10;cmV2LnhtbFBLBQYAAAAABAAEAPUAAACGAwAAAAA=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09" w:lineRule="exact"/>
                        </w:pPr>
                        <w:r>
                          <w:rPr>
                            <w:i/>
                          </w:rPr>
                          <w:t>z</w:t>
                        </w:r>
                        <w:r>
                          <w:rPr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44" o:spid="_x0000_s1088" type="#_x0000_t202" style="position:absolute;left:6676;top:3426;width:236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tUa8UA&#10;AADcAAAADwAAAGRycy9kb3ducmV2LnhtbESPQWsCMRSE7wX/Q3gFbzVpQalbo4hYEArFdT14fN08&#10;d4Obl3UTdfvvG6HgcZiZb5jZoneNuFIXrGcNryMFgrj0xnKlYV98vryDCBHZYOOZNPxSgMV88DTD&#10;zPgb53TdxUokCIcMNdQxtpmUoazJYRj5ljh5R985jEl2lTQd3hLcNfJNqYl0aDkt1NjSqqbytLs4&#10;DcsD52t7/v7Z5sfcFsVU8dfkpPXwuV9+gIjUx0f4v70xGsZqCvcz6QjI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1RrxQAAANwAAAAPAAAAAAAAAAAAAAAAAJgCAABkcnMv&#10;ZG93bnJldi54bWxQSwUGAAAAAAQABAD1AAAAigMAAAAA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09" w:lineRule="exact"/>
                        </w:pPr>
                        <w:r>
                          <w:rPr>
                            <w:i/>
                          </w:rPr>
                          <w:t>y</w:t>
                        </w:r>
                        <w:r>
                          <w:rPr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shape id="Text Box 145" o:spid="_x0000_s1089" type="#_x0000_t202" style="position:absolute;left:3758;top:3790;width:605;height:8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hrK8MA&#10;AADcAAAADwAAAGRycy9kb3ducmV2LnhtbERPz2vCMBS+D/wfwhN2m2kHk60aS5ENBgOxdgePz+bZ&#10;BpuXrslq99+bg7Djx/d7nU+2EyMN3jhWkC4SEMS104YbBd/Vx9MrCB+QNXaOScEfecg3s4c1Ztpd&#10;uaTxEBoRQ9hnqKANoc+k9HVLFv3C9cSRO7vBYohwaKQe8BrDbSefk2QpLRqODS32tG2pvhx+rYLi&#10;yOW7+dmd9uW5NFX1lvDX8qLU43wqViACTeFffHd/agUvaZwfz8QjID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4hrK8MAAADcAAAADwAAAAAAAAAAAAAAAACYAgAAZHJzL2Rv&#10;d25yZXYueG1sUEsFBgAAAAAEAAQA9QAAAIgDAAAAAA==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ind w:left="121" w:right="18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z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st</w:t>
                        </w:r>
                        <w:proofErr w:type="spellEnd"/>
                      </w:p>
                      <w:p w:rsidR="003C2E18" w:rsidRDefault="003C2E18" w:rsidP="00DD0CC3">
                        <w:pPr>
                          <w:spacing w:before="159"/>
                          <w:ind w:right="18"/>
                          <w:jc w:val="center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z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ob.abs</w:t>
                        </w:r>
                        <w:proofErr w:type="spellEnd"/>
                      </w:p>
                    </w:txbxContent>
                  </v:textbox>
                </v:shape>
                <v:shape id="Text Box 146" o:spid="_x0000_s1090" type="#_x0000_t202" style="position:absolute;left:9465;top:4198;width:308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OsMUA&#10;AADcAAAADwAAAGRycy9kb3ducmV2LnhtbESPQWvCQBSE74X+h+UJvdVNhEqNbkRKBaFQjPHQ42v2&#10;JVnMvk2zq6b/visUPA4z8w2zWo+2ExcavHGsIJ0mIIgrpw03Co7l9vkVhA/IGjvHpOCXPKzzx4cV&#10;ZtpduaDLITQiQthnqKANoc+k9FVLFv3U9cTRq91gMUQ5NFIPeI1w28lZksylRcNxocWe3lqqToez&#10;VbD54uLd/Hx+74u6MGW5SPhjflLqaTJuliACjeEe/m/vtIKXNIXbmXgEZP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M6wxQAAANwAAAAPAAAAAAAAAAAAAAAAAJgCAABkcnMv&#10;ZG93bnJldi54bWxQSwUGAAAAAAQABAD1AAAAigMAAAAA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у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shape>
                <v:shape id="Text Box 147" o:spid="_x0000_s1091" type="#_x0000_t202" style="position:absolute;left:5256;top:4952;width:263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ZQx8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tM4f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WUMfEAAAA3AAAAA8AAAAAAAAAAAAAAAAAmAIAAGRycy9k&#10;b3ducmV2LnhtbFBLBQYAAAAABAAEAPUAAACJAwAAAAA=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у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st</w:t>
                        </w:r>
                        <w:proofErr w:type="spellEnd"/>
                      </w:p>
                    </w:txbxContent>
                  </v:textbox>
                </v:shape>
                <v:shape id="Text Box 148" o:spid="_x0000_s1092" type="#_x0000_t202" style="position:absolute;left:7680;top:5254;width:620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r1XMYA&#10;AADcAAAADwAAAGRycy9kb3ducmV2LnhtbESPQWvCQBSE7wX/w/KE3urGl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1r1XMYAAADcAAAADwAAAAAAAAAAAAAAAACYAgAAZHJz&#10;L2Rvd25yZXYueG1sUEsFBgAAAAAEAAQA9QAAAIsDAAAAAA==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у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ob.abs</w:t>
                        </w:r>
                        <w:proofErr w:type="spellEnd"/>
                      </w:p>
                    </w:txbxContent>
                  </v:textbox>
                </v:shape>
                <v:shape id="Text Box 149" o:spid="_x0000_s1093" type="#_x0000_t202" style="position:absolute;left:9465;top:4971;width:400;height: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NtKMYA&#10;AADcAAAADwAAAGRycy9kb3ducmV2LnhtbESPQWvCQBSE7wX/w/KE3urG0kqNWUVEoVAojfHg8Zl9&#10;SRazb9PsVuO/dwuFHoeZ+YbJVoNtxYV6bxwrmE4SEMSl04ZrBYdi9/QGwgdkja1jUnAjD6vl6CHD&#10;VLsr53TZh1pECPsUFTQhdKmUvmzIop+4jjh6lesthij7WuoerxFuW/mcJDNp0XBcaLCjTUPlef9j&#10;FayPnG/N9+fpK69yUxTzhD9mZ6Uex8N6ASLQEP7Df+13reB1+gK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LNtKMYAAADcAAAADwAAAAAAAAAAAAAAAACYAgAAZHJz&#10;L2Rvd25yZXYueG1sUEsFBgAAAAAEAAQA9QAAAIsDAAAAAA==&#10;" filled="f" stroked="f">
                  <v:textbox inset="0,0,0,0">
                    <w:txbxContent>
                      <w:p w:rsidR="003C2E18" w:rsidRDefault="003C2E18" w:rsidP="00DD0CC3">
                        <w:pPr>
                          <w:spacing w:line="325" w:lineRule="exac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position w:val="4"/>
                          </w:rPr>
                          <w:t>у</w:t>
                        </w:r>
                        <w:proofErr w:type="spellStart"/>
                        <w:r>
                          <w:rPr>
                            <w:i/>
                            <w:sz w:val="18"/>
                          </w:rPr>
                          <w:t>asb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D0CC3" w:rsidRPr="00DD0CC3" w:rsidRDefault="00DD0CC3" w:rsidP="00DD3622">
      <w:pPr>
        <w:spacing w:line="360" w:lineRule="auto"/>
        <w:ind w:firstLine="709"/>
        <w:jc w:val="center"/>
        <w:rPr>
          <w:szCs w:val="24"/>
          <w:lang w:val="ru-RU"/>
        </w:rPr>
      </w:pPr>
      <w:r w:rsidRPr="00DD0CC3">
        <w:rPr>
          <w:szCs w:val="24"/>
          <w:lang w:val="ru-RU"/>
        </w:rPr>
        <w:t xml:space="preserve">Рис. 1. Схема </w:t>
      </w:r>
      <w:proofErr w:type="spellStart"/>
      <w:r w:rsidRPr="00DD0CC3">
        <w:rPr>
          <w:szCs w:val="24"/>
          <w:lang w:val="ru-RU"/>
        </w:rPr>
        <w:t>розташування</w:t>
      </w:r>
      <w:proofErr w:type="spellEnd"/>
      <w:r w:rsidRPr="00DD0CC3">
        <w:rPr>
          <w:szCs w:val="24"/>
          <w:lang w:val="ru-RU"/>
        </w:rPr>
        <w:t xml:space="preserve"> судна, </w:t>
      </w:r>
      <w:proofErr w:type="spellStart"/>
      <w:r w:rsidRPr="00DD0CC3">
        <w:rPr>
          <w:szCs w:val="24"/>
          <w:lang w:val="ru-RU"/>
        </w:rPr>
        <w:t>маніпулятора</w:t>
      </w:r>
      <w:proofErr w:type="spellEnd"/>
      <w:r w:rsidRPr="00DD0CC3">
        <w:rPr>
          <w:szCs w:val="24"/>
          <w:lang w:val="ru-RU"/>
        </w:rPr>
        <w:t xml:space="preserve"> і </w:t>
      </w:r>
      <w:proofErr w:type="spellStart"/>
      <w:r w:rsidRPr="00DD0CC3">
        <w:rPr>
          <w:szCs w:val="24"/>
          <w:lang w:val="ru-RU"/>
        </w:rPr>
        <w:t>об’єкта</w:t>
      </w:r>
      <w:proofErr w:type="spellEnd"/>
    </w:p>
    <w:p w:rsidR="00DD0CC3" w:rsidRPr="00DD0CC3" w:rsidRDefault="00DD0CC3" w:rsidP="00DD3622">
      <w:pPr>
        <w:spacing w:line="360" w:lineRule="auto"/>
        <w:ind w:firstLine="709"/>
        <w:rPr>
          <w:szCs w:val="24"/>
          <w:lang w:val="ru-RU"/>
        </w:rPr>
      </w:pPr>
    </w:p>
    <w:p w:rsidR="00DD0CC3" w:rsidRPr="00DD0CC3" w:rsidRDefault="00DD0CC3" w:rsidP="00DD3622">
      <w:pPr>
        <w:spacing w:line="360" w:lineRule="auto"/>
        <w:ind w:firstLine="709"/>
        <w:rPr>
          <w:szCs w:val="24"/>
          <w:lang w:val="ru-RU"/>
        </w:rPr>
      </w:pPr>
      <w:proofErr w:type="spellStart"/>
      <w:r w:rsidRPr="00DD0CC3">
        <w:rPr>
          <w:szCs w:val="24"/>
          <w:lang w:val="ru-RU"/>
        </w:rPr>
        <w:t>Початкові</w:t>
      </w:r>
      <w:proofErr w:type="spellEnd"/>
      <w:r w:rsidRPr="00DD0CC3">
        <w:rPr>
          <w:szCs w:val="24"/>
          <w:lang w:val="ru-RU"/>
        </w:rPr>
        <w:t xml:space="preserve"> </w:t>
      </w:r>
      <w:proofErr w:type="spellStart"/>
      <w:r w:rsidRPr="00DD0CC3">
        <w:rPr>
          <w:szCs w:val="24"/>
          <w:lang w:val="ru-RU"/>
        </w:rPr>
        <w:t>дані</w:t>
      </w:r>
      <w:proofErr w:type="spellEnd"/>
      <w:r w:rsidRPr="00DD0CC3">
        <w:rPr>
          <w:szCs w:val="24"/>
          <w:lang w:val="ru-RU"/>
        </w:rPr>
        <w:t xml:space="preserve">, </w:t>
      </w:r>
      <w:proofErr w:type="spellStart"/>
      <w:r w:rsidRPr="00DD0CC3">
        <w:rPr>
          <w:szCs w:val="24"/>
          <w:lang w:val="ru-RU"/>
        </w:rPr>
        <w:t>задані</w:t>
      </w:r>
      <w:proofErr w:type="spellEnd"/>
      <w:r w:rsidRPr="00DD0CC3">
        <w:rPr>
          <w:szCs w:val="24"/>
          <w:lang w:val="ru-RU"/>
        </w:rPr>
        <w:t xml:space="preserve"> у </w:t>
      </w:r>
      <w:proofErr w:type="spellStart"/>
      <w:r w:rsidRPr="00DD0CC3">
        <w:rPr>
          <w:szCs w:val="24"/>
          <w:lang w:val="ru-RU"/>
        </w:rPr>
        <w:t>програмі</w:t>
      </w:r>
      <w:proofErr w:type="spellEnd"/>
      <w:r w:rsidRPr="00DD0CC3">
        <w:rPr>
          <w:szCs w:val="24"/>
          <w:lang w:val="ru-RU"/>
        </w:rPr>
        <w:t xml:space="preserve"> </w:t>
      </w:r>
      <w:proofErr w:type="spellStart"/>
      <w:r w:rsidRPr="00DD0CC3">
        <w:rPr>
          <w:szCs w:val="24"/>
          <w:lang w:val="ru-RU"/>
        </w:rPr>
        <w:t>Mathcad</w:t>
      </w:r>
      <w:proofErr w:type="spellEnd"/>
      <w:r w:rsidRPr="00DD0CC3">
        <w:rPr>
          <w:szCs w:val="24"/>
          <w:lang w:val="ru-RU"/>
        </w:rPr>
        <w:t xml:space="preserve">, </w:t>
      </w:r>
      <w:proofErr w:type="spellStart"/>
      <w:r w:rsidRPr="00DD0CC3">
        <w:rPr>
          <w:szCs w:val="24"/>
          <w:lang w:val="ru-RU"/>
        </w:rPr>
        <w:t>наведені</w:t>
      </w:r>
      <w:proofErr w:type="spellEnd"/>
      <w:r w:rsidRPr="00DD0CC3">
        <w:rPr>
          <w:szCs w:val="24"/>
          <w:lang w:val="ru-RU"/>
        </w:rPr>
        <w:t xml:space="preserve"> на рис. 2.</w:t>
      </w:r>
    </w:p>
    <w:p w:rsidR="0039386C" w:rsidRPr="00EA0782" w:rsidRDefault="00DD0CC3" w:rsidP="00DD3622">
      <w:pPr>
        <w:shd w:val="clear" w:color="auto" w:fill="FFFFFF" w:themeFill="background1"/>
        <w:spacing w:line="360" w:lineRule="auto"/>
        <w:ind w:firstLine="709"/>
        <w:rPr>
          <w:sz w:val="24"/>
          <w:szCs w:val="24"/>
          <w:lang w:val="ru-RU"/>
        </w:rPr>
      </w:pPr>
      <w:r>
        <w:rPr>
          <w:noProof/>
          <w:lang w:val="ru-RU"/>
        </w:rPr>
        <w:drawing>
          <wp:inline distT="0" distB="0" distL="0" distR="0" wp14:anchorId="4FA578E3" wp14:editId="1A1B7DCD">
            <wp:extent cx="5124450" cy="2647950"/>
            <wp:effectExtent l="0" t="0" r="0" b="0"/>
            <wp:docPr id="562" name="Рисунок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DE" w:rsidRDefault="00DB3F92" w:rsidP="00DD3622">
      <w:pPr>
        <w:shd w:val="clear" w:color="auto" w:fill="FFFFFF" w:themeFill="background1"/>
        <w:tabs>
          <w:tab w:val="left" w:pos="6060"/>
        </w:tabs>
        <w:spacing w:line="360" w:lineRule="auto"/>
        <w:rPr>
          <w:sz w:val="24"/>
          <w:szCs w:val="24"/>
        </w:rPr>
      </w:pPr>
      <w:r w:rsidRPr="0039386C">
        <w:rPr>
          <w:sz w:val="24"/>
          <w:szCs w:val="24"/>
        </w:rPr>
        <w:br w:type="page"/>
      </w:r>
      <w:bookmarkStart w:id="5" w:name="_Toc390173106"/>
      <w:bookmarkStart w:id="6" w:name="_Toc390269997"/>
      <w:r w:rsidR="001F1ADE">
        <w:rPr>
          <w:noProof/>
          <w:sz w:val="24"/>
          <w:szCs w:val="24"/>
          <w:lang w:val="ru-RU"/>
        </w:rPr>
        <w:lastRenderedPageBreak/>
        <w:drawing>
          <wp:inline distT="0" distB="0" distL="0" distR="0" wp14:anchorId="2BB5D314" wp14:editId="796F632E">
            <wp:extent cx="6229350" cy="3838575"/>
            <wp:effectExtent l="0" t="0" r="0" b="9525"/>
            <wp:docPr id="564" name="Рисунок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44"/>
                    <a:stretch/>
                  </pic:blipFill>
                  <pic:spPr bwMode="auto">
                    <a:xfrm>
                      <a:off x="0" y="0"/>
                      <a:ext cx="62293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ADE" w:rsidRPr="001F1ADE" w:rsidRDefault="001F1ADE" w:rsidP="00DD3622">
      <w:pPr>
        <w:spacing w:line="360" w:lineRule="auto"/>
        <w:ind w:firstLine="709"/>
        <w:jc w:val="center"/>
        <w:rPr>
          <w:szCs w:val="24"/>
        </w:rPr>
      </w:pPr>
      <w:r w:rsidRPr="001F1ADE">
        <w:rPr>
          <w:szCs w:val="24"/>
        </w:rPr>
        <w:t>Рис. 2. Початкові дані для розрахунку</w:t>
      </w:r>
    </w:p>
    <w:p w:rsidR="001F1ADE" w:rsidRPr="001F1ADE" w:rsidRDefault="001F1ADE" w:rsidP="00DD3622">
      <w:pPr>
        <w:spacing w:line="360" w:lineRule="auto"/>
        <w:ind w:firstLine="709"/>
        <w:rPr>
          <w:szCs w:val="24"/>
        </w:rPr>
      </w:pPr>
    </w:p>
    <w:p w:rsidR="001F1ADE" w:rsidRPr="001F1ADE" w:rsidRDefault="001F1ADE" w:rsidP="00DD3622">
      <w:pPr>
        <w:spacing w:line="360" w:lineRule="auto"/>
        <w:ind w:firstLine="709"/>
        <w:rPr>
          <w:szCs w:val="24"/>
        </w:rPr>
      </w:pPr>
      <w:r w:rsidRPr="001F1ADE">
        <w:rPr>
          <w:szCs w:val="24"/>
        </w:rPr>
        <w:t>В ході проектування необхідно розробити систему автоматичного керування електроприводами ланок маніпулятора, розв'язавши наступні задачі:</w:t>
      </w:r>
    </w:p>
    <w:p w:rsidR="001F1ADE" w:rsidRPr="001F1ADE" w:rsidRDefault="001F1ADE" w:rsidP="00DD3622">
      <w:pPr>
        <w:spacing w:line="360" w:lineRule="auto"/>
        <w:ind w:firstLine="709"/>
        <w:rPr>
          <w:szCs w:val="24"/>
        </w:rPr>
      </w:pPr>
      <w:r w:rsidRPr="001F1ADE">
        <w:rPr>
          <w:szCs w:val="24"/>
        </w:rPr>
        <w:t>−</w:t>
      </w:r>
      <w:r w:rsidRPr="001F1ADE">
        <w:rPr>
          <w:szCs w:val="24"/>
        </w:rPr>
        <w:tab/>
        <w:t>планування траєкторії маніпулятора;</w:t>
      </w:r>
    </w:p>
    <w:p w:rsidR="001F1ADE" w:rsidRPr="001F1ADE" w:rsidRDefault="001F1ADE" w:rsidP="00DD3622">
      <w:pPr>
        <w:spacing w:line="360" w:lineRule="auto"/>
        <w:ind w:firstLine="709"/>
        <w:rPr>
          <w:szCs w:val="24"/>
        </w:rPr>
      </w:pPr>
      <w:r w:rsidRPr="001F1ADE">
        <w:rPr>
          <w:szCs w:val="24"/>
        </w:rPr>
        <w:t>−</w:t>
      </w:r>
      <w:r w:rsidRPr="001F1ADE">
        <w:rPr>
          <w:szCs w:val="24"/>
        </w:rPr>
        <w:tab/>
        <w:t>розрахунок силової частини електроприводів повороту ланок;</w:t>
      </w:r>
    </w:p>
    <w:p w:rsidR="001F1ADE" w:rsidRPr="001F1ADE" w:rsidRDefault="001F1ADE" w:rsidP="00DD3622">
      <w:pPr>
        <w:spacing w:line="360" w:lineRule="auto"/>
        <w:ind w:firstLine="709"/>
        <w:rPr>
          <w:szCs w:val="24"/>
        </w:rPr>
      </w:pPr>
      <w:r w:rsidRPr="001F1ADE">
        <w:rPr>
          <w:szCs w:val="24"/>
        </w:rPr>
        <w:t>−</w:t>
      </w:r>
      <w:r w:rsidRPr="001F1ADE">
        <w:rPr>
          <w:szCs w:val="24"/>
        </w:rPr>
        <w:tab/>
        <w:t>синтез і аналіз систем автоматичного керування електроприводами повороту ланок.</w:t>
      </w:r>
    </w:p>
    <w:p w:rsidR="00DD0CC3" w:rsidRPr="001F1ADE" w:rsidRDefault="001F1ADE" w:rsidP="001F1ADE">
      <w:pPr>
        <w:spacing w:line="360" w:lineRule="auto"/>
        <w:ind w:firstLine="709"/>
        <w:rPr>
          <w:szCs w:val="24"/>
        </w:rPr>
      </w:pPr>
      <w:r w:rsidRPr="001F1ADE">
        <w:rPr>
          <w:szCs w:val="24"/>
        </w:rPr>
        <w:t xml:space="preserve"> </w:t>
      </w:r>
      <w:r w:rsidR="00DD0CC3" w:rsidRPr="001F1ADE">
        <w:rPr>
          <w:szCs w:val="24"/>
        </w:rPr>
        <w:br w:type="page"/>
      </w:r>
    </w:p>
    <w:p w:rsidR="001F1ADE" w:rsidRDefault="001F1ADE" w:rsidP="001F1ADE">
      <w:pPr>
        <w:pStyle w:val="1"/>
        <w:widowControl w:val="0"/>
        <w:numPr>
          <w:ilvl w:val="1"/>
          <w:numId w:val="14"/>
        </w:numPr>
        <w:tabs>
          <w:tab w:val="left" w:pos="1709"/>
        </w:tabs>
        <w:suppressAutoHyphens w:val="0"/>
        <w:autoSpaceDE w:val="0"/>
        <w:autoSpaceDN w:val="0"/>
        <w:spacing w:before="100" w:line="240" w:lineRule="auto"/>
        <w:ind w:hanging="1954"/>
        <w:jc w:val="both"/>
      </w:pPr>
      <w:bookmarkStart w:id="7" w:name="_TOC_250012"/>
      <w:bookmarkStart w:id="8" w:name="_Toc390173109"/>
      <w:bookmarkStart w:id="9" w:name="_Toc390270000"/>
      <w:bookmarkStart w:id="10" w:name="_Toc514710913"/>
      <w:bookmarkEnd w:id="5"/>
      <w:bookmarkEnd w:id="6"/>
      <w:r>
        <w:lastRenderedPageBreak/>
        <w:t>ПЛАНУВАННЯ ТРАЄКТОРІЇ</w:t>
      </w:r>
      <w:r>
        <w:rPr>
          <w:spacing w:val="-2"/>
        </w:rPr>
        <w:t xml:space="preserve"> </w:t>
      </w:r>
      <w:bookmarkEnd w:id="7"/>
      <w:r>
        <w:t>МАНІПУЛЯТОРА</w:t>
      </w:r>
      <w:bookmarkEnd w:id="10"/>
    </w:p>
    <w:p w:rsidR="001F1ADE" w:rsidRDefault="001F1ADE" w:rsidP="001F1ADE">
      <w:pPr>
        <w:pStyle w:val="a7"/>
        <w:spacing w:line="360" w:lineRule="auto"/>
        <w:ind w:firstLine="709"/>
        <w:rPr>
          <w:b/>
          <w:sz w:val="25"/>
        </w:rPr>
      </w:pPr>
    </w:p>
    <w:p w:rsidR="001F1ADE" w:rsidRPr="004E5ABC" w:rsidRDefault="001F1ADE" w:rsidP="00891BEC">
      <w:pPr>
        <w:pStyle w:val="ab"/>
        <w:widowControl w:val="0"/>
        <w:numPr>
          <w:ilvl w:val="1"/>
          <w:numId w:val="13"/>
        </w:numPr>
        <w:tabs>
          <w:tab w:val="left" w:pos="1435"/>
        </w:tabs>
        <w:autoSpaceDE w:val="0"/>
        <w:autoSpaceDN w:val="0"/>
        <w:spacing w:after="0" w:line="360" w:lineRule="auto"/>
        <w:ind w:left="0" w:firstLine="709"/>
        <w:contextualSpacing w:val="0"/>
        <w:outlineLvl w:val="0"/>
        <w:rPr>
          <w:rFonts w:ascii="Times New Roman" w:hAnsi="Times New Roman" w:cs="Times New Roman"/>
          <w:b/>
          <w:sz w:val="28"/>
        </w:rPr>
      </w:pPr>
      <w:bookmarkStart w:id="11" w:name="_Toc514710914"/>
      <w:proofErr w:type="spellStart"/>
      <w:r w:rsidRPr="004E5ABC">
        <w:rPr>
          <w:rFonts w:ascii="Times New Roman" w:hAnsi="Times New Roman" w:cs="Times New Roman"/>
          <w:b/>
          <w:sz w:val="28"/>
        </w:rPr>
        <w:t>Розрахунок</w:t>
      </w:r>
      <w:proofErr w:type="spellEnd"/>
      <w:r w:rsidRPr="004E5AB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5ABC">
        <w:rPr>
          <w:rFonts w:ascii="Times New Roman" w:hAnsi="Times New Roman" w:cs="Times New Roman"/>
          <w:b/>
          <w:sz w:val="28"/>
        </w:rPr>
        <w:t>руху</w:t>
      </w:r>
      <w:proofErr w:type="spellEnd"/>
      <w:r w:rsidRPr="004E5AB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5ABC">
        <w:rPr>
          <w:rFonts w:ascii="Times New Roman" w:hAnsi="Times New Roman" w:cs="Times New Roman"/>
          <w:b/>
          <w:sz w:val="28"/>
        </w:rPr>
        <w:t>об’єкта</w:t>
      </w:r>
      <w:proofErr w:type="spellEnd"/>
      <w:r w:rsidRPr="004E5AB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5ABC">
        <w:rPr>
          <w:rFonts w:ascii="Times New Roman" w:hAnsi="Times New Roman" w:cs="Times New Roman"/>
          <w:b/>
          <w:sz w:val="28"/>
        </w:rPr>
        <w:t>відносно</w:t>
      </w:r>
      <w:proofErr w:type="spellEnd"/>
      <w:r w:rsidRPr="004E5AB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E5ABC">
        <w:rPr>
          <w:rFonts w:ascii="Times New Roman" w:hAnsi="Times New Roman" w:cs="Times New Roman"/>
          <w:b/>
          <w:sz w:val="28"/>
        </w:rPr>
        <w:t>основи</w:t>
      </w:r>
      <w:proofErr w:type="spellEnd"/>
      <w:r w:rsidRPr="004E5ABC">
        <w:rPr>
          <w:rFonts w:ascii="Times New Roman" w:hAnsi="Times New Roman" w:cs="Times New Roman"/>
          <w:b/>
          <w:spacing w:val="-1"/>
          <w:sz w:val="28"/>
        </w:rPr>
        <w:t xml:space="preserve"> </w:t>
      </w:r>
      <w:proofErr w:type="spellStart"/>
      <w:r w:rsidRPr="004E5ABC">
        <w:rPr>
          <w:rFonts w:ascii="Times New Roman" w:hAnsi="Times New Roman" w:cs="Times New Roman"/>
          <w:b/>
          <w:sz w:val="28"/>
        </w:rPr>
        <w:t>маніпулятора</w:t>
      </w:r>
      <w:bookmarkEnd w:id="11"/>
      <w:proofErr w:type="spellEnd"/>
    </w:p>
    <w:p w:rsidR="001F1ADE" w:rsidRPr="004D2045" w:rsidRDefault="001F1ADE" w:rsidP="001F1ADE">
      <w:pPr>
        <w:pStyle w:val="a7"/>
        <w:spacing w:line="360" w:lineRule="auto"/>
        <w:ind w:firstLine="709"/>
        <w:rPr>
          <w:b/>
          <w:sz w:val="30"/>
          <w:lang w:val="ru-RU"/>
        </w:rPr>
      </w:pPr>
    </w:p>
    <w:p w:rsidR="001F1ADE" w:rsidRDefault="001F1ADE" w:rsidP="001F1ADE">
      <w:pPr>
        <w:pStyle w:val="a7"/>
        <w:spacing w:line="360" w:lineRule="auto"/>
        <w:ind w:firstLine="709"/>
        <w:rPr>
          <w:lang w:val="ru-RU"/>
        </w:rPr>
      </w:pPr>
      <w:r w:rsidRPr="004D2045">
        <w:rPr>
          <w:lang w:val="ru-RU"/>
        </w:rPr>
        <w:t xml:space="preserve">На </w:t>
      </w:r>
      <w:proofErr w:type="spellStart"/>
      <w:r w:rsidRPr="004D2045">
        <w:rPr>
          <w:lang w:val="ru-RU"/>
        </w:rPr>
        <w:t>підставі</w:t>
      </w:r>
      <w:proofErr w:type="spellEnd"/>
      <w:r w:rsidRPr="004D2045">
        <w:rPr>
          <w:lang w:val="ru-RU"/>
        </w:rPr>
        <w:t xml:space="preserve"> формул (3) − (5) [3], </w:t>
      </w:r>
      <w:proofErr w:type="spellStart"/>
      <w:r w:rsidRPr="004D2045">
        <w:rPr>
          <w:lang w:val="ru-RU"/>
        </w:rPr>
        <w:t>виз</w:t>
      </w:r>
      <w:r>
        <w:rPr>
          <w:lang w:val="ru-RU"/>
        </w:rPr>
        <w:t>начаємо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закони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зміни</w:t>
      </w:r>
      <w:proofErr w:type="spellEnd"/>
      <w:r>
        <w:rPr>
          <w:lang w:val="ru-RU"/>
        </w:rPr>
        <w:t xml:space="preserve"> у </w:t>
      </w:r>
      <w:proofErr w:type="spellStart"/>
      <w:r>
        <w:rPr>
          <w:lang w:val="ru-RU"/>
        </w:rPr>
        <w:t>часі</w:t>
      </w:r>
      <w:proofErr w:type="spellEnd"/>
      <w:r>
        <w:rPr>
          <w:lang w:val="ru-RU"/>
        </w:rPr>
        <w:t xml:space="preserve"> ко</w:t>
      </w:r>
      <w:r w:rsidRPr="004D2045">
        <w:rPr>
          <w:lang w:val="ru-RU"/>
        </w:rPr>
        <w:t xml:space="preserve">ординат </w:t>
      </w:r>
      <w:proofErr w:type="spellStart"/>
      <w:r w:rsidRPr="004D2045">
        <w:rPr>
          <w:lang w:val="ru-RU"/>
        </w:rPr>
        <w:t>об’єкта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відносно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основи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маніпулятора</w:t>
      </w:r>
      <w:proofErr w:type="spellEnd"/>
      <w:r w:rsidRPr="004D2045">
        <w:rPr>
          <w:lang w:val="ru-RU"/>
        </w:rPr>
        <w:t xml:space="preserve">. Текст </w:t>
      </w:r>
      <w:proofErr w:type="spellStart"/>
      <w:r w:rsidRPr="004D2045">
        <w:rPr>
          <w:lang w:val="ru-RU"/>
        </w:rPr>
        <w:t>обчислювальної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програми</w:t>
      </w:r>
      <w:proofErr w:type="spellEnd"/>
      <w:r w:rsidRPr="004D2045">
        <w:rPr>
          <w:lang w:val="ru-RU"/>
        </w:rPr>
        <w:t xml:space="preserve"> з результатами </w:t>
      </w:r>
      <w:proofErr w:type="spellStart"/>
      <w:r w:rsidRPr="004D2045">
        <w:rPr>
          <w:lang w:val="ru-RU"/>
        </w:rPr>
        <w:t>розрахунків</w:t>
      </w:r>
      <w:proofErr w:type="spellEnd"/>
      <w:r w:rsidRPr="004D2045">
        <w:rPr>
          <w:lang w:val="ru-RU"/>
        </w:rPr>
        <w:t xml:space="preserve"> наведений на рис. 3.</w:t>
      </w:r>
    </w:p>
    <w:p w:rsidR="001F1ADE" w:rsidRDefault="001F1ADE" w:rsidP="001F1ADE">
      <w:pPr>
        <w:pStyle w:val="a7"/>
        <w:spacing w:line="360" w:lineRule="auto"/>
        <w:ind w:firstLine="709"/>
        <w:rPr>
          <w:lang w:val="ru-RU"/>
        </w:rPr>
      </w:pPr>
    </w:p>
    <w:p w:rsidR="001F1ADE" w:rsidRDefault="008D73AE" w:rsidP="008D73AE">
      <w:pPr>
        <w:pStyle w:val="a7"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13CCF67" wp14:editId="54ED6747">
            <wp:extent cx="5305437" cy="2515201"/>
            <wp:effectExtent l="0" t="0" r="0" b="0"/>
            <wp:docPr id="566" name="Рисунок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55" cy="252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3AE" w:rsidRDefault="008D73AE" w:rsidP="008D73AE">
      <w:pPr>
        <w:pStyle w:val="a7"/>
        <w:spacing w:line="360" w:lineRule="auto"/>
        <w:ind w:firstLine="709"/>
        <w:jc w:val="center"/>
      </w:pPr>
      <w:r w:rsidRPr="004D2045">
        <w:rPr>
          <w:lang w:val="ru-RU"/>
        </w:rPr>
        <w:t xml:space="preserve">Рис. 3. </w:t>
      </w:r>
      <w:r>
        <w:t>Програма та результати розрахунку законів зміни у часі координат об’єкта відносно основи маніпулятора</w:t>
      </w:r>
    </w:p>
    <w:p w:rsidR="008D73AE" w:rsidRDefault="008D73AE" w:rsidP="008D73AE">
      <w:pPr>
        <w:pStyle w:val="a7"/>
        <w:spacing w:line="360" w:lineRule="auto"/>
        <w:ind w:firstLine="709"/>
      </w:pPr>
    </w:p>
    <w:p w:rsidR="008D73AE" w:rsidRDefault="008D73AE" w:rsidP="008D73AE">
      <w:pPr>
        <w:pStyle w:val="a7"/>
        <w:spacing w:line="360" w:lineRule="auto"/>
        <w:ind w:firstLine="709"/>
      </w:pPr>
      <w:proofErr w:type="spellStart"/>
      <w:r>
        <w:t>Продиференціювавши</w:t>
      </w:r>
      <w:proofErr w:type="spellEnd"/>
      <w:r>
        <w:t xml:space="preserve"> отримані закони переміщень об’єкта, отримуємо функції зміни складових його швидкості та визначаємо координати невідомих двох останніх точок траєкторії і швидкість в кінцевій  точці (рис.</w:t>
      </w:r>
      <w:r>
        <w:rPr>
          <w:spacing w:val="3"/>
        </w:rPr>
        <w:t xml:space="preserve"> </w:t>
      </w:r>
      <w:r>
        <w:t>4).</w:t>
      </w:r>
    </w:p>
    <w:p w:rsidR="008D73AE" w:rsidRDefault="008D73AE" w:rsidP="008D73AE">
      <w:pPr>
        <w:pStyle w:val="a7"/>
        <w:spacing w:line="360" w:lineRule="auto"/>
        <w:ind w:firstLine="709"/>
      </w:pPr>
    </w:p>
    <w:p w:rsidR="008D73AE" w:rsidRDefault="008D73AE" w:rsidP="008D73AE">
      <w:pPr>
        <w:pStyle w:val="a7"/>
        <w:spacing w:line="360" w:lineRule="auto"/>
        <w:ind w:firstLine="709"/>
        <w:jc w:val="center"/>
      </w:pPr>
      <w:r>
        <w:rPr>
          <w:noProof/>
          <w:lang w:val="ru-RU"/>
        </w:rPr>
        <w:drawing>
          <wp:inline distT="0" distB="0" distL="0" distR="0" wp14:anchorId="329FE5DC" wp14:editId="3B42054F">
            <wp:extent cx="3890593" cy="1733514"/>
            <wp:effectExtent l="0" t="0" r="0" b="635"/>
            <wp:docPr id="567" name="Рисунок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7198"/>
                    <a:stretch/>
                  </pic:blipFill>
                  <pic:spPr bwMode="auto">
                    <a:xfrm>
                      <a:off x="0" y="0"/>
                      <a:ext cx="3918722" cy="174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3AE" w:rsidRDefault="008D73AE" w:rsidP="008D73AE">
      <w:pPr>
        <w:pStyle w:val="a7"/>
        <w:spacing w:line="360" w:lineRule="auto"/>
        <w:ind w:firstLine="709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6ED2801D" wp14:editId="1C89BF44">
            <wp:extent cx="3870066" cy="2254646"/>
            <wp:effectExtent l="0" t="0" r="0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035"/>
                    <a:stretch/>
                  </pic:blipFill>
                  <pic:spPr bwMode="auto">
                    <a:xfrm>
                      <a:off x="0" y="0"/>
                      <a:ext cx="3886331" cy="226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BC" w:rsidRDefault="004E5ABC" w:rsidP="004E5ABC">
      <w:pPr>
        <w:pStyle w:val="a7"/>
        <w:spacing w:line="360" w:lineRule="auto"/>
        <w:ind w:firstLine="709"/>
        <w:jc w:val="center"/>
      </w:pPr>
      <w:r>
        <w:t>Рис. 4. Програма та результати розрахунку швидкості об’єкта і визначення</w:t>
      </w:r>
    </w:p>
    <w:p w:rsidR="004E5ABC" w:rsidRDefault="004E5ABC" w:rsidP="004E5ABC">
      <w:pPr>
        <w:pStyle w:val="a7"/>
        <w:spacing w:line="360" w:lineRule="auto"/>
        <w:ind w:firstLine="709"/>
        <w:jc w:val="center"/>
      </w:pPr>
      <w:r>
        <w:t>невідомих координат точок траєкторії</w:t>
      </w:r>
    </w:p>
    <w:p w:rsidR="004E5ABC" w:rsidRDefault="004E5ABC" w:rsidP="004E5ABC">
      <w:pPr>
        <w:pStyle w:val="a7"/>
        <w:spacing w:line="360" w:lineRule="auto"/>
        <w:ind w:firstLine="709"/>
        <w:jc w:val="center"/>
      </w:pPr>
    </w:p>
    <w:p w:rsidR="004E5ABC" w:rsidRPr="00925942" w:rsidRDefault="004E5ABC" w:rsidP="00891BEC">
      <w:pPr>
        <w:pStyle w:val="a7"/>
        <w:spacing w:line="360" w:lineRule="auto"/>
        <w:ind w:firstLine="709"/>
        <w:outlineLvl w:val="0"/>
        <w:rPr>
          <w:b/>
        </w:rPr>
      </w:pPr>
      <w:bookmarkStart w:id="12" w:name="_Toc514710915"/>
      <w:r w:rsidRPr="00925942">
        <w:rPr>
          <w:b/>
        </w:rPr>
        <w:t>1.2.</w:t>
      </w:r>
      <w:r w:rsidRPr="00925942">
        <w:rPr>
          <w:b/>
        </w:rPr>
        <w:tab/>
        <w:t>Розв'язання зворотної задачі кінематики для контрольних точок траєкторії</w:t>
      </w:r>
      <w:bookmarkEnd w:id="12"/>
    </w:p>
    <w:p w:rsidR="004E5ABC" w:rsidRPr="00925942" w:rsidRDefault="004E5ABC" w:rsidP="004E5ABC">
      <w:pPr>
        <w:pStyle w:val="a7"/>
        <w:spacing w:line="360" w:lineRule="auto"/>
        <w:ind w:firstLine="709"/>
      </w:pPr>
    </w:p>
    <w:p w:rsidR="004E5ABC" w:rsidRDefault="004E5ABC" w:rsidP="004E5ABC">
      <w:pPr>
        <w:pStyle w:val="a7"/>
        <w:spacing w:line="360" w:lineRule="auto"/>
        <w:ind w:firstLine="709"/>
        <w:rPr>
          <w:lang w:val="ru-RU"/>
        </w:rPr>
      </w:pPr>
      <w:r w:rsidRPr="004E5ABC">
        <w:rPr>
          <w:lang w:val="ru-RU"/>
        </w:rPr>
        <w:t xml:space="preserve">На </w:t>
      </w:r>
      <w:proofErr w:type="spellStart"/>
      <w:r w:rsidRPr="004E5ABC">
        <w:rPr>
          <w:lang w:val="ru-RU"/>
        </w:rPr>
        <w:t>підставі</w:t>
      </w:r>
      <w:proofErr w:type="spellEnd"/>
      <w:r w:rsidRPr="004E5ABC">
        <w:rPr>
          <w:lang w:val="ru-RU"/>
        </w:rPr>
        <w:t xml:space="preserve"> (6) − (14) [3] </w:t>
      </w:r>
      <w:proofErr w:type="spellStart"/>
      <w:r w:rsidRPr="004E5ABC">
        <w:rPr>
          <w:lang w:val="ru-RU"/>
        </w:rPr>
        <w:t>складаємо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обчислювальну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програму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розв’язання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зворотної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задачі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кінематики</w:t>
      </w:r>
      <w:proofErr w:type="spellEnd"/>
      <w:r w:rsidRPr="004E5ABC">
        <w:rPr>
          <w:lang w:val="ru-RU"/>
        </w:rPr>
        <w:t xml:space="preserve"> для </w:t>
      </w:r>
      <w:proofErr w:type="spellStart"/>
      <w:r w:rsidRPr="004E5ABC">
        <w:rPr>
          <w:lang w:val="ru-RU"/>
        </w:rPr>
        <w:t>контрольних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точок</w:t>
      </w:r>
      <w:proofErr w:type="spellEnd"/>
      <w:r w:rsidRPr="004E5ABC">
        <w:rPr>
          <w:lang w:val="ru-RU"/>
        </w:rPr>
        <w:t xml:space="preserve"> </w:t>
      </w:r>
      <w:proofErr w:type="spellStart"/>
      <w:r w:rsidRPr="004E5ABC">
        <w:rPr>
          <w:lang w:val="ru-RU"/>
        </w:rPr>
        <w:t>траєкторії</w:t>
      </w:r>
      <w:proofErr w:type="spellEnd"/>
      <w:r w:rsidRPr="004E5ABC">
        <w:rPr>
          <w:lang w:val="ru-RU"/>
        </w:rPr>
        <w:t xml:space="preserve"> (рис. 5).</w:t>
      </w:r>
    </w:p>
    <w:p w:rsidR="004E5ABC" w:rsidRPr="004E5ABC" w:rsidRDefault="004E5ABC" w:rsidP="004E5ABC">
      <w:pPr>
        <w:pStyle w:val="a7"/>
        <w:spacing w:line="360" w:lineRule="auto"/>
        <w:ind w:firstLine="709"/>
        <w:rPr>
          <w:lang w:val="ru-RU"/>
        </w:rPr>
      </w:pPr>
    </w:p>
    <w:p w:rsidR="004E5ABC" w:rsidRDefault="004E5ABC" w:rsidP="004E5ABC">
      <w:pPr>
        <w:pStyle w:val="a7"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B7B4860" wp14:editId="73947F50">
            <wp:extent cx="4175272" cy="3577635"/>
            <wp:effectExtent l="0" t="0" r="0" b="3810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8687" cy="358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BC" w:rsidRDefault="004E5ABC" w:rsidP="004E5ABC">
      <w:pPr>
        <w:pStyle w:val="a7"/>
        <w:spacing w:line="360" w:lineRule="auto"/>
        <w:ind w:firstLine="1985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2E50465" wp14:editId="46E6528F">
            <wp:extent cx="4676775" cy="4876800"/>
            <wp:effectExtent l="0" t="0" r="9525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BC" w:rsidRDefault="004E5ABC" w:rsidP="004E5ABC">
      <w:pPr>
        <w:pStyle w:val="a7"/>
        <w:spacing w:line="360" w:lineRule="auto"/>
        <w:ind w:firstLine="709"/>
        <w:jc w:val="center"/>
      </w:pPr>
      <w:r w:rsidRPr="004E5ABC">
        <w:t>Рис. 5. Програма та результати розв’язання зворотної задачі кінематики</w:t>
      </w:r>
    </w:p>
    <w:p w:rsidR="004E5ABC" w:rsidRDefault="004E5ABC" w:rsidP="004E5ABC">
      <w:pPr>
        <w:pStyle w:val="a7"/>
        <w:spacing w:line="360" w:lineRule="auto"/>
        <w:ind w:firstLine="709"/>
      </w:pPr>
    </w:p>
    <w:p w:rsidR="004E5ABC" w:rsidRDefault="004E5ABC" w:rsidP="00891BEC">
      <w:pPr>
        <w:pStyle w:val="a7"/>
        <w:spacing w:line="360" w:lineRule="auto"/>
        <w:ind w:firstLine="709"/>
        <w:outlineLvl w:val="0"/>
        <w:rPr>
          <w:b/>
        </w:rPr>
      </w:pPr>
      <w:bookmarkStart w:id="13" w:name="_Toc514710916"/>
      <w:r w:rsidRPr="004E5ABC">
        <w:rPr>
          <w:b/>
        </w:rPr>
        <w:t>1.3.</w:t>
      </w:r>
      <w:r w:rsidRPr="004E5ABC">
        <w:rPr>
          <w:b/>
        </w:rPr>
        <w:tab/>
        <w:t>Визначення кутових швидкостей ланок в кінцевій точці траєкторії</w:t>
      </w:r>
      <w:bookmarkEnd w:id="13"/>
    </w:p>
    <w:p w:rsidR="004E5ABC" w:rsidRPr="004E5ABC" w:rsidRDefault="004E5ABC" w:rsidP="004E5ABC">
      <w:pPr>
        <w:pStyle w:val="a7"/>
        <w:spacing w:line="360" w:lineRule="auto"/>
        <w:ind w:firstLine="709"/>
        <w:rPr>
          <w:b/>
        </w:rPr>
      </w:pPr>
    </w:p>
    <w:p w:rsidR="004E5ABC" w:rsidRDefault="004E5ABC" w:rsidP="004E5ABC">
      <w:pPr>
        <w:pStyle w:val="a7"/>
        <w:spacing w:line="360" w:lineRule="auto"/>
        <w:ind w:firstLine="709"/>
      </w:pPr>
      <w:r>
        <w:t>За допомогою (16) − (18), (20) [3] визначаємо кутові швидкості ланок маніпулятора в кінцевій точці траєкторії (рис. 6).</w:t>
      </w:r>
    </w:p>
    <w:p w:rsidR="004E5ABC" w:rsidRDefault="004E5ABC" w:rsidP="004E5ABC">
      <w:pPr>
        <w:pStyle w:val="a7"/>
        <w:spacing w:line="360" w:lineRule="auto"/>
        <w:ind w:firstLine="709"/>
      </w:pPr>
    </w:p>
    <w:p w:rsidR="004E5ABC" w:rsidRDefault="004E5ABC" w:rsidP="004E5ABC">
      <w:pPr>
        <w:pStyle w:val="a7"/>
        <w:spacing w:line="360" w:lineRule="auto"/>
        <w:ind w:firstLine="709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0CFA16D0" wp14:editId="7149DB63">
            <wp:extent cx="5358809" cy="3171825"/>
            <wp:effectExtent l="0" t="0" r="0" b="0"/>
            <wp:docPr id="571" name="Рисунок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"/>
                    <a:stretch/>
                  </pic:blipFill>
                  <pic:spPr bwMode="auto">
                    <a:xfrm>
                      <a:off x="0" y="0"/>
                      <a:ext cx="5358809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399" w:rsidRP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  <w:r w:rsidRPr="006A0399">
        <w:rPr>
          <w:lang w:val="ru-RU"/>
        </w:rPr>
        <w:t xml:space="preserve">Рис. 5. </w:t>
      </w:r>
      <w:proofErr w:type="spellStart"/>
      <w:r w:rsidRPr="006A0399">
        <w:rPr>
          <w:lang w:val="ru-RU"/>
        </w:rPr>
        <w:t>Програма</w:t>
      </w:r>
      <w:proofErr w:type="spellEnd"/>
      <w:r w:rsidRPr="006A0399">
        <w:rPr>
          <w:lang w:val="ru-RU"/>
        </w:rPr>
        <w:t xml:space="preserve"> та </w:t>
      </w:r>
      <w:proofErr w:type="spellStart"/>
      <w:r w:rsidRPr="006A0399">
        <w:rPr>
          <w:lang w:val="ru-RU"/>
        </w:rPr>
        <w:t>результати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визначення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кутових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швидкостей</w:t>
      </w:r>
      <w:proofErr w:type="spellEnd"/>
      <w:r w:rsidRPr="006A0399">
        <w:rPr>
          <w:lang w:val="ru-RU"/>
        </w:rPr>
        <w:t xml:space="preserve"> ланок </w:t>
      </w:r>
      <w:proofErr w:type="spellStart"/>
      <w:r w:rsidRPr="006A0399">
        <w:rPr>
          <w:lang w:val="ru-RU"/>
        </w:rPr>
        <w:t>маніпулятора</w:t>
      </w:r>
      <w:proofErr w:type="spellEnd"/>
      <w:r w:rsidRPr="006A0399">
        <w:rPr>
          <w:lang w:val="ru-RU"/>
        </w:rPr>
        <w:t xml:space="preserve"> в </w:t>
      </w:r>
      <w:proofErr w:type="spellStart"/>
      <w:r w:rsidRPr="006A0399">
        <w:rPr>
          <w:lang w:val="ru-RU"/>
        </w:rPr>
        <w:t>кінцевій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точці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траєкторії</w:t>
      </w:r>
      <w:proofErr w:type="spellEnd"/>
    </w:p>
    <w:p w:rsidR="006A0399" w:rsidRP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</w:p>
    <w:p w:rsidR="004E5ABC" w:rsidRDefault="006A0399" w:rsidP="00891BEC">
      <w:pPr>
        <w:pStyle w:val="a7"/>
        <w:spacing w:line="360" w:lineRule="auto"/>
        <w:ind w:firstLine="709"/>
        <w:jc w:val="center"/>
        <w:outlineLvl w:val="0"/>
        <w:rPr>
          <w:b/>
          <w:lang w:val="ru-RU"/>
        </w:rPr>
      </w:pPr>
      <w:bookmarkStart w:id="14" w:name="_Toc514710917"/>
      <w:r w:rsidRPr="006A0399">
        <w:rPr>
          <w:b/>
          <w:lang w:val="ru-RU"/>
        </w:rPr>
        <w:t>1.4.</w:t>
      </w:r>
      <w:r w:rsidRPr="006A0399">
        <w:rPr>
          <w:b/>
          <w:lang w:val="ru-RU"/>
        </w:rPr>
        <w:tab/>
      </w:r>
      <w:proofErr w:type="spellStart"/>
      <w:r w:rsidRPr="006A0399">
        <w:rPr>
          <w:b/>
          <w:lang w:val="ru-RU"/>
        </w:rPr>
        <w:t>Інтерполяція</w:t>
      </w:r>
      <w:proofErr w:type="spellEnd"/>
      <w:r w:rsidRPr="006A0399">
        <w:rPr>
          <w:b/>
          <w:lang w:val="ru-RU"/>
        </w:rPr>
        <w:t xml:space="preserve"> </w:t>
      </w:r>
      <w:proofErr w:type="spellStart"/>
      <w:r w:rsidRPr="006A0399">
        <w:rPr>
          <w:b/>
          <w:lang w:val="ru-RU"/>
        </w:rPr>
        <w:t>законів</w:t>
      </w:r>
      <w:proofErr w:type="spellEnd"/>
      <w:r w:rsidRPr="006A0399">
        <w:rPr>
          <w:b/>
          <w:lang w:val="ru-RU"/>
        </w:rPr>
        <w:t xml:space="preserve"> </w:t>
      </w:r>
      <w:proofErr w:type="spellStart"/>
      <w:r w:rsidRPr="006A0399">
        <w:rPr>
          <w:b/>
          <w:lang w:val="ru-RU"/>
        </w:rPr>
        <w:t>зміни</w:t>
      </w:r>
      <w:proofErr w:type="spellEnd"/>
      <w:r w:rsidRPr="006A0399">
        <w:rPr>
          <w:b/>
          <w:lang w:val="ru-RU"/>
        </w:rPr>
        <w:t xml:space="preserve"> </w:t>
      </w:r>
      <w:proofErr w:type="spellStart"/>
      <w:r w:rsidRPr="006A0399">
        <w:rPr>
          <w:b/>
          <w:lang w:val="ru-RU"/>
        </w:rPr>
        <w:t>кутів</w:t>
      </w:r>
      <w:proofErr w:type="spellEnd"/>
      <w:r w:rsidRPr="006A0399">
        <w:rPr>
          <w:b/>
          <w:lang w:val="ru-RU"/>
        </w:rPr>
        <w:t xml:space="preserve"> повороту ланок </w:t>
      </w:r>
      <w:proofErr w:type="spellStart"/>
      <w:r w:rsidRPr="006A0399">
        <w:rPr>
          <w:b/>
          <w:lang w:val="ru-RU"/>
        </w:rPr>
        <w:t>маніпулятора</w:t>
      </w:r>
      <w:bookmarkEnd w:id="14"/>
      <w:proofErr w:type="spellEnd"/>
    </w:p>
    <w:p w:rsidR="006A0399" w:rsidRDefault="006A0399" w:rsidP="006A0399">
      <w:pPr>
        <w:pStyle w:val="a7"/>
        <w:spacing w:line="360" w:lineRule="auto"/>
        <w:ind w:firstLine="709"/>
        <w:jc w:val="center"/>
        <w:rPr>
          <w:b/>
          <w:lang w:val="ru-RU"/>
        </w:rPr>
      </w:pPr>
    </w:p>
    <w:p w:rsidR="006A0399" w:rsidRDefault="006A0399" w:rsidP="006A0399">
      <w:pPr>
        <w:pStyle w:val="a7"/>
        <w:spacing w:line="360" w:lineRule="auto"/>
        <w:ind w:firstLine="709"/>
        <w:rPr>
          <w:lang w:val="ru-RU"/>
        </w:rPr>
      </w:pPr>
      <w:proofErr w:type="spellStart"/>
      <w:r w:rsidRPr="006A0399">
        <w:rPr>
          <w:lang w:val="ru-RU"/>
        </w:rPr>
        <w:t>Закони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зміни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кутів</w:t>
      </w:r>
      <w:proofErr w:type="spellEnd"/>
      <w:r w:rsidRPr="006A0399">
        <w:rPr>
          <w:lang w:val="ru-RU"/>
        </w:rPr>
        <w:t xml:space="preserve"> повороту ланок </w:t>
      </w:r>
      <w:proofErr w:type="spellStart"/>
      <w:r w:rsidRPr="006A0399">
        <w:rPr>
          <w:lang w:val="ru-RU"/>
        </w:rPr>
        <w:t>маніпулятора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знаходимо</w:t>
      </w:r>
      <w:proofErr w:type="spellEnd"/>
      <w:r w:rsidRPr="006A0399">
        <w:rPr>
          <w:lang w:val="ru-RU"/>
        </w:rPr>
        <w:t xml:space="preserve"> шляхом </w:t>
      </w:r>
      <w:proofErr w:type="spellStart"/>
      <w:r w:rsidRPr="006A0399">
        <w:rPr>
          <w:lang w:val="ru-RU"/>
        </w:rPr>
        <w:t>інтерполяції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отриманих</w:t>
      </w:r>
      <w:proofErr w:type="spellEnd"/>
      <w:r w:rsidRPr="006A0399">
        <w:rPr>
          <w:lang w:val="ru-RU"/>
        </w:rPr>
        <w:t xml:space="preserve"> у 1.2 </w:t>
      </w:r>
      <w:proofErr w:type="spellStart"/>
      <w:r w:rsidRPr="006A0399">
        <w:rPr>
          <w:lang w:val="ru-RU"/>
        </w:rPr>
        <w:t>табличних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значень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кутів</w:t>
      </w:r>
      <w:proofErr w:type="spellEnd"/>
      <w:r w:rsidRPr="006A0399">
        <w:rPr>
          <w:lang w:val="ru-RU"/>
        </w:rPr>
        <w:t xml:space="preserve"> для </w:t>
      </w:r>
      <w:proofErr w:type="spellStart"/>
      <w:r w:rsidRPr="006A0399">
        <w:rPr>
          <w:lang w:val="ru-RU"/>
        </w:rPr>
        <w:t>контрольних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точок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траєкторії</w:t>
      </w:r>
      <w:proofErr w:type="spellEnd"/>
      <w:r w:rsidRPr="006A0399">
        <w:rPr>
          <w:lang w:val="ru-RU"/>
        </w:rPr>
        <w:t xml:space="preserve"> за </w:t>
      </w:r>
      <w:proofErr w:type="spellStart"/>
      <w:r w:rsidRPr="006A0399">
        <w:rPr>
          <w:lang w:val="ru-RU"/>
        </w:rPr>
        <w:t>допомогою</w:t>
      </w:r>
      <w:proofErr w:type="spellEnd"/>
      <w:r w:rsidRPr="006A0399">
        <w:rPr>
          <w:lang w:val="ru-RU"/>
        </w:rPr>
        <w:t xml:space="preserve"> сплайн-</w:t>
      </w:r>
      <w:proofErr w:type="spellStart"/>
      <w:r w:rsidRPr="006A0399">
        <w:rPr>
          <w:lang w:val="ru-RU"/>
        </w:rPr>
        <w:t>функцію</w:t>
      </w:r>
      <w:proofErr w:type="spellEnd"/>
      <w:r w:rsidRPr="006A0399">
        <w:rPr>
          <w:lang w:val="ru-RU"/>
        </w:rPr>
        <w:t xml:space="preserve"> "4-3-4", </w:t>
      </w:r>
      <w:proofErr w:type="spellStart"/>
      <w:r w:rsidRPr="006A0399">
        <w:rPr>
          <w:lang w:val="ru-RU"/>
        </w:rPr>
        <w:t>коефіцієнти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якої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визначаємо</w:t>
      </w:r>
      <w:proofErr w:type="spellEnd"/>
      <w:r w:rsidRPr="006A0399">
        <w:rPr>
          <w:lang w:val="ru-RU"/>
        </w:rPr>
        <w:t xml:space="preserve"> з </w:t>
      </w:r>
      <w:proofErr w:type="spellStart"/>
      <w:r w:rsidRPr="006A0399">
        <w:rPr>
          <w:lang w:val="ru-RU"/>
        </w:rPr>
        <w:t>урахуванням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початкових</w:t>
      </w:r>
      <w:proofErr w:type="spellEnd"/>
      <w:r w:rsidRPr="006A0399">
        <w:rPr>
          <w:lang w:val="ru-RU"/>
        </w:rPr>
        <w:t xml:space="preserve"> та </w:t>
      </w:r>
      <w:proofErr w:type="spellStart"/>
      <w:r w:rsidRPr="006A0399">
        <w:rPr>
          <w:lang w:val="ru-RU"/>
        </w:rPr>
        <w:t>кінцевих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швидкостей</w:t>
      </w:r>
      <w:proofErr w:type="spellEnd"/>
      <w:r w:rsidRPr="006A0399">
        <w:rPr>
          <w:lang w:val="ru-RU"/>
        </w:rPr>
        <w:t xml:space="preserve"> та </w:t>
      </w:r>
      <w:proofErr w:type="spellStart"/>
      <w:r w:rsidRPr="006A0399">
        <w:rPr>
          <w:lang w:val="ru-RU"/>
        </w:rPr>
        <w:t>прискорень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згідно</w:t>
      </w:r>
      <w:proofErr w:type="spellEnd"/>
      <w:r w:rsidRPr="006A0399">
        <w:rPr>
          <w:lang w:val="ru-RU"/>
        </w:rPr>
        <w:t xml:space="preserve"> з методикою, </w:t>
      </w:r>
      <w:proofErr w:type="spellStart"/>
      <w:r w:rsidRPr="006A0399">
        <w:rPr>
          <w:lang w:val="ru-RU"/>
        </w:rPr>
        <w:t>викладеною</w:t>
      </w:r>
      <w:proofErr w:type="spellEnd"/>
      <w:r w:rsidRPr="006A0399">
        <w:rPr>
          <w:lang w:val="ru-RU"/>
        </w:rPr>
        <w:t xml:space="preserve"> в п. 1.4 [3] (рис. 6).</w:t>
      </w:r>
    </w:p>
    <w:p w:rsidR="006A0399" w:rsidRDefault="006A0399" w:rsidP="006A0399">
      <w:pPr>
        <w:pStyle w:val="a7"/>
        <w:spacing w:line="360" w:lineRule="auto"/>
        <w:ind w:firstLine="709"/>
        <w:rPr>
          <w:lang w:val="ru-RU"/>
        </w:rPr>
      </w:pPr>
    </w:p>
    <w:p w:rsid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9725D27" wp14:editId="736C6221">
            <wp:extent cx="5547756" cy="5129784"/>
            <wp:effectExtent l="0" t="0" r="0" b="0"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56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99" w:rsidRDefault="006A0399" w:rsidP="006A0399">
      <w:pPr>
        <w:pStyle w:val="a7"/>
        <w:spacing w:line="240" w:lineRule="auto"/>
        <w:ind w:firstLine="709"/>
        <w:jc w:val="center"/>
        <w:rPr>
          <w:lang w:val="ru-RU"/>
        </w:rPr>
      </w:pPr>
      <w:r>
        <w:rPr>
          <w:noProof/>
          <w:sz w:val="20"/>
          <w:lang w:val="ru-RU"/>
        </w:rPr>
        <w:drawing>
          <wp:inline distT="0" distB="0" distL="0" distR="0" wp14:anchorId="1FFD7856" wp14:editId="59FE47E4">
            <wp:extent cx="5455285" cy="563526"/>
            <wp:effectExtent l="0" t="0" r="0" b="8255"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 rotWithShape="1">
                    <a:blip r:embed="rId24" cstate="print"/>
                    <a:srcRect b="72224"/>
                    <a:stretch/>
                  </pic:blipFill>
                  <pic:spPr bwMode="auto">
                    <a:xfrm>
                      <a:off x="0" y="0"/>
                      <a:ext cx="5455322" cy="56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399" w:rsidRDefault="006A0399" w:rsidP="006A0399">
      <w:pPr>
        <w:pStyle w:val="a7"/>
        <w:spacing w:line="24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18EF11" wp14:editId="56980E9B">
            <wp:extent cx="5476432" cy="1666875"/>
            <wp:effectExtent l="0" t="0" r="0" b="0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17"/>
                    <a:stretch/>
                  </pic:blipFill>
                  <pic:spPr bwMode="auto">
                    <a:xfrm>
                      <a:off x="0" y="0"/>
                      <a:ext cx="5476432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  <w:r w:rsidRPr="006A0399">
        <w:rPr>
          <w:lang w:val="ru-RU"/>
        </w:rPr>
        <w:t xml:space="preserve">Рис. 6. </w:t>
      </w:r>
      <w:proofErr w:type="spellStart"/>
      <w:r w:rsidRPr="006A0399">
        <w:rPr>
          <w:lang w:val="ru-RU"/>
        </w:rPr>
        <w:t>Програма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визначення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інтерполюючої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функції</w:t>
      </w:r>
      <w:proofErr w:type="spellEnd"/>
      <w:r w:rsidRPr="006A0399">
        <w:rPr>
          <w:lang w:val="ru-RU"/>
        </w:rPr>
        <w:t xml:space="preserve"> </w:t>
      </w:r>
    </w:p>
    <w:p w:rsid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</w:p>
    <w:p w:rsidR="006A0399" w:rsidRDefault="006A0399" w:rsidP="006A0399">
      <w:pPr>
        <w:pStyle w:val="a7"/>
        <w:spacing w:line="360" w:lineRule="auto"/>
        <w:ind w:firstLine="709"/>
        <w:rPr>
          <w:lang w:val="ru-RU"/>
        </w:rPr>
      </w:pPr>
      <w:proofErr w:type="spellStart"/>
      <w:r w:rsidRPr="006A0399">
        <w:rPr>
          <w:lang w:val="ru-RU"/>
        </w:rPr>
        <w:t>Представляємо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отримані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закони</w:t>
      </w:r>
      <w:proofErr w:type="spellEnd"/>
      <w:r w:rsidRPr="006A0399">
        <w:rPr>
          <w:lang w:val="ru-RU"/>
        </w:rPr>
        <w:t xml:space="preserve"> у </w:t>
      </w:r>
      <w:proofErr w:type="spellStart"/>
      <w:r w:rsidRPr="006A0399">
        <w:rPr>
          <w:lang w:val="ru-RU"/>
        </w:rPr>
        <w:t>вигляді</w:t>
      </w:r>
      <w:proofErr w:type="spellEnd"/>
      <w:r w:rsidRPr="006A0399">
        <w:rPr>
          <w:lang w:val="ru-RU"/>
        </w:rPr>
        <w:t xml:space="preserve"> </w:t>
      </w:r>
      <w:proofErr w:type="spellStart"/>
      <w:r w:rsidRPr="006A0399">
        <w:rPr>
          <w:lang w:val="ru-RU"/>
        </w:rPr>
        <w:t>графіків</w:t>
      </w:r>
      <w:proofErr w:type="spellEnd"/>
      <w:r w:rsidRPr="006A0399">
        <w:rPr>
          <w:lang w:val="ru-RU"/>
        </w:rPr>
        <w:t xml:space="preserve"> (рис. 7).</w:t>
      </w:r>
    </w:p>
    <w:p w:rsidR="006A0399" w:rsidRDefault="006A0399" w:rsidP="006A0399">
      <w:pPr>
        <w:rPr>
          <w:lang w:val="ru-RU"/>
        </w:rPr>
      </w:pPr>
      <w:r>
        <w:rPr>
          <w:lang w:val="ru-RU"/>
        </w:rPr>
        <w:br w:type="page"/>
      </w:r>
    </w:p>
    <w:p w:rsidR="006A0399" w:rsidRDefault="006A0399" w:rsidP="006A0399">
      <w:pPr>
        <w:pStyle w:val="a7"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2752953" wp14:editId="03BF26E7">
            <wp:extent cx="4857750" cy="3795823"/>
            <wp:effectExtent l="0" t="0" r="0" b="0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845"/>
                    <a:stretch/>
                  </pic:blipFill>
                  <pic:spPr bwMode="auto">
                    <a:xfrm>
                      <a:off x="0" y="0"/>
                      <a:ext cx="4857750" cy="379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C42" w:rsidRPr="00D87C42" w:rsidRDefault="00D87C42" w:rsidP="00D87C42">
      <w:pPr>
        <w:pStyle w:val="a7"/>
        <w:spacing w:line="360" w:lineRule="auto"/>
        <w:ind w:firstLine="709"/>
        <w:jc w:val="center"/>
        <w:rPr>
          <w:lang w:val="ru-RU"/>
        </w:rPr>
      </w:pPr>
      <w:r w:rsidRPr="00D87C42">
        <w:rPr>
          <w:lang w:val="ru-RU"/>
        </w:rPr>
        <w:t xml:space="preserve">Рис. 7. </w:t>
      </w:r>
      <w:proofErr w:type="spellStart"/>
      <w:r w:rsidRPr="00D87C42">
        <w:rPr>
          <w:lang w:val="ru-RU"/>
        </w:rPr>
        <w:t>Графіки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зміни</w:t>
      </w:r>
      <w:proofErr w:type="spellEnd"/>
      <w:r w:rsidRPr="00D87C42">
        <w:rPr>
          <w:lang w:val="ru-RU"/>
        </w:rPr>
        <w:t xml:space="preserve"> у </w:t>
      </w:r>
      <w:proofErr w:type="spellStart"/>
      <w:r w:rsidRPr="00D87C42">
        <w:rPr>
          <w:lang w:val="ru-RU"/>
        </w:rPr>
        <w:t>часі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кутів</w:t>
      </w:r>
      <w:proofErr w:type="spellEnd"/>
      <w:r w:rsidRPr="00D87C42">
        <w:rPr>
          <w:lang w:val="ru-RU"/>
        </w:rPr>
        <w:t xml:space="preserve"> повороту ланок </w:t>
      </w:r>
      <w:proofErr w:type="spellStart"/>
      <w:r w:rsidRPr="00D87C42">
        <w:rPr>
          <w:lang w:val="ru-RU"/>
        </w:rPr>
        <w:t>маніпулятора</w:t>
      </w:r>
      <w:proofErr w:type="spellEnd"/>
    </w:p>
    <w:p w:rsidR="00D87C42" w:rsidRPr="00D87C42" w:rsidRDefault="00D87C42" w:rsidP="00D87C42">
      <w:pPr>
        <w:pStyle w:val="a7"/>
        <w:spacing w:line="360" w:lineRule="auto"/>
        <w:ind w:firstLine="709"/>
        <w:jc w:val="center"/>
        <w:rPr>
          <w:lang w:val="ru-RU"/>
        </w:rPr>
      </w:pPr>
    </w:p>
    <w:p w:rsidR="006A0399" w:rsidRDefault="00D87C42" w:rsidP="00D87C42">
      <w:pPr>
        <w:pStyle w:val="a7"/>
        <w:spacing w:line="360" w:lineRule="auto"/>
        <w:ind w:firstLine="709"/>
        <w:rPr>
          <w:lang w:val="ru-RU"/>
        </w:rPr>
      </w:pPr>
      <w:r w:rsidRPr="00D87C42">
        <w:rPr>
          <w:lang w:val="ru-RU"/>
        </w:rPr>
        <w:t xml:space="preserve">За </w:t>
      </w:r>
      <w:proofErr w:type="spellStart"/>
      <w:r w:rsidRPr="00D87C42">
        <w:rPr>
          <w:lang w:val="ru-RU"/>
        </w:rPr>
        <w:t>отриманими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графіками</w:t>
      </w:r>
      <w:proofErr w:type="spellEnd"/>
      <w:r w:rsidRPr="00D87C42"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кути повороту ланок не </w:t>
      </w:r>
      <w:proofErr w:type="spellStart"/>
      <w:r>
        <w:rPr>
          <w:lang w:val="ru-RU"/>
        </w:rPr>
        <w:t>вихо</w:t>
      </w:r>
      <w:r w:rsidRPr="00D87C42">
        <w:rPr>
          <w:lang w:val="ru-RU"/>
        </w:rPr>
        <w:t>дять</w:t>
      </w:r>
      <w:proofErr w:type="spellEnd"/>
      <w:r w:rsidRPr="00D87C42">
        <w:rPr>
          <w:lang w:val="ru-RU"/>
        </w:rPr>
        <w:t xml:space="preserve"> за </w:t>
      </w:r>
      <w:proofErr w:type="spellStart"/>
      <w:r w:rsidRPr="00D87C42">
        <w:rPr>
          <w:lang w:val="ru-RU"/>
        </w:rPr>
        <w:t>межі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припустимих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значень</w:t>
      </w:r>
      <w:proofErr w:type="spellEnd"/>
      <w:r w:rsidRPr="00D87C42">
        <w:rPr>
          <w:lang w:val="ru-RU"/>
        </w:rPr>
        <w:t xml:space="preserve">, </w:t>
      </w:r>
      <w:proofErr w:type="spellStart"/>
      <w:r w:rsidRPr="00D87C42">
        <w:rPr>
          <w:lang w:val="ru-RU"/>
        </w:rPr>
        <w:t>заданих</w:t>
      </w:r>
      <w:proofErr w:type="spellEnd"/>
      <w:r w:rsidRPr="00D87C42">
        <w:rPr>
          <w:lang w:val="ru-RU"/>
        </w:rPr>
        <w:t xml:space="preserve"> у </w:t>
      </w:r>
      <w:proofErr w:type="spellStart"/>
      <w:r w:rsidRPr="00D87C42">
        <w:rPr>
          <w:lang w:val="ru-RU"/>
        </w:rPr>
        <w:t>початкових</w:t>
      </w:r>
      <w:proofErr w:type="spellEnd"/>
      <w:r w:rsidRPr="00D87C42">
        <w:rPr>
          <w:lang w:val="ru-RU"/>
        </w:rPr>
        <w:t xml:space="preserve"> </w:t>
      </w:r>
      <w:proofErr w:type="spellStart"/>
      <w:r w:rsidRPr="00D87C42">
        <w:rPr>
          <w:lang w:val="ru-RU"/>
        </w:rPr>
        <w:t>даних</w:t>
      </w:r>
      <w:proofErr w:type="spellEnd"/>
      <w:r w:rsidRPr="00D87C42">
        <w:rPr>
          <w:lang w:val="ru-RU"/>
        </w:rPr>
        <w:t>.</w:t>
      </w:r>
    </w:p>
    <w:p w:rsidR="002D07F5" w:rsidRDefault="002D07F5" w:rsidP="00D87C42">
      <w:pPr>
        <w:pStyle w:val="a7"/>
        <w:spacing w:line="360" w:lineRule="auto"/>
        <w:ind w:firstLine="709"/>
        <w:rPr>
          <w:lang w:val="ru-RU"/>
        </w:rPr>
      </w:pPr>
    </w:p>
    <w:p w:rsidR="002D07F5" w:rsidRPr="002D07F5" w:rsidRDefault="002D07F5" w:rsidP="00891BEC">
      <w:pPr>
        <w:pStyle w:val="a7"/>
        <w:spacing w:line="360" w:lineRule="auto"/>
        <w:ind w:firstLine="709"/>
        <w:outlineLvl w:val="0"/>
        <w:rPr>
          <w:b/>
          <w:lang w:val="ru-RU"/>
        </w:rPr>
      </w:pPr>
      <w:bookmarkStart w:id="15" w:name="_Toc514710918"/>
      <w:r w:rsidRPr="002D07F5">
        <w:rPr>
          <w:b/>
          <w:lang w:val="ru-RU"/>
        </w:rPr>
        <w:t>1.5.</w:t>
      </w:r>
      <w:r w:rsidRPr="002D07F5">
        <w:rPr>
          <w:b/>
          <w:lang w:val="ru-RU"/>
        </w:rPr>
        <w:tab/>
      </w:r>
      <w:proofErr w:type="spellStart"/>
      <w:r w:rsidRPr="002D07F5">
        <w:rPr>
          <w:b/>
          <w:lang w:val="ru-RU"/>
        </w:rPr>
        <w:t>Розрахунок</w:t>
      </w:r>
      <w:proofErr w:type="spellEnd"/>
      <w:r w:rsidRPr="002D07F5">
        <w:rPr>
          <w:b/>
          <w:lang w:val="ru-RU"/>
        </w:rPr>
        <w:t xml:space="preserve"> </w:t>
      </w:r>
      <w:proofErr w:type="spellStart"/>
      <w:r w:rsidRPr="002D07F5">
        <w:rPr>
          <w:b/>
          <w:lang w:val="ru-RU"/>
        </w:rPr>
        <w:t>руху</w:t>
      </w:r>
      <w:proofErr w:type="spellEnd"/>
      <w:r w:rsidRPr="002D07F5">
        <w:rPr>
          <w:b/>
          <w:lang w:val="ru-RU"/>
        </w:rPr>
        <w:t xml:space="preserve"> </w:t>
      </w:r>
      <w:proofErr w:type="spellStart"/>
      <w:r w:rsidRPr="002D07F5">
        <w:rPr>
          <w:b/>
          <w:lang w:val="ru-RU"/>
        </w:rPr>
        <w:t>схвату</w:t>
      </w:r>
      <w:proofErr w:type="spellEnd"/>
      <w:r w:rsidRPr="002D07F5">
        <w:rPr>
          <w:b/>
          <w:lang w:val="ru-RU"/>
        </w:rPr>
        <w:t xml:space="preserve"> і </w:t>
      </w:r>
      <w:proofErr w:type="spellStart"/>
      <w:r w:rsidRPr="002D07F5">
        <w:rPr>
          <w:b/>
          <w:lang w:val="ru-RU"/>
        </w:rPr>
        <w:t>побудова</w:t>
      </w:r>
      <w:proofErr w:type="spellEnd"/>
      <w:r w:rsidRPr="002D07F5">
        <w:rPr>
          <w:b/>
          <w:lang w:val="ru-RU"/>
        </w:rPr>
        <w:t xml:space="preserve"> </w:t>
      </w:r>
      <w:proofErr w:type="spellStart"/>
      <w:r w:rsidRPr="002D07F5">
        <w:rPr>
          <w:b/>
          <w:lang w:val="ru-RU"/>
        </w:rPr>
        <w:t>його</w:t>
      </w:r>
      <w:proofErr w:type="spellEnd"/>
      <w:r w:rsidRPr="002D07F5">
        <w:rPr>
          <w:b/>
          <w:lang w:val="ru-RU"/>
        </w:rPr>
        <w:t xml:space="preserve"> </w:t>
      </w:r>
      <w:proofErr w:type="spellStart"/>
      <w:r w:rsidRPr="002D07F5">
        <w:rPr>
          <w:b/>
          <w:lang w:val="ru-RU"/>
        </w:rPr>
        <w:t>траєкторії</w:t>
      </w:r>
      <w:bookmarkEnd w:id="15"/>
      <w:proofErr w:type="spellEnd"/>
    </w:p>
    <w:p w:rsidR="002D07F5" w:rsidRPr="002D07F5" w:rsidRDefault="002D07F5" w:rsidP="002D07F5">
      <w:pPr>
        <w:pStyle w:val="a7"/>
        <w:spacing w:line="360" w:lineRule="auto"/>
        <w:ind w:firstLine="709"/>
        <w:rPr>
          <w:lang w:val="ru-RU"/>
        </w:rPr>
      </w:pPr>
    </w:p>
    <w:p w:rsidR="002D07F5" w:rsidRPr="002D07F5" w:rsidRDefault="002D07F5" w:rsidP="002D07F5">
      <w:pPr>
        <w:pStyle w:val="a7"/>
        <w:spacing w:line="360" w:lineRule="auto"/>
        <w:ind w:firstLine="709"/>
        <w:rPr>
          <w:lang w:val="ru-RU"/>
        </w:rPr>
      </w:pPr>
      <w:r w:rsidRPr="002D07F5">
        <w:rPr>
          <w:lang w:val="ru-RU"/>
        </w:rPr>
        <w:t xml:space="preserve">З (7) − (9) [3] </w:t>
      </w:r>
      <w:proofErr w:type="spellStart"/>
      <w:r w:rsidRPr="002D07F5">
        <w:rPr>
          <w:lang w:val="ru-RU"/>
        </w:rPr>
        <w:t>визначаємо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закони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зміни</w:t>
      </w:r>
      <w:proofErr w:type="spellEnd"/>
      <w:r w:rsidRPr="002D07F5">
        <w:rPr>
          <w:lang w:val="ru-RU"/>
        </w:rPr>
        <w:t xml:space="preserve"> </w:t>
      </w:r>
      <w:proofErr w:type="gramStart"/>
      <w:r w:rsidRPr="002D07F5">
        <w:rPr>
          <w:lang w:val="ru-RU"/>
        </w:rPr>
        <w:t xml:space="preserve">у  </w:t>
      </w:r>
      <w:proofErr w:type="spellStart"/>
      <w:r w:rsidRPr="002D07F5">
        <w:rPr>
          <w:lang w:val="ru-RU"/>
        </w:rPr>
        <w:t>часі</w:t>
      </w:r>
      <w:proofErr w:type="spellEnd"/>
      <w:proofErr w:type="gramEnd"/>
      <w:r w:rsidRPr="002D07F5">
        <w:rPr>
          <w:lang w:val="ru-RU"/>
        </w:rPr>
        <w:t xml:space="preserve">  координат  </w:t>
      </w:r>
      <w:proofErr w:type="spellStart"/>
      <w:r w:rsidRPr="002D07F5">
        <w:rPr>
          <w:lang w:val="ru-RU"/>
        </w:rPr>
        <w:t>схвату</w:t>
      </w:r>
      <w:proofErr w:type="spellEnd"/>
      <w:r w:rsidRPr="002D07F5">
        <w:rPr>
          <w:lang w:val="ru-RU"/>
        </w:rPr>
        <w:t xml:space="preserve"> (рис. 8).</w:t>
      </w:r>
    </w:p>
    <w:p w:rsidR="002D07F5" w:rsidRDefault="002D07F5" w:rsidP="002D07F5">
      <w:pPr>
        <w:pStyle w:val="a7"/>
        <w:spacing w:line="360" w:lineRule="auto"/>
        <w:ind w:firstLine="0"/>
        <w:rPr>
          <w:lang w:val="ru-RU"/>
        </w:rPr>
      </w:pPr>
    </w:p>
    <w:p w:rsidR="002D07F5" w:rsidRDefault="002D07F5" w:rsidP="002D07F5">
      <w:pPr>
        <w:pStyle w:val="a7"/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74425E9" wp14:editId="6C6F4C1C">
            <wp:extent cx="3722751" cy="1222744"/>
            <wp:effectExtent l="0" t="0" r="0" b="0"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02" cy="12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F5" w:rsidRDefault="002D07F5" w:rsidP="002D07F5">
      <w:pPr>
        <w:pStyle w:val="a7"/>
        <w:spacing w:line="360" w:lineRule="auto"/>
        <w:ind w:firstLine="709"/>
        <w:jc w:val="center"/>
        <w:rPr>
          <w:lang w:val="ru-RU"/>
        </w:rPr>
      </w:pPr>
      <w:r w:rsidRPr="002D07F5">
        <w:rPr>
          <w:lang w:val="ru-RU"/>
        </w:rPr>
        <w:t xml:space="preserve">Рис. 8. </w:t>
      </w:r>
      <w:proofErr w:type="spellStart"/>
      <w:r w:rsidRPr="002D07F5">
        <w:rPr>
          <w:lang w:val="ru-RU"/>
        </w:rPr>
        <w:t>Програма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визначення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руху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схвату</w:t>
      </w:r>
      <w:proofErr w:type="spellEnd"/>
    </w:p>
    <w:p w:rsidR="002D07F5" w:rsidRDefault="002D07F5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2D07F5" w:rsidRDefault="002D07F5" w:rsidP="002D07F5">
      <w:pPr>
        <w:pStyle w:val="a7"/>
        <w:spacing w:line="360" w:lineRule="auto"/>
        <w:ind w:firstLine="709"/>
        <w:rPr>
          <w:lang w:val="ru-RU"/>
        </w:rPr>
      </w:pPr>
      <w:proofErr w:type="spellStart"/>
      <w:r w:rsidRPr="002D07F5">
        <w:rPr>
          <w:lang w:val="ru-RU"/>
        </w:rPr>
        <w:lastRenderedPageBreak/>
        <w:t>Будуємо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графіки</w:t>
      </w:r>
      <w:proofErr w:type="spellEnd"/>
      <w:r w:rsidRPr="002D07F5">
        <w:rPr>
          <w:lang w:val="ru-RU"/>
        </w:rPr>
        <w:t xml:space="preserve"> </w:t>
      </w:r>
      <w:proofErr w:type="spellStart"/>
      <w:r w:rsidRPr="002D07F5">
        <w:rPr>
          <w:lang w:val="ru-RU"/>
        </w:rPr>
        <w:t>зміни</w:t>
      </w:r>
      <w:proofErr w:type="spellEnd"/>
      <w:r w:rsidRPr="002D07F5">
        <w:rPr>
          <w:lang w:val="ru-RU"/>
        </w:rPr>
        <w:t xml:space="preserve"> координат </w:t>
      </w:r>
      <w:proofErr w:type="spellStart"/>
      <w:r w:rsidRPr="002D07F5">
        <w:rPr>
          <w:lang w:val="ru-RU"/>
        </w:rPr>
        <w:t>схвату</w:t>
      </w:r>
      <w:proofErr w:type="spellEnd"/>
      <w:r w:rsidRPr="002D07F5">
        <w:rPr>
          <w:lang w:val="ru-RU"/>
        </w:rPr>
        <w:t xml:space="preserve"> і </w:t>
      </w:r>
      <w:proofErr w:type="spellStart"/>
      <w:r w:rsidRPr="002D07F5">
        <w:rPr>
          <w:lang w:val="ru-RU"/>
        </w:rPr>
        <w:t>об’єкта</w:t>
      </w:r>
      <w:proofErr w:type="spellEnd"/>
      <w:r w:rsidRPr="002D07F5">
        <w:rPr>
          <w:lang w:val="ru-RU"/>
        </w:rPr>
        <w:t xml:space="preserve"> (рис. 9).</w:t>
      </w:r>
    </w:p>
    <w:p w:rsidR="002D07F5" w:rsidRDefault="002D07F5" w:rsidP="002D07F5">
      <w:pPr>
        <w:pStyle w:val="a7"/>
        <w:spacing w:line="360" w:lineRule="auto"/>
        <w:ind w:firstLine="709"/>
        <w:rPr>
          <w:lang w:val="ru-RU"/>
        </w:rPr>
      </w:pPr>
    </w:p>
    <w:p w:rsidR="002D07F5" w:rsidRDefault="002D07F5" w:rsidP="00BB7B71">
      <w:pPr>
        <w:pStyle w:val="a7"/>
        <w:spacing w:line="240" w:lineRule="auto"/>
        <w:ind w:firstLine="28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C7C0AB" wp14:editId="7E370236">
            <wp:extent cx="4848225" cy="3943350"/>
            <wp:effectExtent l="0" t="0" r="9525" b="0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F5CC443" wp14:editId="44E1EE85">
            <wp:extent cx="4761085" cy="1829435"/>
            <wp:effectExtent l="0" t="0" r="1905" b="0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45" r="3594"/>
                    <a:stretch/>
                  </pic:blipFill>
                  <pic:spPr bwMode="auto">
                    <a:xfrm>
                      <a:off x="0" y="0"/>
                      <a:ext cx="4764599" cy="183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B71" w:rsidRPr="00BB7B71" w:rsidRDefault="00BB7B71" w:rsidP="00BB7B71">
      <w:pPr>
        <w:pStyle w:val="a7"/>
        <w:spacing w:line="360" w:lineRule="auto"/>
        <w:ind w:firstLine="709"/>
        <w:jc w:val="center"/>
        <w:rPr>
          <w:lang w:val="ru-RU"/>
        </w:rPr>
      </w:pPr>
      <w:r w:rsidRPr="00BB7B71">
        <w:rPr>
          <w:lang w:val="ru-RU"/>
        </w:rPr>
        <w:t xml:space="preserve">Рис. 9. </w:t>
      </w:r>
      <w:proofErr w:type="spellStart"/>
      <w:r w:rsidRPr="00BB7B71">
        <w:rPr>
          <w:lang w:val="ru-RU"/>
        </w:rPr>
        <w:t>Графіки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зміни</w:t>
      </w:r>
      <w:proofErr w:type="spellEnd"/>
      <w:r w:rsidRPr="00BB7B71">
        <w:rPr>
          <w:lang w:val="ru-RU"/>
        </w:rPr>
        <w:t xml:space="preserve"> у </w:t>
      </w:r>
      <w:proofErr w:type="spellStart"/>
      <w:r w:rsidRPr="00BB7B71">
        <w:rPr>
          <w:lang w:val="ru-RU"/>
        </w:rPr>
        <w:t>часі</w:t>
      </w:r>
      <w:proofErr w:type="spellEnd"/>
      <w:r w:rsidRPr="00BB7B71">
        <w:rPr>
          <w:lang w:val="ru-RU"/>
        </w:rPr>
        <w:t xml:space="preserve"> координат </w:t>
      </w:r>
      <w:proofErr w:type="spellStart"/>
      <w:r w:rsidRPr="00BB7B71">
        <w:rPr>
          <w:lang w:val="ru-RU"/>
        </w:rPr>
        <w:t>схвату</w:t>
      </w:r>
      <w:proofErr w:type="spellEnd"/>
      <w:r w:rsidRPr="00BB7B71">
        <w:rPr>
          <w:lang w:val="ru-RU"/>
        </w:rPr>
        <w:t xml:space="preserve"> і </w:t>
      </w:r>
      <w:proofErr w:type="spellStart"/>
      <w:r w:rsidRPr="00BB7B71">
        <w:rPr>
          <w:lang w:val="ru-RU"/>
        </w:rPr>
        <w:t>об’єкта</w:t>
      </w:r>
      <w:proofErr w:type="spellEnd"/>
    </w:p>
    <w:p w:rsidR="00BB7B71" w:rsidRPr="00BB7B71" w:rsidRDefault="00BB7B71" w:rsidP="00BB7B71">
      <w:pPr>
        <w:pStyle w:val="a7"/>
        <w:spacing w:line="360" w:lineRule="auto"/>
        <w:ind w:firstLine="709"/>
        <w:jc w:val="center"/>
        <w:rPr>
          <w:szCs w:val="28"/>
          <w:lang w:val="ru-RU"/>
        </w:rPr>
      </w:pPr>
      <w:r w:rsidRPr="00BB7B71">
        <w:rPr>
          <w:szCs w:val="28"/>
          <w:lang w:val="ru-RU"/>
        </w:rPr>
        <w:t xml:space="preserve"> </w:t>
      </w:r>
    </w:p>
    <w:p w:rsidR="00BB7B71" w:rsidRDefault="00BB7B71" w:rsidP="00BB7B71">
      <w:pPr>
        <w:spacing w:line="360" w:lineRule="auto"/>
        <w:ind w:firstLine="709"/>
        <w:rPr>
          <w:szCs w:val="28"/>
        </w:rPr>
      </w:pPr>
      <w:r w:rsidRPr="00BB7B71">
        <w:rPr>
          <w:szCs w:val="28"/>
          <w:lang w:val="ru-RU"/>
        </w:rPr>
        <w:t xml:space="preserve">За </w:t>
      </w:r>
      <w:proofErr w:type="spellStart"/>
      <w:r w:rsidRPr="00BB7B71">
        <w:rPr>
          <w:szCs w:val="28"/>
          <w:lang w:val="ru-RU"/>
        </w:rPr>
        <w:t>графіками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бачимо</w:t>
      </w:r>
      <w:proofErr w:type="spellEnd"/>
      <w:r w:rsidRPr="00BB7B71">
        <w:rPr>
          <w:szCs w:val="28"/>
          <w:lang w:val="ru-RU"/>
        </w:rPr>
        <w:t xml:space="preserve">, </w:t>
      </w:r>
      <w:proofErr w:type="spellStart"/>
      <w:r w:rsidRPr="00BB7B71">
        <w:rPr>
          <w:szCs w:val="28"/>
          <w:lang w:val="ru-RU"/>
        </w:rPr>
        <w:t>що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схват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підходить</w:t>
      </w:r>
      <w:proofErr w:type="spellEnd"/>
      <w:r w:rsidRPr="00BB7B71">
        <w:rPr>
          <w:szCs w:val="28"/>
          <w:lang w:val="ru-RU"/>
        </w:rPr>
        <w:t xml:space="preserve"> до </w:t>
      </w:r>
      <w:proofErr w:type="spellStart"/>
      <w:r w:rsidRPr="00BB7B71">
        <w:rPr>
          <w:szCs w:val="28"/>
          <w:lang w:val="ru-RU"/>
        </w:rPr>
        <w:t>об’єкта</w:t>
      </w:r>
      <w:proofErr w:type="spellEnd"/>
      <w:r w:rsidRPr="00BB7B71">
        <w:rPr>
          <w:szCs w:val="28"/>
          <w:lang w:val="ru-RU"/>
        </w:rPr>
        <w:t xml:space="preserve"> плавно, </w:t>
      </w:r>
      <w:proofErr w:type="spellStart"/>
      <w:r w:rsidRPr="00BB7B71">
        <w:rPr>
          <w:szCs w:val="28"/>
          <w:lang w:val="ru-RU"/>
        </w:rPr>
        <w:t>тобто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його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швидкість</w:t>
      </w:r>
      <w:proofErr w:type="spellEnd"/>
      <w:r w:rsidRPr="00BB7B71">
        <w:rPr>
          <w:szCs w:val="28"/>
          <w:lang w:val="ru-RU"/>
        </w:rPr>
        <w:t xml:space="preserve"> у </w:t>
      </w:r>
      <w:proofErr w:type="spellStart"/>
      <w:r w:rsidRPr="00BB7B71">
        <w:rPr>
          <w:szCs w:val="28"/>
          <w:lang w:val="ru-RU"/>
        </w:rPr>
        <w:t>кінцевій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точці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траєкторії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співпадає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зі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швидкістю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об’єкта</w:t>
      </w:r>
      <w:proofErr w:type="spellEnd"/>
      <w:r w:rsidRPr="00BB7B71">
        <w:rPr>
          <w:szCs w:val="28"/>
          <w:lang w:val="ru-RU"/>
        </w:rPr>
        <w:t xml:space="preserve">. </w:t>
      </w:r>
      <w:proofErr w:type="spellStart"/>
      <w:r w:rsidRPr="00BB7B71">
        <w:rPr>
          <w:szCs w:val="28"/>
          <w:lang w:val="ru-RU"/>
        </w:rPr>
        <w:t>Будуємо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траєкторію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руху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схвату</w:t>
      </w:r>
      <w:proofErr w:type="spellEnd"/>
      <w:r w:rsidRPr="00BB7B71">
        <w:rPr>
          <w:szCs w:val="28"/>
          <w:lang w:val="ru-RU"/>
        </w:rPr>
        <w:t xml:space="preserve"> у </w:t>
      </w:r>
      <w:proofErr w:type="spellStart"/>
      <w:r w:rsidRPr="00BB7B71">
        <w:rPr>
          <w:szCs w:val="28"/>
          <w:lang w:val="ru-RU"/>
        </w:rPr>
        <w:t>трьох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проекціях</w:t>
      </w:r>
      <w:proofErr w:type="spellEnd"/>
      <w:r w:rsidRPr="00BB7B71">
        <w:rPr>
          <w:szCs w:val="28"/>
          <w:lang w:val="ru-RU"/>
        </w:rPr>
        <w:t xml:space="preserve">: </w:t>
      </w:r>
      <w:proofErr w:type="spellStart"/>
      <w:r w:rsidRPr="00BB7B71">
        <w:rPr>
          <w:szCs w:val="28"/>
          <w:lang w:val="ru-RU"/>
        </w:rPr>
        <w:t>вигляд</w:t>
      </w:r>
      <w:proofErr w:type="spellEnd"/>
      <w:r w:rsidRPr="00BB7B71">
        <w:rPr>
          <w:szCs w:val="28"/>
          <w:lang w:val="ru-RU"/>
        </w:rPr>
        <w:t xml:space="preserve"> з корми судна </w:t>
      </w:r>
      <w:bookmarkStart w:id="16" w:name="_Toc390173114"/>
      <w:bookmarkStart w:id="17" w:name="_Toc390270005"/>
      <w:bookmarkEnd w:id="8"/>
      <w:bookmarkEnd w:id="9"/>
      <w:proofErr w:type="spellStart"/>
      <w:r w:rsidRPr="00BB7B71">
        <w:rPr>
          <w:i/>
          <w:spacing w:val="8"/>
          <w:position w:val="1"/>
          <w:szCs w:val="28"/>
        </w:rPr>
        <w:t>z</w:t>
      </w:r>
      <w:r w:rsidRPr="00BB7B71">
        <w:rPr>
          <w:rFonts w:ascii="Symbol" w:hAnsi="Symbol"/>
          <w:spacing w:val="8"/>
          <w:position w:val="1"/>
          <w:szCs w:val="28"/>
        </w:rPr>
        <w:t></w:t>
      </w:r>
      <w:r w:rsidRPr="00BB7B71">
        <w:rPr>
          <w:i/>
          <w:spacing w:val="8"/>
          <w:position w:val="1"/>
          <w:szCs w:val="28"/>
        </w:rPr>
        <w:t>y</w:t>
      </w:r>
      <w:proofErr w:type="spellEnd"/>
      <w:r w:rsidRPr="00BB7B71">
        <w:rPr>
          <w:rFonts w:ascii="Symbol" w:hAnsi="Symbol"/>
          <w:spacing w:val="8"/>
          <w:position w:val="1"/>
          <w:szCs w:val="28"/>
        </w:rPr>
        <w:t></w:t>
      </w:r>
      <w:r w:rsidRPr="00BB7B71">
        <w:rPr>
          <w:spacing w:val="8"/>
          <w:szCs w:val="28"/>
          <w:lang w:val="ru-RU"/>
        </w:rPr>
        <w:t>,</w:t>
      </w:r>
      <w:r w:rsidRPr="00BB7B71">
        <w:rPr>
          <w:spacing w:val="-33"/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вигляд</w:t>
      </w:r>
      <w:proofErr w:type="spellEnd"/>
      <w:r w:rsidRPr="00BB7B71">
        <w:rPr>
          <w:spacing w:val="-32"/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зліва</w:t>
      </w:r>
      <w:proofErr w:type="spellEnd"/>
      <w:r w:rsidRPr="00BB7B71">
        <w:rPr>
          <w:szCs w:val="28"/>
          <w:lang w:val="ru-RU"/>
        </w:rPr>
        <w:t xml:space="preserve"> </w:t>
      </w:r>
      <w:proofErr w:type="spellStart"/>
      <w:r w:rsidRPr="00BB7B71">
        <w:rPr>
          <w:i/>
          <w:position w:val="1"/>
          <w:szCs w:val="28"/>
        </w:rPr>
        <w:t>z</w:t>
      </w:r>
      <w:r w:rsidRPr="00BB7B71">
        <w:rPr>
          <w:rFonts w:ascii="Symbol" w:hAnsi="Symbol"/>
          <w:position w:val="1"/>
          <w:szCs w:val="28"/>
        </w:rPr>
        <w:t></w:t>
      </w:r>
      <w:r w:rsidRPr="00BB7B71">
        <w:rPr>
          <w:i/>
          <w:position w:val="1"/>
          <w:szCs w:val="28"/>
        </w:rPr>
        <w:t>x</w:t>
      </w:r>
      <w:proofErr w:type="spellEnd"/>
      <w:r w:rsidRPr="00BB7B71">
        <w:rPr>
          <w:rFonts w:ascii="Symbol" w:hAnsi="Symbol"/>
          <w:position w:val="1"/>
          <w:szCs w:val="28"/>
        </w:rPr>
        <w:t></w:t>
      </w:r>
      <w:r w:rsidRPr="00BB7B71">
        <w:rPr>
          <w:spacing w:val="-44"/>
          <w:position w:val="1"/>
          <w:szCs w:val="28"/>
          <w:lang w:val="ru-RU"/>
        </w:rPr>
        <w:t xml:space="preserve"> </w:t>
      </w:r>
      <w:r w:rsidRPr="00BB7B71">
        <w:rPr>
          <w:szCs w:val="28"/>
          <w:lang w:val="ru-RU"/>
        </w:rPr>
        <w:t>і</w:t>
      </w:r>
      <w:r w:rsidRPr="00BB7B71">
        <w:rPr>
          <w:spacing w:val="-23"/>
          <w:szCs w:val="28"/>
          <w:lang w:val="ru-RU"/>
        </w:rPr>
        <w:t xml:space="preserve"> </w:t>
      </w:r>
      <w:proofErr w:type="spellStart"/>
      <w:r w:rsidRPr="00BB7B71">
        <w:rPr>
          <w:szCs w:val="28"/>
          <w:lang w:val="ru-RU"/>
        </w:rPr>
        <w:t>вигляд</w:t>
      </w:r>
      <w:proofErr w:type="spellEnd"/>
      <w:r w:rsidRPr="00BB7B71">
        <w:rPr>
          <w:spacing w:val="-17"/>
          <w:szCs w:val="28"/>
          <w:lang w:val="ru-RU"/>
        </w:rPr>
        <w:t xml:space="preserve"> </w:t>
      </w:r>
      <w:proofErr w:type="spellStart"/>
      <w:proofErr w:type="gramStart"/>
      <w:r w:rsidRPr="00BB7B71">
        <w:rPr>
          <w:szCs w:val="28"/>
          <w:lang w:val="ru-RU"/>
        </w:rPr>
        <w:t>зверху</w:t>
      </w:r>
      <w:proofErr w:type="spellEnd"/>
      <w:r w:rsidRPr="00BB7B71">
        <w:rPr>
          <w:szCs w:val="28"/>
          <w:lang w:val="ru-RU"/>
        </w:rPr>
        <w:t xml:space="preserve"> </w:t>
      </w:r>
      <w:r w:rsidRPr="00BB7B71">
        <w:rPr>
          <w:rFonts w:ascii="Symbol" w:hAnsi="Symbol"/>
          <w:position w:val="1"/>
          <w:szCs w:val="28"/>
        </w:rPr>
        <w:t></w:t>
      </w:r>
      <w:r w:rsidRPr="00BB7B71">
        <w:rPr>
          <w:position w:val="1"/>
          <w:szCs w:val="28"/>
        </w:rPr>
        <w:t xml:space="preserve"> </w:t>
      </w:r>
      <w:proofErr w:type="spellStart"/>
      <w:r w:rsidRPr="00BB7B71">
        <w:rPr>
          <w:i/>
          <w:position w:val="1"/>
          <w:szCs w:val="28"/>
        </w:rPr>
        <w:t>x</w:t>
      </w:r>
      <w:proofErr w:type="gramEnd"/>
      <w:r w:rsidRPr="00BB7B71">
        <w:rPr>
          <w:rFonts w:ascii="Symbol" w:hAnsi="Symbol"/>
          <w:position w:val="1"/>
          <w:szCs w:val="28"/>
        </w:rPr>
        <w:t></w:t>
      </w:r>
      <w:r w:rsidRPr="00BB7B71">
        <w:rPr>
          <w:i/>
          <w:position w:val="1"/>
          <w:szCs w:val="28"/>
        </w:rPr>
        <w:t>y</w:t>
      </w:r>
      <w:proofErr w:type="spellEnd"/>
      <w:r w:rsidRPr="00BB7B71">
        <w:rPr>
          <w:rFonts w:ascii="Symbol" w:hAnsi="Symbol"/>
          <w:position w:val="1"/>
          <w:szCs w:val="28"/>
        </w:rPr>
        <w:t></w:t>
      </w:r>
      <w:r w:rsidRPr="00BB7B71">
        <w:rPr>
          <w:position w:val="1"/>
          <w:szCs w:val="28"/>
        </w:rPr>
        <w:t xml:space="preserve"> </w:t>
      </w:r>
      <w:r w:rsidRPr="00BB7B71">
        <w:rPr>
          <w:szCs w:val="28"/>
        </w:rPr>
        <w:t>(рис. 10).</w:t>
      </w:r>
    </w:p>
    <w:p w:rsidR="00BB7B71" w:rsidRDefault="00BB7B71" w:rsidP="00BB7B71">
      <w:r>
        <w:br w:type="page"/>
      </w:r>
    </w:p>
    <w:p w:rsidR="00BB7B71" w:rsidRDefault="00BB7B71" w:rsidP="00BB7B71">
      <w:pPr>
        <w:spacing w:line="360" w:lineRule="auto"/>
        <w:ind w:firstLine="709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AF593D" wp14:editId="75FF2C42">
            <wp:extent cx="4895850" cy="3893289"/>
            <wp:effectExtent l="0" t="0" r="0" b="0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7103"/>
                    <a:stretch/>
                  </pic:blipFill>
                  <pic:spPr bwMode="auto">
                    <a:xfrm>
                      <a:off x="0" y="0"/>
                      <a:ext cx="4895850" cy="389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B71" w:rsidRPr="00BB7B71" w:rsidRDefault="00BB7B71" w:rsidP="00BB7B71">
      <w:pPr>
        <w:spacing w:line="360" w:lineRule="auto"/>
        <w:ind w:firstLine="709"/>
        <w:jc w:val="center"/>
        <w:rPr>
          <w:lang w:val="ru-RU"/>
        </w:rPr>
      </w:pPr>
      <w:r w:rsidRPr="00BB7B71">
        <w:rPr>
          <w:lang w:val="ru-RU"/>
        </w:rPr>
        <w:t xml:space="preserve">Рис. 10. </w:t>
      </w:r>
      <w:proofErr w:type="spellStart"/>
      <w:r w:rsidRPr="00BB7B71">
        <w:rPr>
          <w:lang w:val="ru-RU"/>
        </w:rPr>
        <w:t>Траєкторія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схвату</w:t>
      </w:r>
      <w:proofErr w:type="spellEnd"/>
      <w:r w:rsidRPr="00BB7B71">
        <w:rPr>
          <w:lang w:val="ru-RU"/>
        </w:rPr>
        <w:t xml:space="preserve"> в </w:t>
      </w:r>
      <w:proofErr w:type="spellStart"/>
      <w:r w:rsidRPr="00BB7B71">
        <w:rPr>
          <w:lang w:val="ru-RU"/>
        </w:rPr>
        <w:t>трьох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проекціях</w:t>
      </w:r>
      <w:proofErr w:type="spellEnd"/>
    </w:p>
    <w:p w:rsidR="00BB7B71" w:rsidRPr="00BB7B71" w:rsidRDefault="00BB7B71" w:rsidP="00BB7B71">
      <w:pPr>
        <w:spacing w:line="360" w:lineRule="auto"/>
        <w:ind w:firstLine="709"/>
        <w:jc w:val="center"/>
        <w:rPr>
          <w:lang w:val="ru-RU"/>
        </w:rPr>
      </w:pPr>
    </w:p>
    <w:p w:rsidR="00BB7B71" w:rsidRDefault="00BB7B71" w:rsidP="00BB7B71">
      <w:pPr>
        <w:spacing w:line="360" w:lineRule="auto"/>
        <w:ind w:firstLine="709"/>
        <w:rPr>
          <w:lang w:val="ru-RU"/>
        </w:rPr>
      </w:pPr>
      <w:proofErr w:type="spellStart"/>
      <w:r w:rsidRPr="00BB7B71">
        <w:rPr>
          <w:lang w:val="ru-RU"/>
        </w:rPr>
        <w:t>Побудована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траєкторія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показує</w:t>
      </w:r>
      <w:proofErr w:type="spellEnd"/>
      <w:r w:rsidRPr="00BB7B71">
        <w:rPr>
          <w:lang w:val="ru-RU"/>
        </w:rPr>
        <w:t xml:space="preserve">, </w:t>
      </w:r>
      <w:proofErr w:type="spellStart"/>
      <w:r w:rsidRPr="00BB7B71">
        <w:rPr>
          <w:lang w:val="ru-RU"/>
        </w:rPr>
        <w:t>що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схват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під</w:t>
      </w:r>
      <w:proofErr w:type="spellEnd"/>
      <w:r w:rsidRPr="00BB7B71">
        <w:rPr>
          <w:lang w:val="ru-RU"/>
        </w:rPr>
        <w:t xml:space="preserve"> час </w:t>
      </w:r>
      <w:proofErr w:type="spellStart"/>
      <w:r w:rsidRPr="00BB7B71">
        <w:rPr>
          <w:lang w:val="ru-RU"/>
        </w:rPr>
        <w:t>руху</w:t>
      </w:r>
      <w:proofErr w:type="spellEnd"/>
      <w:r w:rsidRPr="00BB7B71">
        <w:rPr>
          <w:lang w:val="ru-RU"/>
        </w:rPr>
        <w:t xml:space="preserve"> не </w:t>
      </w:r>
      <w:proofErr w:type="spellStart"/>
      <w:r w:rsidRPr="00BB7B71">
        <w:rPr>
          <w:lang w:val="ru-RU"/>
        </w:rPr>
        <w:t>перетинає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основи</w:t>
      </w:r>
      <w:proofErr w:type="spellEnd"/>
      <w:r w:rsidRPr="00BB7B71">
        <w:rPr>
          <w:lang w:val="ru-RU"/>
        </w:rPr>
        <w:t xml:space="preserve"> та ланок </w:t>
      </w:r>
      <w:proofErr w:type="spellStart"/>
      <w:r w:rsidRPr="00BB7B71">
        <w:rPr>
          <w:lang w:val="ru-RU"/>
        </w:rPr>
        <w:t>маніпулятора</w:t>
      </w:r>
      <w:proofErr w:type="spellEnd"/>
      <w:r w:rsidRPr="00BB7B71">
        <w:rPr>
          <w:lang w:val="ru-RU"/>
        </w:rPr>
        <w:t xml:space="preserve"> і не </w:t>
      </w:r>
      <w:proofErr w:type="spellStart"/>
      <w:r w:rsidRPr="00BB7B71">
        <w:rPr>
          <w:lang w:val="ru-RU"/>
        </w:rPr>
        <w:t>робить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зайвих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рухів</w:t>
      </w:r>
      <w:proofErr w:type="spellEnd"/>
      <w:r w:rsidRPr="00BB7B71">
        <w:rPr>
          <w:lang w:val="ru-RU"/>
        </w:rPr>
        <w:t>.</w:t>
      </w:r>
    </w:p>
    <w:p w:rsidR="00BB7B71" w:rsidRDefault="00BB7B71" w:rsidP="00BB7B71">
      <w:pPr>
        <w:spacing w:line="360" w:lineRule="auto"/>
        <w:ind w:firstLine="709"/>
        <w:rPr>
          <w:lang w:val="ru-RU"/>
        </w:rPr>
      </w:pPr>
    </w:p>
    <w:p w:rsidR="00BB7B71" w:rsidRPr="00BB7B71" w:rsidRDefault="00BB7B71" w:rsidP="00891BEC">
      <w:pPr>
        <w:spacing w:line="360" w:lineRule="auto"/>
        <w:ind w:firstLine="709"/>
        <w:outlineLvl w:val="0"/>
        <w:rPr>
          <w:b/>
          <w:lang w:val="ru-RU"/>
        </w:rPr>
      </w:pPr>
      <w:bookmarkStart w:id="18" w:name="_Toc514710919"/>
      <w:r w:rsidRPr="00BB7B71">
        <w:rPr>
          <w:b/>
          <w:lang w:val="ru-RU"/>
        </w:rPr>
        <w:t>1.6.</w:t>
      </w:r>
      <w:r w:rsidRPr="00BB7B71">
        <w:rPr>
          <w:b/>
          <w:lang w:val="ru-RU"/>
        </w:rPr>
        <w:tab/>
      </w:r>
      <w:proofErr w:type="spellStart"/>
      <w:r w:rsidRPr="00BB7B71">
        <w:rPr>
          <w:b/>
          <w:lang w:val="ru-RU"/>
        </w:rPr>
        <w:t>Визначення</w:t>
      </w:r>
      <w:proofErr w:type="spellEnd"/>
      <w:r w:rsidRPr="00BB7B71">
        <w:rPr>
          <w:b/>
          <w:lang w:val="ru-RU"/>
        </w:rPr>
        <w:t xml:space="preserve"> </w:t>
      </w:r>
      <w:proofErr w:type="spellStart"/>
      <w:r w:rsidRPr="00BB7B71">
        <w:rPr>
          <w:b/>
          <w:lang w:val="ru-RU"/>
        </w:rPr>
        <w:t>максимальних</w:t>
      </w:r>
      <w:proofErr w:type="spellEnd"/>
      <w:r w:rsidRPr="00BB7B71">
        <w:rPr>
          <w:b/>
          <w:lang w:val="ru-RU"/>
        </w:rPr>
        <w:t xml:space="preserve"> </w:t>
      </w:r>
      <w:proofErr w:type="spellStart"/>
      <w:r w:rsidRPr="00BB7B71">
        <w:rPr>
          <w:b/>
          <w:lang w:val="ru-RU"/>
        </w:rPr>
        <w:t>кутових</w:t>
      </w:r>
      <w:proofErr w:type="spellEnd"/>
      <w:r w:rsidRPr="00BB7B71">
        <w:rPr>
          <w:b/>
          <w:lang w:val="ru-RU"/>
        </w:rPr>
        <w:t xml:space="preserve"> </w:t>
      </w:r>
      <w:proofErr w:type="spellStart"/>
      <w:r w:rsidRPr="00BB7B71">
        <w:rPr>
          <w:b/>
          <w:lang w:val="ru-RU"/>
        </w:rPr>
        <w:t>швидкостей</w:t>
      </w:r>
      <w:proofErr w:type="spellEnd"/>
      <w:r w:rsidRPr="00BB7B71">
        <w:rPr>
          <w:b/>
          <w:lang w:val="ru-RU"/>
        </w:rPr>
        <w:t xml:space="preserve"> та </w:t>
      </w:r>
      <w:proofErr w:type="spellStart"/>
      <w:r w:rsidRPr="00BB7B71">
        <w:rPr>
          <w:b/>
          <w:lang w:val="ru-RU"/>
        </w:rPr>
        <w:t>прискорень</w:t>
      </w:r>
      <w:proofErr w:type="spellEnd"/>
      <w:r w:rsidRPr="00BB7B71">
        <w:rPr>
          <w:b/>
          <w:lang w:val="ru-RU"/>
        </w:rPr>
        <w:t xml:space="preserve"> ланок </w:t>
      </w:r>
      <w:proofErr w:type="spellStart"/>
      <w:r w:rsidRPr="00BB7B71">
        <w:rPr>
          <w:b/>
          <w:lang w:val="ru-RU"/>
        </w:rPr>
        <w:t>маніпулятора</w:t>
      </w:r>
      <w:bookmarkEnd w:id="18"/>
      <w:proofErr w:type="spellEnd"/>
    </w:p>
    <w:p w:rsidR="00BB7B71" w:rsidRPr="00BB7B71" w:rsidRDefault="00BB7B71" w:rsidP="00BB7B71">
      <w:pPr>
        <w:spacing w:line="360" w:lineRule="auto"/>
        <w:ind w:firstLine="709"/>
        <w:rPr>
          <w:lang w:val="ru-RU"/>
        </w:rPr>
      </w:pPr>
    </w:p>
    <w:p w:rsidR="00BB7B71" w:rsidRPr="00BB7B71" w:rsidRDefault="00BB7B71" w:rsidP="00BB7B71">
      <w:pPr>
        <w:spacing w:line="360" w:lineRule="auto"/>
        <w:ind w:firstLine="709"/>
        <w:rPr>
          <w:lang w:val="ru-RU"/>
        </w:rPr>
      </w:pPr>
      <w:r w:rsidRPr="00BB7B71">
        <w:rPr>
          <w:lang w:val="ru-RU"/>
        </w:rPr>
        <w:t xml:space="preserve">Шляхом </w:t>
      </w:r>
      <w:proofErr w:type="spellStart"/>
      <w:r w:rsidRPr="00BB7B71">
        <w:rPr>
          <w:lang w:val="ru-RU"/>
        </w:rPr>
        <w:t>диференціювання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функцій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зміни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кутів</w:t>
      </w:r>
      <w:proofErr w:type="spellEnd"/>
      <w:r w:rsidRPr="00BB7B71">
        <w:rPr>
          <w:lang w:val="ru-RU"/>
        </w:rPr>
        <w:t xml:space="preserve"> повороту ланок за часом, </w:t>
      </w:r>
      <w:proofErr w:type="spellStart"/>
      <w:r w:rsidRPr="00BB7B71">
        <w:rPr>
          <w:lang w:val="ru-RU"/>
        </w:rPr>
        <w:t>отримуємо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часові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залежності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кутових</w:t>
      </w:r>
      <w:proofErr w:type="spellEnd"/>
      <w:r w:rsidRPr="00BB7B71">
        <w:rPr>
          <w:lang w:val="ru-RU"/>
        </w:rPr>
        <w:t xml:space="preserve"> </w:t>
      </w:r>
      <w:proofErr w:type="spellStart"/>
      <w:r w:rsidRPr="00BB7B71">
        <w:rPr>
          <w:lang w:val="ru-RU"/>
        </w:rPr>
        <w:t>швидкостей</w:t>
      </w:r>
      <w:proofErr w:type="spellEnd"/>
      <w:r w:rsidRPr="00BB7B71">
        <w:rPr>
          <w:lang w:val="ru-RU"/>
        </w:rPr>
        <w:t xml:space="preserve"> та </w:t>
      </w:r>
      <w:proofErr w:type="spellStart"/>
      <w:r w:rsidRPr="00BB7B71">
        <w:rPr>
          <w:lang w:val="ru-RU"/>
        </w:rPr>
        <w:t>прискорень</w:t>
      </w:r>
      <w:proofErr w:type="spellEnd"/>
      <w:r w:rsidRPr="00BB7B71">
        <w:rPr>
          <w:lang w:val="ru-RU"/>
        </w:rPr>
        <w:t xml:space="preserve"> (рис. 11, 12).</w:t>
      </w:r>
    </w:p>
    <w:p w:rsidR="00BB7B71" w:rsidRDefault="00BB7B71" w:rsidP="00BB7B71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51E9EB" wp14:editId="3687C5A5">
            <wp:extent cx="5022040" cy="1871330"/>
            <wp:effectExtent l="0" t="0" r="7620" b="0"/>
            <wp:docPr id="577" name="Рисунок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9786" cy="190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71" w:rsidRDefault="00BB7B71" w:rsidP="00BB7B71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1B62CA7" wp14:editId="14DBB0C0">
            <wp:extent cx="4848225" cy="2733675"/>
            <wp:effectExtent l="0" t="0" r="9525" b="9525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F4" w:rsidRDefault="009B48F4" w:rsidP="00BB7B71">
      <w:pPr>
        <w:spacing w:line="360" w:lineRule="auto"/>
        <w:ind w:firstLine="709"/>
        <w:jc w:val="center"/>
        <w:rPr>
          <w:lang w:val="ru-RU"/>
        </w:rPr>
      </w:pPr>
      <w:r w:rsidRPr="009B48F4">
        <w:rPr>
          <w:lang w:val="ru-RU"/>
        </w:rPr>
        <w:t xml:space="preserve">Рис. 11. </w:t>
      </w:r>
      <w:proofErr w:type="spellStart"/>
      <w:r w:rsidRPr="009B48F4">
        <w:rPr>
          <w:lang w:val="ru-RU"/>
        </w:rPr>
        <w:t>Визначення</w:t>
      </w:r>
      <w:proofErr w:type="spellEnd"/>
      <w:r w:rsidRPr="009B48F4">
        <w:rPr>
          <w:lang w:val="ru-RU"/>
        </w:rPr>
        <w:t xml:space="preserve"> закону </w:t>
      </w:r>
      <w:proofErr w:type="spellStart"/>
      <w:r w:rsidRPr="009B48F4">
        <w:rPr>
          <w:lang w:val="ru-RU"/>
        </w:rPr>
        <w:t>зміни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кутових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швидкостей</w:t>
      </w:r>
      <w:proofErr w:type="spellEnd"/>
      <w:r w:rsidRPr="009B48F4">
        <w:rPr>
          <w:lang w:val="ru-RU"/>
        </w:rPr>
        <w:t xml:space="preserve"> ланок</w:t>
      </w:r>
    </w:p>
    <w:p w:rsidR="009B48F4" w:rsidRDefault="009B48F4" w:rsidP="00BB7B71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18846D" wp14:editId="069D18CD">
            <wp:extent cx="4819650" cy="4457700"/>
            <wp:effectExtent l="0" t="0" r="0" b="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F4" w:rsidRDefault="009B48F4" w:rsidP="00BB7B71">
      <w:pPr>
        <w:spacing w:line="360" w:lineRule="auto"/>
        <w:ind w:firstLine="709"/>
        <w:jc w:val="center"/>
        <w:rPr>
          <w:lang w:val="ru-RU"/>
        </w:rPr>
      </w:pPr>
      <w:r w:rsidRPr="009B48F4">
        <w:rPr>
          <w:lang w:val="ru-RU"/>
        </w:rPr>
        <w:t xml:space="preserve">Рис. 12. </w:t>
      </w:r>
      <w:proofErr w:type="spellStart"/>
      <w:r w:rsidRPr="009B48F4">
        <w:rPr>
          <w:lang w:val="ru-RU"/>
        </w:rPr>
        <w:t>Визначення</w:t>
      </w:r>
      <w:proofErr w:type="spellEnd"/>
      <w:r w:rsidRPr="009B48F4">
        <w:rPr>
          <w:lang w:val="ru-RU"/>
        </w:rPr>
        <w:t xml:space="preserve"> закону </w:t>
      </w:r>
      <w:proofErr w:type="spellStart"/>
      <w:r w:rsidRPr="009B48F4">
        <w:rPr>
          <w:lang w:val="ru-RU"/>
        </w:rPr>
        <w:t>зміни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кутових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прискорень</w:t>
      </w:r>
      <w:proofErr w:type="spellEnd"/>
      <w:r w:rsidRPr="009B48F4">
        <w:rPr>
          <w:lang w:val="ru-RU"/>
        </w:rPr>
        <w:t xml:space="preserve"> ланок</w:t>
      </w:r>
    </w:p>
    <w:p w:rsidR="009B48F4" w:rsidRDefault="009B48F4" w:rsidP="00BB7B71">
      <w:pPr>
        <w:spacing w:line="360" w:lineRule="auto"/>
        <w:ind w:firstLine="709"/>
        <w:jc w:val="center"/>
        <w:rPr>
          <w:lang w:val="ru-RU"/>
        </w:rPr>
      </w:pPr>
    </w:p>
    <w:p w:rsidR="009B48F4" w:rsidRDefault="009B48F4" w:rsidP="009B48F4">
      <w:pPr>
        <w:spacing w:line="360" w:lineRule="auto"/>
        <w:ind w:firstLine="709"/>
        <w:rPr>
          <w:lang w:val="ru-RU"/>
        </w:rPr>
      </w:pPr>
      <w:proofErr w:type="spellStart"/>
      <w:r w:rsidRPr="009B48F4">
        <w:rPr>
          <w:lang w:val="ru-RU"/>
        </w:rPr>
        <w:t>Визначаємо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максимальні</w:t>
      </w:r>
      <w:proofErr w:type="spellEnd"/>
      <w:r w:rsidRPr="009B48F4">
        <w:rPr>
          <w:lang w:val="ru-RU"/>
        </w:rPr>
        <w:t xml:space="preserve"> за модулем </w:t>
      </w:r>
      <w:proofErr w:type="spellStart"/>
      <w:r w:rsidRPr="009B48F4">
        <w:rPr>
          <w:lang w:val="ru-RU"/>
        </w:rPr>
        <w:t>кутові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швидкості</w:t>
      </w:r>
      <w:proofErr w:type="spellEnd"/>
      <w:r w:rsidRPr="009B48F4">
        <w:rPr>
          <w:lang w:val="ru-RU"/>
        </w:rPr>
        <w:t xml:space="preserve"> та </w:t>
      </w:r>
      <w:proofErr w:type="spellStart"/>
      <w:r w:rsidRPr="009B48F4">
        <w:rPr>
          <w:lang w:val="ru-RU"/>
        </w:rPr>
        <w:t>прискорен</w:t>
      </w:r>
      <w:proofErr w:type="spellEnd"/>
      <w:r w:rsidRPr="009B48F4">
        <w:rPr>
          <w:lang w:val="ru-RU"/>
        </w:rPr>
        <w:t xml:space="preserve">- </w:t>
      </w:r>
      <w:proofErr w:type="spellStart"/>
      <w:r w:rsidRPr="009B48F4">
        <w:rPr>
          <w:lang w:val="ru-RU"/>
        </w:rPr>
        <w:t>ня</w:t>
      </w:r>
      <w:proofErr w:type="spellEnd"/>
      <w:r w:rsidRPr="009B48F4">
        <w:rPr>
          <w:lang w:val="ru-RU"/>
        </w:rPr>
        <w:t xml:space="preserve"> (рис. 13).</w:t>
      </w:r>
    </w:p>
    <w:p w:rsidR="009B48F4" w:rsidRDefault="009B48F4" w:rsidP="009B48F4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CD23B9" wp14:editId="7FE05355">
            <wp:extent cx="5807340" cy="4114800"/>
            <wp:effectExtent l="0" t="0" r="3175" b="0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"/>
                    <a:stretch/>
                  </pic:blipFill>
                  <pic:spPr bwMode="auto">
                    <a:xfrm>
                      <a:off x="0" y="0"/>
                      <a:ext cx="58073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8F4" w:rsidRDefault="009B48F4" w:rsidP="009B48F4">
      <w:pPr>
        <w:spacing w:line="360" w:lineRule="auto"/>
        <w:ind w:firstLine="709"/>
        <w:jc w:val="center"/>
        <w:rPr>
          <w:lang w:val="ru-RU"/>
        </w:rPr>
      </w:pPr>
      <w:r w:rsidRPr="009B48F4">
        <w:rPr>
          <w:lang w:val="ru-RU"/>
        </w:rPr>
        <w:t xml:space="preserve">Рис. 13. </w:t>
      </w:r>
      <w:proofErr w:type="spellStart"/>
      <w:r w:rsidRPr="009B48F4">
        <w:rPr>
          <w:lang w:val="ru-RU"/>
        </w:rPr>
        <w:t>Програма</w:t>
      </w:r>
      <w:proofErr w:type="spellEnd"/>
      <w:r w:rsidRPr="009B48F4">
        <w:rPr>
          <w:lang w:val="ru-RU"/>
        </w:rPr>
        <w:t xml:space="preserve"> та </w:t>
      </w:r>
      <w:proofErr w:type="spellStart"/>
      <w:r w:rsidRPr="009B48F4">
        <w:rPr>
          <w:lang w:val="ru-RU"/>
        </w:rPr>
        <w:t>результати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визначення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максимальних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кутових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швидкостей</w:t>
      </w:r>
      <w:proofErr w:type="spellEnd"/>
      <w:r w:rsidRPr="009B48F4">
        <w:rPr>
          <w:lang w:val="ru-RU"/>
        </w:rPr>
        <w:t xml:space="preserve"> та </w:t>
      </w:r>
      <w:proofErr w:type="spellStart"/>
      <w:r w:rsidRPr="009B48F4">
        <w:rPr>
          <w:lang w:val="ru-RU"/>
        </w:rPr>
        <w:t>прискорень</w:t>
      </w:r>
      <w:proofErr w:type="spellEnd"/>
      <w:r w:rsidRPr="009B48F4">
        <w:rPr>
          <w:lang w:val="ru-RU"/>
        </w:rPr>
        <w:t xml:space="preserve"> ланок</w:t>
      </w:r>
    </w:p>
    <w:p w:rsidR="009B48F4" w:rsidRPr="009B48F4" w:rsidRDefault="009B48F4" w:rsidP="009B48F4">
      <w:pPr>
        <w:spacing w:line="360" w:lineRule="auto"/>
        <w:ind w:firstLine="709"/>
        <w:jc w:val="center"/>
        <w:rPr>
          <w:lang w:val="ru-RU"/>
        </w:rPr>
      </w:pPr>
    </w:p>
    <w:p w:rsidR="009B48F4" w:rsidRPr="00BB7B71" w:rsidRDefault="009B48F4" w:rsidP="009B48F4">
      <w:pPr>
        <w:spacing w:line="360" w:lineRule="auto"/>
        <w:ind w:firstLine="709"/>
        <w:rPr>
          <w:lang w:val="ru-RU"/>
        </w:rPr>
      </w:pPr>
      <w:proofErr w:type="spellStart"/>
      <w:r w:rsidRPr="009B48F4">
        <w:rPr>
          <w:lang w:val="ru-RU"/>
        </w:rPr>
        <w:t>Отримані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величини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будуть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використовуватись</w:t>
      </w:r>
      <w:proofErr w:type="spellEnd"/>
      <w:r w:rsidRPr="009B48F4">
        <w:rPr>
          <w:lang w:val="ru-RU"/>
        </w:rPr>
        <w:t xml:space="preserve"> для </w:t>
      </w:r>
      <w:proofErr w:type="spellStart"/>
      <w:r w:rsidRPr="009B48F4">
        <w:rPr>
          <w:lang w:val="ru-RU"/>
        </w:rPr>
        <w:t>визначення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максимальних</w:t>
      </w:r>
      <w:proofErr w:type="spellEnd"/>
      <w:r w:rsidRPr="009B48F4">
        <w:rPr>
          <w:lang w:val="ru-RU"/>
        </w:rPr>
        <w:t xml:space="preserve"> </w:t>
      </w:r>
      <w:proofErr w:type="spellStart"/>
      <w:r w:rsidRPr="009B48F4">
        <w:rPr>
          <w:lang w:val="ru-RU"/>
        </w:rPr>
        <w:t>навантажень</w:t>
      </w:r>
      <w:proofErr w:type="spellEnd"/>
      <w:r w:rsidRPr="009B48F4">
        <w:rPr>
          <w:lang w:val="ru-RU"/>
        </w:rPr>
        <w:t xml:space="preserve"> на </w:t>
      </w:r>
      <w:proofErr w:type="spellStart"/>
      <w:r w:rsidRPr="009B48F4">
        <w:rPr>
          <w:lang w:val="ru-RU"/>
        </w:rPr>
        <w:t>електроприводи</w:t>
      </w:r>
      <w:proofErr w:type="spellEnd"/>
      <w:r w:rsidRPr="009B48F4">
        <w:rPr>
          <w:lang w:val="ru-RU"/>
        </w:rPr>
        <w:t xml:space="preserve"> повороту ланок </w:t>
      </w:r>
      <w:proofErr w:type="spellStart"/>
      <w:r w:rsidRPr="009B48F4">
        <w:rPr>
          <w:lang w:val="ru-RU"/>
        </w:rPr>
        <w:t>маніпулятора</w:t>
      </w:r>
      <w:proofErr w:type="spellEnd"/>
      <w:r w:rsidRPr="009B48F4">
        <w:rPr>
          <w:lang w:val="ru-RU"/>
        </w:rPr>
        <w:t>.</w:t>
      </w:r>
    </w:p>
    <w:p w:rsidR="00BB7B71" w:rsidRDefault="00BB7B71" w:rsidP="00BB7B71">
      <w:pPr>
        <w:rPr>
          <w:szCs w:val="28"/>
        </w:rPr>
      </w:pPr>
      <w:r>
        <w:rPr>
          <w:szCs w:val="28"/>
        </w:rPr>
        <w:br w:type="page"/>
      </w:r>
    </w:p>
    <w:p w:rsidR="00835299" w:rsidRPr="00835299" w:rsidRDefault="00835299" w:rsidP="00891BEC">
      <w:pPr>
        <w:spacing w:line="360" w:lineRule="auto"/>
        <w:ind w:firstLine="709"/>
        <w:jc w:val="center"/>
        <w:outlineLvl w:val="0"/>
        <w:rPr>
          <w:b/>
          <w:szCs w:val="28"/>
        </w:rPr>
      </w:pPr>
      <w:bookmarkStart w:id="19" w:name="_Toc514710920"/>
      <w:r w:rsidRPr="00835299">
        <w:rPr>
          <w:b/>
          <w:szCs w:val="28"/>
        </w:rPr>
        <w:lastRenderedPageBreak/>
        <w:t>2.</w:t>
      </w:r>
      <w:r w:rsidRPr="00835299">
        <w:rPr>
          <w:b/>
          <w:szCs w:val="28"/>
        </w:rPr>
        <w:tab/>
        <w:t>РОЗРАХУНОК СИЛОВОЇ ЧАСТИНИ ЕЛЕКТРОПРИВОДІВ ПОВОРОТУ ЛАНОК</w:t>
      </w:r>
      <w:bookmarkEnd w:id="19"/>
    </w:p>
    <w:p w:rsidR="00835299" w:rsidRPr="00835299" w:rsidRDefault="00835299" w:rsidP="00891BEC">
      <w:pPr>
        <w:spacing w:line="360" w:lineRule="auto"/>
        <w:ind w:firstLine="709"/>
        <w:jc w:val="center"/>
        <w:outlineLvl w:val="0"/>
        <w:rPr>
          <w:b/>
          <w:szCs w:val="28"/>
        </w:rPr>
      </w:pPr>
    </w:p>
    <w:p w:rsidR="00835299" w:rsidRDefault="00835299" w:rsidP="00891BEC">
      <w:pPr>
        <w:spacing w:line="360" w:lineRule="auto"/>
        <w:ind w:firstLine="709"/>
        <w:outlineLvl w:val="0"/>
        <w:rPr>
          <w:b/>
          <w:szCs w:val="28"/>
        </w:rPr>
      </w:pPr>
      <w:bookmarkStart w:id="20" w:name="_Toc514710921"/>
      <w:r w:rsidRPr="00835299">
        <w:rPr>
          <w:b/>
          <w:szCs w:val="28"/>
        </w:rPr>
        <w:t>2.1.</w:t>
      </w:r>
      <w:r w:rsidRPr="00835299">
        <w:rPr>
          <w:b/>
          <w:szCs w:val="28"/>
        </w:rPr>
        <w:tab/>
        <w:t>Визначення моментів навантаження</w:t>
      </w:r>
      <w:bookmarkEnd w:id="20"/>
    </w:p>
    <w:p w:rsidR="00835299" w:rsidRPr="000120A5" w:rsidRDefault="00835299" w:rsidP="00835299">
      <w:pPr>
        <w:spacing w:line="360" w:lineRule="auto"/>
        <w:ind w:firstLine="709"/>
        <w:rPr>
          <w:b/>
          <w:szCs w:val="28"/>
          <w:lang w:val="ru-RU"/>
        </w:rPr>
      </w:pPr>
    </w:p>
    <w:p w:rsidR="00835299" w:rsidRDefault="00835299" w:rsidP="00835299">
      <w:pPr>
        <w:spacing w:line="360" w:lineRule="auto"/>
        <w:ind w:firstLine="709"/>
        <w:rPr>
          <w:szCs w:val="28"/>
        </w:rPr>
      </w:pPr>
      <w:r w:rsidRPr="00835299">
        <w:rPr>
          <w:szCs w:val="28"/>
        </w:rPr>
        <w:t>На підставі (22) − (29) [3] визна</w:t>
      </w:r>
      <w:r>
        <w:rPr>
          <w:szCs w:val="28"/>
        </w:rPr>
        <w:t>чаємо максимальні моменти наван</w:t>
      </w:r>
      <w:r w:rsidRPr="00835299">
        <w:rPr>
          <w:szCs w:val="28"/>
        </w:rPr>
        <w:t>таження електроприводів повороту ланок маніпулятора (рис. 14)</w:t>
      </w:r>
      <w:r>
        <w:rPr>
          <w:szCs w:val="28"/>
        </w:rPr>
        <w:t>.</w:t>
      </w:r>
    </w:p>
    <w:p w:rsidR="00835299" w:rsidRDefault="00835299" w:rsidP="00835299">
      <w:pPr>
        <w:spacing w:line="360" w:lineRule="auto"/>
        <w:ind w:firstLine="709"/>
        <w:rPr>
          <w:szCs w:val="28"/>
        </w:rPr>
      </w:pPr>
    </w:p>
    <w:p w:rsidR="00835299" w:rsidRDefault="00835299" w:rsidP="00835299">
      <w:pPr>
        <w:ind w:firstLine="709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5BE9EFFE" wp14:editId="38A8D6E3">
            <wp:extent cx="5034280" cy="5312720"/>
            <wp:effectExtent l="0" t="0" r="0" b="254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837" t="398"/>
                    <a:stretch/>
                  </pic:blipFill>
                  <pic:spPr bwMode="auto">
                    <a:xfrm>
                      <a:off x="0" y="0"/>
                      <a:ext cx="5034280" cy="53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99" w:rsidRPr="00835299" w:rsidRDefault="00835299" w:rsidP="00835299">
      <w:pPr>
        <w:ind w:firstLine="709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4048A6B8" wp14:editId="3E30BC08">
            <wp:extent cx="5219700" cy="669851"/>
            <wp:effectExtent l="0" t="0" r="0" b="0"/>
            <wp:docPr id="585" name="Рисунок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8387"/>
                    <a:stretch/>
                  </pic:blipFill>
                  <pic:spPr bwMode="auto">
                    <a:xfrm>
                      <a:off x="0" y="0"/>
                      <a:ext cx="5219700" cy="66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99" w:rsidRPr="00835299" w:rsidRDefault="00835299" w:rsidP="00835299">
      <w:pPr>
        <w:spacing w:line="360" w:lineRule="auto"/>
        <w:ind w:firstLine="709"/>
        <w:rPr>
          <w:szCs w:val="28"/>
        </w:rPr>
      </w:pPr>
    </w:p>
    <w:p w:rsidR="00835299" w:rsidRDefault="00835299" w:rsidP="00835299">
      <w:pPr>
        <w:spacing w:line="360" w:lineRule="auto"/>
        <w:ind w:firstLine="709"/>
        <w:rPr>
          <w:szCs w:val="28"/>
        </w:rPr>
      </w:pPr>
    </w:p>
    <w:p w:rsidR="00835299" w:rsidRDefault="00835299" w:rsidP="00835299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6EAA5AEA" wp14:editId="186EC550">
            <wp:extent cx="5219700" cy="833549"/>
            <wp:effectExtent l="0" t="0" r="0" b="5080"/>
            <wp:docPr id="586" name="Рисунок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8218"/>
                    <a:stretch/>
                  </pic:blipFill>
                  <pic:spPr bwMode="auto">
                    <a:xfrm>
                      <a:off x="0" y="0"/>
                      <a:ext cx="5219700" cy="83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5299" w:rsidRPr="00835299" w:rsidRDefault="00835299" w:rsidP="00835299">
      <w:pPr>
        <w:spacing w:line="360" w:lineRule="auto"/>
        <w:ind w:firstLine="709"/>
        <w:jc w:val="center"/>
        <w:rPr>
          <w:szCs w:val="28"/>
          <w:lang w:val="ru-RU"/>
        </w:rPr>
      </w:pPr>
      <w:r w:rsidRPr="00835299">
        <w:rPr>
          <w:szCs w:val="28"/>
          <w:lang w:val="ru-RU"/>
        </w:rPr>
        <w:t xml:space="preserve">Рис. 14. </w:t>
      </w:r>
      <w:proofErr w:type="spellStart"/>
      <w:r w:rsidRPr="00835299">
        <w:rPr>
          <w:szCs w:val="28"/>
          <w:lang w:val="ru-RU"/>
        </w:rPr>
        <w:t>Програма</w:t>
      </w:r>
      <w:proofErr w:type="spellEnd"/>
      <w:r w:rsidRPr="00835299">
        <w:rPr>
          <w:szCs w:val="28"/>
          <w:lang w:val="ru-RU"/>
        </w:rPr>
        <w:t xml:space="preserve"> та </w:t>
      </w:r>
      <w:proofErr w:type="spellStart"/>
      <w:r w:rsidRPr="00835299">
        <w:rPr>
          <w:szCs w:val="28"/>
          <w:lang w:val="ru-RU"/>
        </w:rPr>
        <w:t>результати</w:t>
      </w:r>
      <w:proofErr w:type="spellEnd"/>
      <w:r w:rsidRPr="00835299">
        <w:rPr>
          <w:szCs w:val="28"/>
          <w:lang w:val="ru-RU"/>
        </w:rPr>
        <w:t xml:space="preserve"> </w:t>
      </w:r>
      <w:proofErr w:type="spellStart"/>
      <w:r w:rsidRPr="00835299">
        <w:rPr>
          <w:szCs w:val="28"/>
          <w:lang w:val="ru-RU"/>
        </w:rPr>
        <w:t>розрахунку</w:t>
      </w:r>
      <w:proofErr w:type="spellEnd"/>
      <w:r w:rsidRPr="00835299">
        <w:rPr>
          <w:szCs w:val="28"/>
          <w:lang w:val="ru-RU"/>
        </w:rPr>
        <w:t xml:space="preserve"> </w:t>
      </w:r>
      <w:proofErr w:type="spellStart"/>
      <w:r w:rsidRPr="00835299">
        <w:rPr>
          <w:szCs w:val="28"/>
          <w:lang w:val="ru-RU"/>
        </w:rPr>
        <w:t>максимальних</w:t>
      </w:r>
      <w:proofErr w:type="spellEnd"/>
      <w:r w:rsidRPr="00835299">
        <w:rPr>
          <w:szCs w:val="28"/>
          <w:lang w:val="ru-RU"/>
        </w:rPr>
        <w:t xml:space="preserve"> </w:t>
      </w:r>
      <w:proofErr w:type="spellStart"/>
      <w:r w:rsidRPr="00835299">
        <w:rPr>
          <w:szCs w:val="28"/>
          <w:lang w:val="ru-RU"/>
        </w:rPr>
        <w:t>моментів</w:t>
      </w:r>
      <w:proofErr w:type="spellEnd"/>
      <w:r w:rsidRPr="00835299">
        <w:rPr>
          <w:szCs w:val="28"/>
          <w:lang w:val="ru-RU"/>
        </w:rPr>
        <w:t xml:space="preserve"> </w:t>
      </w:r>
      <w:proofErr w:type="spellStart"/>
      <w:r w:rsidRPr="00835299">
        <w:rPr>
          <w:szCs w:val="28"/>
          <w:lang w:val="ru-RU"/>
        </w:rPr>
        <w:t>навантаження</w:t>
      </w:r>
      <w:proofErr w:type="spellEnd"/>
      <w:r w:rsidRPr="00835299">
        <w:rPr>
          <w:szCs w:val="28"/>
          <w:lang w:val="ru-RU"/>
        </w:rPr>
        <w:t xml:space="preserve"> </w:t>
      </w:r>
      <w:proofErr w:type="spellStart"/>
      <w:r w:rsidRPr="00835299">
        <w:rPr>
          <w:szCs w:val="28"/>
          <w:lang w:val="ru-RU"/>
        </w:rPr>
        <w:t>електроприводів</w:t>
      </w:r>
      <w:proofErr w:type="spellEnd"/>
    </w:p>
    <w:p w:rsidR="00835299" w:rsidRPr="00835299" w:rsidRDefault="00835299" w:rsidP="00835299">
      <w:pPr>
        <w:spacing w:line="360" w:lineRule="auto"/>
        <w:ind w:firstLine="709"/>
        <w:jc w:val="center"/>
        <w:rPr>
          <w:szCs w:val="28"/>
          <w:lang w:val="ru-RU"/>
        </w:rPr>
      </w:pPr>
    </w:p>
    <w:p w:rsidR="00835299" w:rsidRPr="00835299" w:rsidRDefault="00835299" w:rsidP="00835299">
      <w:pPr>
        <w:spacing w:line="360" w:lineRule="auto"/>
        <w:ind w:firstLine="709"/>
        <w:rPr>
          <w:szCs w:val="28"/>
        </w:rPr>
      </w:pPr>
      <w:r w:rsidRPr="00835299">
        <w:rPr>
          <w:szCs w:val="28"/>
        </w:rPr>
        <w:t>На підставі (30) − (32) [3] визначає</w:t>
      </w:r>
      <w:r>
        <w:rPr>
          <w:szCs w:val="28"/>
        </w:rPr>
        <w:t>мо статичні моменти навантажен</w:t>
      </w:r>
      <w:r w:rsidRPr="00835299">
        <w:rPr>
          <w:szCs w:val="28"/>
        </w:rPr>
        <w:t>ня при максимальних швидкостях ланок (рис. 15).</w:t>
      </w:r>
    </w:p>
    <w:p w:rsidR="00835299" w:rsidRPr="00835299" w:rsidRDefault="00835299" w:rsidP="00835299">
      <w:pPr>
        <w:spacing w:line="360" w:lineRule="auto"/>
        <w:ind w:firstLine="709"/>
        <w:rPr>
          <w:szCs w:val="28"/>
        </w:rPr>
      </w:pPr>
    </w:p>
    <w:p w:rsidR="00835299" w:rsidRDefault="000120A5" w:rsidP="00835299">
      <w:pPr>
        <w:spacing w:line="360" w:lineRule="auto"/>
        <w:ind w:firstLine="709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6C943CBE" wp14:editId="0DEB2516">
            <wp:extent cx="5495925" cy="38195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Pr="00835299" w:rsidRDefault="00660B5B" w:rsidP="00835299">
      <w:pPr>
        <w:spacing w:line="360" w:lineRule="auto"/>
        <w:ind w:firstLine="709"/>
        <w:jc w:val="center"/>
        <w:rPr>
          <w:szCs w:val="28"/>
        </w:rPr>
      </w:pPr>
      <w:r w:rsidRPr="00660B5B">
        <w:rPr>
          <w:szCs w:val="28"/>
        </w:rPr>
        <w:t>Рис. 15. Програма та результати розрахунку статичних моментів навантаження при максимальних швидкостях ланок</w:t>
      </w:r>
    </w:p>
    <w:p w:rsidR="00835299" w:rsidRDefault="00835299" w:rsidP="00835299">
      <w:pPr>
        <w:spacing w:line="360" w:lineRule="auto"/>
        <w:ind w:firstLine="709"/>
        <w:rPr>
          <w:b/>
          <w:szCs w:val="28"/>
        </w:rPr>
      </w:pPr>
    </w:p>
    <w:p w:rsidR="00660B5B" w:rsidRPr="00660B5B" w:rsidRDefault="00660B5B" w:rsidP="00891BEC">
      <w:pPr>
        <w:spacing w:line="360" w:lineRule="auto"/>
        <w:ind w:firstLine="709"/>
        <w:outlineLvl w:val="0"/>
        <w:rPr>
          <w:b/>
          <w:szCs w:val="28"/>
          <w:lang w:val="ru-RU"/>
        </w:rPr>
      </w:pPr>
      <w:bookmarkStart w:id="21" w:name="_Toc514710922"/>
      <w:r w:rsidRPr="00660B5B">
        <w:rPr>
          <w:b/>
          <w:szCs w:val="28"/>
          <w:lang w:val="ru-RU"/>
        </w:rPr>
        <w:t>2.2.</w:t>
      </w:r>
      <w:r w:rsidRPr="00660B5B">
        <w:rPr>
          <w:b/>
          <w:szCs w:val="28"/>
          <w:lang w:val="ru-RU"/>
        </w:rPr>
        <w:tab/>
      </w:r>
      <w:proofErr w:type="spellStart"/>
      <w:r w:rsidRPr="00660B5B">
        <w:rPr>
          <w:b/>
          <w:szCs w:val="28"/>
          <w:lang w:val="ru-RU"/>
        </w:rPr>
        <w:t>Вибір</w:t>
      </w:r>
      <w:proofErr w:type="spellEnd"/>
      <w:r w:rsidRPr="00660B5B">
        <w:rPr>
          <w:b/>
          <w:szCs w:val="28"/>
          <w:lang w:val="ru-RU"/>
        </w:rPr>
        <w:t xml:space="preserve"> </w:t>
      </w:r>
      <w:proofErr w:type="spellStart"/>
      <w:r w:rsidRPr="00660B5B">
        <w:rPr>
          <w:b/>
          <w:szCs w:val="28"/>
          <w:lang w:val="ru-RU"/>
        </w:rPr>
        <w:t>приводних</w:t>
      </w:r>
      <w:proofErr w:type="spellEnd"/>
      <w:r w:rsidRPr="00660B5B">
        <w:rPr>
          <w:b/>
          <w:szCs w:val="28"/>
          <w:lang w:val="ru-RU"/>
        </w:rPr>
        <w:t xml:space="preserve"> </w:t>
      </w:r>
      <w:proofErr w:type="spellStart"/>
      <w:r w:rsidRPr="00660B5B">
        <w:rPr>
          <w:b/>
          <w:szCs w:val="28"/>
          <w:lang w:val="ru-RU"/>
        </w:rPr>
        <w:t>двигунів</w:t>
      </w:r>
      <w:bookmarkEnd w:id="21"/>
      <w:proofErr w:type="spellEnd"/>
    </w:p>
    <w:p w:rsidR="00660B5B" w:rsidRPr="00660B5B" w:rsidRDefault="00660B5B" w:rsidP="00660B5B">
      <w:pPr>
        <w:spacing w:line="360" w:lineRule="auto"/>
        <w:ind w:firstLine="709"/>
        <w:rPr>
          <w:b/>
          <w:szCs w:val="28"/>
          <w:lang w:val="ru-RU"/>
        </w:rPr>
      </w:pPr>
    </w:p>
    <w:p w:rsidR="00660B5B" w:rsidRDefault="00660B5B" w:rsidP="00660B5B">
      <w:pPr>
        <w:spacing w:line="360" w:lineRule="auto"/>
        <w:ind w:firstLine="709"/>
        <w:rPr>
          <w:szCs w:val="28"/>
          <w:lang w:val="ru-RU"/>
        </w:rPr>
      </w:pPr>
      <w:proofErr w:type="spellStart"/>
      <w:r w:rsidRPr="00660B5B">
        <w:rPr>
          <w:szCs w:val="28"/>
          <w:lang w:val="ru-RU"/>
        </w:rPr>
        <w:t>Згідно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методиці</w:t>
      </w:r>
      <w:proofErr w:type="spellEnd"/>
      <w:r w:rsidRPr="00660B5B">
        <w:rPr>
          <w:szCs w:val="28"/>
          <w:lang w:val="ru-RU"/>
        </w:rPr>
        <w:t xml:space="preserve">, </w:t>
      </w:r>
      <w:proofErr w:type="spellStart"/>
      <w:r w:rsidRPr="00660B5B">
        <w:rPr>
          <w:szCs w:val="28"/>
          <w:lang w:val="ru-RU"/>
        </w:rPr>
        <w:t>викладеній</w:t>
      </w:r>
      <w:proofErr w:type="spellEnd"/>
      <w:r w:rsidRPr="00660B5B">
        <w:rPr>
          <w:szCs w:val="28"/>
          <w:lang w:val="ru-RU"/>
        </w:rPr>
        <w:t xml:space="preserve"> у п. 2.2 </w:t>
      </w:r>
      <w:r w:rsidR="00891BEC">
        <w:rPr>
          <w:szCs w:val="28"/>
          <w:lang w:val="ru-RU"/>
        </w:rPr>
        <w:t xml:space="preserve">[3], </w:t>
      </w:r>
      <w:proofErr w:type="spellStart"/>
      <w:r w:rsidR="00891BEC">
        <w:rPr>
          <w:szCs w:val="28"/>
          <w:lang w:val="ru-RU"/>
        </w:rPr>
        <w:t>обираємо</w:t>
      </w:r>
      <w:proofErr w:type="spellEnd"/>
      <w:r w:rsidR="00891BEC">
        <w:rPr>
          <w:szCs w:val="28"/>
          <w:lang w:val="ru-RU"/>
        </w:rPr>
        <w:t xml:space="preserve"> </w:t>
      </w:r>
      <w:proofErr w:type="spellStart"/>
      <w:r w:rsidR="00891BEC">
        <w:rPr>
          <w:szCs w:val="28"/>
          <w:lang w:val="ru-RU"/>
        </w:rPr>
        <w:t>вентильні</w:t>
      </w:r>
      <w:proofErr w:type="spellEnd"/>
      <w:r w:rsidR="00891BEC">
        <w:rPr>
          <w:szCs w:val="28"/>
          <w:lang w:val="ru-RU"/>
        </w:rPr>
        <w:t xml:space="preserve"> </w:t>
      </w:r>
      <w:proofErr w:type="spellStart"/>
      <w:r w:rsidR="00891BEC">
        <w:rPr>
          <w:szCs w:val="28"/>
          <w:lang w:val="ru-RU"/>
        </w:rPr>
        <w:t>електро</w:t>
      </w:r>
      <w:r w:rsidRPr="00660B5B">
        <w:rPr>
          <w:szCs w:val="28"/>
          <w:lang w:val="ru-RU"/>
        </w:rPr>
        <w:t>двигуни</w:t>
      </w:r>
      <w:proofErr w:type="spellEnd"/>
      <w:r w:rsidRPr="00660B5B">
        <w:rPr>
          <w:szCs w:val="28"/>
          <w:lang w:val="ru-RU"/>
        </w:rPr>
        <w:t xml:space="preserve"> [2] для </w:t>
      </w:r>
      <w:proofErr w:type="spellStart"/>
      <w:r w:rsidRPr="00660B5B">
        <w:rPr>
          <w:szCs w:val="28"/>
          <w:lang w:val="ru-RU"/>
        </w:rPr>
        <w:t>трьох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приводів</w:t>
      </w:r>
      <w:proofErr w:type="spellEnd"/>
      <w:r w:rsidRPr="00660B5B">
        <w:rPr>
          <w:szCs w:val="28"/>
          <w:lang w:val="ru-RU"/>
        </w:rPr>
        <w:t xml:space="preserve"> повороту ланок </w:t>
      </w:r>
      <w:proofErr w:type="spellStart"/>
      <w:r w:rsidRPr="00660B5B">
        <w:rPr>
          <w:szCs w:val="28"/>
          <w:lang w:val="ru-RU"/>
        </w:rPr>
        <w:t>маніпулятора</w:t>
      </w:r>
      <w:proofErr w:type="spellEnd"/>
      <w:r w:rsidRPr="00660B5B">
        <w:rPr>
          <w:szCs w:val="28"/>
          <w:lang w:val="ru-RU"/>
        </w:rPr>
        <w:t xml:space="preserve"> (рис. 16 − 18).</w:t>
      </w:r>
    </w:p>
    <w:p w:rsidR="00660B5B" w:rsidRDefault="00660B5B" w:rsidP="00660B5B">
      <w:pPr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0FA6B60" wp14:editId="71F6060F">
            <wp:extent cx="5257800" cy="5220586"/>
            <wp:effectExtent l="0" t="0" r="0" b="0"/>
            <wp:docPr id="589" name="Рисунок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527"/>
                    <a:stretch/>
                  </pic:blipFill>
                  <pic:spPr bwMode="auto">
                    <a:xfrm>
                      <a:off x="0" y="0"/>
                      <a:ext cx="5257800" cy="5220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6535288" wp14:editId="4591E03B">
            <wp:extent cx="4752975" cy="2028825"/>
            <wp:effectExtent l="0" t="0" r="9525" b="9525"/>
            <wp:docPr id="590" name="Рисунок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 w:rsidRPr="00660B5B">
        <w:rPr>
          <w:szCs w:val="28"/>
          <w:lang w:val="ru-RU"/>
        </w:rPr>
        <w:t xml:space="preserve">Рис. 16. </w:t>
      </w:r>
      <w:proofErr w:type="spellStart"/>
      <w:r w:rsidRPr="00660B5B">
        <w:rPr>
          <w:szCs w:val="28"/>
          <w:lang w:val="ru-RU"/>
        </w:rPr>
        <w:t>Вибір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двигуна</w:t>
      </w:r>
      <w:proofErr w:type="spellEnd"/>
      <w:r w:rsidRPr="00660B5B">
        <w:rPr>
          <w:szCs w:val="28"/>
          <w:lang w:val="ru-RU"/>
        </w:rPr>
        <w:t xml:space="preserve"> для </w:t>
      </w:r>
      <w:proofErr w:type="spellStart"/>
      <w:r w:rsidRPr="00660B5B">
        <w:rPr>
          <w:szCs w:val="28"/>
          <w:lang w:val="ru-RU"/>
        </w:rPr>
        <w:t>першого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електропривода</w:t>
      </w:r>
      <w:proofErr w:type="spellEnd"/>
    </w:p>
    <w:p w:rsidR="00660B5B" w:rsidRDefault="00660B5B" w:rsidP="00660B5B">
      <w:pPr>
        <w:rPr>
          <w:lang w:val="ru-RU"/>
        </w:rPr>
      </w:pPr>
      <w:r>
        <w:rPr>
          <w:lang w:val="ru-RU"/>
        </w:rPr>
        <w:br w:type="page"/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541373" wp14:editId="1C7AD85B">
            <wp:extent cx="4781550" cy="4629150"/>
            <wp:effectExtent l="0" t="0" r="0" b="0"/>
            <wp:docPr id="591" name="Рисунок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FCAC9AA" wp14:editId="11A757DA">
            <wp:extent cx="4695825" cy="3467100"/>
            <wp:effectExtent l="0" t="0" r="9525" b="0"/>
            <wp:docPr id="592" name="Рисунок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 w:rsidRPr="00660B5B">
        <w:rPr>
          <w:szCs w:val="28"/>
          <w:lang w:val="ru-RU"/>
        </w:rPr>
        <w:t xml:space="preserve">Рис. 17. </w:t>
      </w:r>
      <w:proofErr w:type="spellStart"/>
      <w:r w:rsidRPr="00660B5B">
        <w:rPr>
          <w:szCs w:val="28"/>
          <w:lang w:val="ru-RU"/>
        </w:rPr>
        <w:t>Вибір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двигуна</w:t>
      </w:r>
      <w:proofErr w:type="spellEnd"/>
      <w:r w:rsidRPr="00660B5B">
        <w:rPr>
          <w:szCs w:val="28"/>
          <w:lang w:val="ru-RU"/>
        </w:rPr>
        <w:t xml:space="preserve"> для другого </w:t>
      </w:r>
      <w:proofErr w:type="spellStart"/>
      <w:r w:rsidRPr="00660B5B">
        <w:rPr>
          <w:szCs w:val="28"/>
          <w:lang w:val="ru-RU"/>
        </w:rPr>
        <w:t>електропривода</w:t>
      </w:r>
      <w:proofErr w:type="spellEnd"/>
    </w:p>
    <w:p w:rsidR="00660B5B" w:rsidRDefault="00660B5B" w:rsidP="00660B5B">
      <w:pPr>
        <w:rPr>
          <w:lang w:val="ru-RU"/>
        </w:rPr>
      </w:pPr>
      <w:r>
        <w:rPr>
          <w:lang w:val="ru-RU"/>
        </w:rPr>
        <w:br w:type="page"/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BE1F88C" wp14:editId="0708EF1A">
            <wp:extent cx="4619625" cy="4600575"/>
            <wp:effectExtent l="0" t="0" r="9525" b="9525"/>
            <wp:docPr id="593" name="Рисунок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CC95C8F" wp14:editId="53F0C8EB">
            <wp:extent cx="4428935" cy="3305175"/>
            <wp:effectExtent l="0" t="0" r="0" b="0"/>
            <wp:docPr id="594" name="Рисунок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6315" cy="331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 w:rsidRPr="00660B5B">
        <w:rPr>
          <w:szCs w:val="28"/>
          <w:lang w:val="ru-RU"/>
        </w:rPr>
        <w:t xml:space="preserve">Рис. 18. </w:t>
      </w:r>
      <w:proofErr w:type="spellStart"/>
      <w:r w:rsidRPr="00660B5B">
        <w:rPr>
          <w:szCs w:val="28"/>
          <w:lang w:val="ru-RU"/>
        </w:rPr>
        <w:t>Вибір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двигуна</w:t>
      </w:r>
      <w:proofErr w:type="spellEnd"/>
      <w:r w:rsidRPr="00660B5B">
        <w:rPr>
          <w:szCs w:val="28"/>
          <w:lang w:val="ru-RU"/>
        </w:rPr>
        <w:t xml:space="preserve"> для </w:t>
      </w:r>
      <w:proofErr w:type="spellStart"/>
      <w:r w:rsidRPr="00660B5B">
        <w:rPr>
          <w:szCs w:val="28"/>
          <w:lang w:val="ru-RU"/>
        </w:rPr>
        <w:t>третього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електропривода</w:t>
      </w:r>
      <w:proofErr w:type="spellEnd"/>
    </w:p>
    <w:p w:rsidR="00660B5B" w:rsidRDefault="00660B5B" w:rsidP="00660B5B">
      <w:pPr>
        <w:spacing w:line="360" w:lineRule="auto"/>
        <w:ind w:firstLine="709"/>
        <w:rPr>
          <w:szCs w:val="28"/>
          <w:lang w:val="ru-RU"/>
        </w:rPr>
      </w:pPr>
    </w:p>
    <w:p w:rsidR="00660B5B" w:rsidRDefault="00660B5B" w:rsidP="00660B5B">
      <w:pPr>
        <w:spacing w:line="360" w:lineRule="auto"/>
        <w:ind w:firstLine="709"/>
        <w:rPr>
          <w:szCs w:val="28"/>
          <w:lang w:val="ru-RU"/>
        </w:rPr>
      </w:pPr>
      <w:proofErr w:type="spellStart"/>
      <w:r w:rsidRPr="00660B5B">
        <w:rPr>
          <w:szCs w:val="28"/>
          <w:lang w:val="ru-RU"/>
        </w:rPr>
        <w:t>Обрані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двигуни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задовольняють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вимогам</w:t>
      </w:r>
      <w:proofErr w:type="spellEnd"/>
      <w:r w:rsidRPr="00660B5B">
        <w:rPr>
          <w:szCs w:val="28"/>
          <w:lang w:val="ru-RU"/>
        </w:rPr>
        <w:t xml:space="preserve"> </w:t>
      </w:r>
      <w:proofErr w:type="spellStart"/>
      <w:r w:rsidRPr="00660B5B">
        <w:rPr>
          <w:szCs w:val="28"/>
          <w:lang w:val="ru-RU"/>
        </w:rPr>
        <w:t>потрібного</w:t>
      </w:r>
      <w:proofErr w:type="spellEnd"/>
      <w:r w:rsidRPr="00660B5B">
        <w:rPr>
          <w:szCs w:val="28"/>
          <w:lang w:val="ru-RU"/>
        </w:rPr>
        <w:t xml:space="preserve"> моменту.</w:t>
      </w:r>
    </w:p>
    <w:p w:rsidR="00660B5B" w:rsidRPr="00660B5B" w:rsidRDefault="00660B5B" w:rsidP="00891BEC">
      <w:pPr>
        <w:spacing w:line="360" w:lineRule="auto"/>
        <w:ind w:firstLine="709"/>
        <w:outlineLvl w:val="0"/>
        <w:rPr>
          <w:b/>
          <w:szCs w:val="28"/>
          <w:lang w:val="ru-RU"/>
        </w:rPr>
      </w:pPr>
      <w:bookmarkStart w:id="22" w:name="_Toc514710923"/>
      <w:r w:rsidRPr="00660B5B">
        <w:rPr>
          <w:b/>
          <w:szCs w:val="28"/>
          <w:lang w:val="ru-RU"/>
        </w:rPr>
        <w:lastRenderedPageBreak/>
        <w:t>2.3.</w:t>
      </w:r>
      <w:r w:rsidRPr="00660B5B">
        <w:rPr>
          <w:b/>
          <w:szCs w:val="28"/>
          <w:lang w:val="ru-RU"/>
        </w:rPr>
        <w:tab/>
      </w:r>
      <w:proofErr w:type="spellStart"/>
      <w:r w:rsidRPr="00660B5B">
        <w:rPr>
          <w:b/>
          <w:szCs w:val="28"/>
          <w:lang w:val="ru-RU"/>
        </w:rPr>
        <w:t>Розрахунок</w:t>
      </w:r>
      <w:proofErr w:type="spellEnd"/>
      <w:r w:rsidRPr="00660B5B">
        <w:rPr>
          <w:b/>
          <w:szCs w:val="28"/>
          <w:lang w:val="ru-RU"/>
        </w:rPr>
        <w:t xml:space="preserve"> </w:t>
      </w:r>
      <w:proofErr w:type="spellStart"/>
      <w:r w:rsidRPr="00660B5B">
        <w:rPr>
          <w:b/>
          <w:szCs w:val="28"/>
          <w:lang w:val="ru-RU"/>
        </w:rPr>
        <w:t>параметрів</w:t>
      </w:r>
      <w:proofErr w:type="spellEnd"/>
      <w:r w:rsidRPr="00660B5B">
        <w:rPr>
          <w:b/>
          <w:szCs w:val="28"/>
          <w:lang w:val="ru-RU"/>
        </w:rPr>
        <w:t xml:space="preserve"> </w:t>
      </w:r>
      <w:proofErr w:type="spellStart"/>
      <w:r w:rsidRPr="00660B5B">
        <w:rPr>
          <w:b/>
          <w:szCs w:val="28"/>
          <w:lang w:val="ru-RU"/>
        </w:rPr>
        <w:t>електроприводів</w:t>
      </w:r>
      <w:proofErr w:type="spellEnd"/>
      <w:r w:rsidRPr="00660B5B">
        <w:rPr>
          <w:b/>
          <w:szCs w:val="28"/>
          <w:lang w:val="ru-RU"/>
        </w:rPr>
        <w:t xml:space="preserve"> повороту ланок</w:t>
      </w:r>
      <w:bookmarkEnd w:id="22"/>
    </w:p>
    <w:p w:rsidR="00660B5B" w:rsidRPr="00660B5B" w:rsidRDefault="00660B5B" w:rsidP="00660B5B">
      <w:pPr>
        <w:spacing w:line="360" w:lineRule="auto"/>
        <w:ind w:firstLine="709"/>
        <w:rPr>
          <w:szCs w:val="28"/>
          <w:lang w:val="ru-RU"/>
        </w:rPr>
      </w:pPr>
    </w:p>
    <w:p w:rsidR="00660B5B" w:rsidRPr="00660B5B" w:rsidRDefault="00660B5B" w:rsidP="00660B5B">
      <w:pPr>
        <w:spacing w:line="360" w:lineRule="auto"/>
        <w:ind w:firstLine="709"/>
        <w:rPr>
          <w:szCs w:val="28"/>
          <w:lang w:val="ru-RU"/>
        </w:rPr>
      </w:pPr>
      <w:r w:rsidRPr="00660B5B">
        <w:rPr>
          <w:szCs w:val="28"/>
          <w:lang w:val="ru-RU"/>
        </w:rPr>
        <w:t xml:space="preserve">За формулами (43) − (55) [3] </w:t>
      </w:r>
      <w:proofErr w:type="spellStart"/>
      <w:r w:rsidRPr="00660B5B">
        <w:rPr>
          <w:szCs w:val="28"/>
          <w:lang w:val="ru-RU"/>
        </w:rPr>
        <w:t>роз</w:t>
      </w:r>
      <w:r>
        <w:rPr>
          <w:szCs w:val="28"/>
          <w:lang w:val="ru-RU"/>
        </w:rPr>
        <w:t>раховуємо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параметри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електроприво</w:t>
      </w:r>
      <w:r w:rsidRPr="00660B5B">
        <w:rPr>
          <w:szCs w:val="28"/>
          <w:lang w:val="ru-RU"/>
        </w:rPr>
        <w:t>дів</w:t>
      </w:r>
      <w:proofErr w:type="spellEnd"/>
      <w:r w:rsidRPr="00660B5B">
        <w:rPr>
          <w:szCs w:val="28"/>
          <w:lang w:val="ru-RU"/>
        </w:rPr>
        <w:t xml:space="preserve"> повороту ланок </w:t>
      </w:r>
      <w:proofErr w:type="spellStart"/>
      <w:r w:rsidRPr="00660B5B">
        <w:rPr>
          <w:szCs w:val="28"/>
          <w:lang w:val="ru-RU"/>
        </w:rPr>
        <w:t>маніпулятора</w:t>
      </w:r>
      <w:proofErr w:type="spellEnd"/>
      <w:r w:rsidRPr="00660B5B">
        <w:rPr>
          <w:szCs w:val="28"/>
          <w:lang w:val="ru-RU"/>
        </w:rPr>
        <w:t xml:space="preserve"> (рис. 19).</w:t>
      </w:r>
    </w:p>
    <w:p w:rsidR="00660B5B" w:rsidRDefault="00660B5B" w:rsidP="00660B5B">
      <w:pPr>
        <w:spacing w:line="360" w:lineRule="auto"/>
        <w:ind w:firstLine="709"/>
        <w:rPr>
          <w:szCs w:val="28"/>
          <w:lang w:val="ru-RU"/>
        </w:rPr>
      </w:pPr>
    </w:p>
    <w:p w:rsidR="00660B5B" w:rsidRDefault="00660B5B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758B9A9" wp14:editId="01D75D84">
            <wp:extent cx="4819650" cy="3038475"/>
            <wp:effectExtent l="0" t="0" r="0" b="9525"/>
            <wp:docPr id="595" name="Рисунок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9811"/>
                    <a:stretch/>
                  </pic:blipFill>
                  <pic:spPr bwMode="auto">
                    <a:xfrm>
                      <a:off x="0" y="0"/>
                      <a:ext cx="481965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94F" w:rsidRDefault="00D8494F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E2B519E" wp14:editId="1EE6EAE0">
            <wp:extent cx="4086225" cy="2533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E" w:rsidRDefault="00287ACE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BCD6101" wp14:editId="310F1DBC">
            <wp:extent cx="4541086" cy="1424762"/>
            <wp:effectExtent l="0" t="0" r="0" b="4445"/>
            <wp:docPr id="596" name="Рисунок 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7748"/>
                    <a:stretch/>
                  </pic:blipFill>
                  <pic:spPr bwMode="auto">
                    <a:xfrm>
                      <a:off x="0" y="0"/>
                      <a:ext cx="4543425" cy="1425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CE" w:rsidRDefault="00287ACE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BF47BE2" wp14:editId="5D41449F">
            <wp:extent cx="4543425" cy="2994838"/>
            <wp:effectExtent l="0" t="0" r="0" b="0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32237"/>
                    <a:stretch/>
                  </pic:blipFill>
                  <pic:spPr bwMode="auto">
                    <a:xfrm>
                      <a:off x="0" y="0"/>
                      <a:ext cx="4543425" cy="299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CE" w:rsidRDefault="00287ACE" w:rsidP="00660B5B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F27875" wp14:editId="1003DB2D">
            <wp:extent cx="4495800" cy="2533650"/>
            <wp:effectExtent l="0" t="0" r="0" b="0"/>
            <wp:docPr id="598" name="Рисунок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E" w:rsidRPr="00287ACE" w:rsidRDefault="00287ACE" w:rsidP="00287ACE">
      <w:pPr>
        <w:spacing w:line="360" w:lineRule="auto"/>
        <w:ind w:firstLine="709"/>
        <w:jc w:val="center"/>
        <w:rPr>
          <w:szCs w:val="28"/>
          <w:lang w:val="ru-RU"/>
        </w:rPr>
      </w:pPr>
      <w:r w:rsidRPr="00287ACE">
        <w:rPr>
          <w:szCs w:val="28"/>
          <w:lang w:val="ru-RU"/>
        </w:rPr>
        <w:t xml:space="preserve">Рис. 19. </w:t>
      </w:r>
      <w:proofErr w:type="spellStart"/>
      <w:r w:rsidRPr="00287ACE">
        <w:rPr>
          <w:szCs w:val="28"/>
          <w:lang w:val="ru-RU"/>
        </w:rPr>
        <w:t>Програма</w:t>
      </w:r>
      <w:proofErr w:type="spellEnd"/>
      <w:r w:rsidRPr="00287ACE">
        <w:rPr>
          <w:szCs w:val="28"/>
          <w:lang w:val="ru-RU"/>
        </w:rPr>
        <w:t xml:space="preserve"> та </w:t>
      </w:r>
      <w:proofErr w:type="spellStart"/>
      <w:r w:rsidRPr="00287ACE">
        <w:rPr>
          <w:szCs w:val="28"/>
          <w:lang w:val="ru-RU"/>
        </w:rPr>
        <w:t>результати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розрахунку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параметрів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електроприводів</w:t>
      </w:r>
      <w:proofErr w:type="spellEnd"/>
      <w:r w:rsidRPr="00287ACE">
        <w:rPr>
          <w:szCs w:val="28"/>
          <w:lang w:val="ru-RU"/>
        </w:rPr>
        <w:t xml:space="preserve"> повороту ланок</w:t>
      </w:r>
    </w:p>
    <w:p w:rsidR="00287ACE" w:rsidRPr="00287ACE" w:rsidRDefault="00287ACE" w:rsidP="00287ACE">
      <w:pPr>
        <w:spacing w:line="360" w:lineRule="auto"/>
        <w:ind w:firstLine="709"/>
        <w:jc w:val="center"/>
        <w:rPr>
          <w:szCs w:val="28"/>
          <w:lang w:val="ru-RU"/>
        </w:rPr>
      </w:pPr>
    </w:p>
    <w:p w:rsidR="00287ACE" w:rsidRDefault="00287ACE" w:rsidP="00287ACE">
      <w:pPr>
        <w:spacing w:line="360" w:lineRule="auto"/>
        <w:ind w:firstLine="709"/>
        <w:rPr>
          <w:szCs w:val="28"/>
          <w:lang w:val="ru-RU"/>
        </w:rPr>
      </w:pPr>
      <w:proofErr w:type="spellStart"/>
      <w:r w:rsidRPr="00287ACE">
        <w:rPr>
          <w:szCs w:val="28"/>
          <w:lang w:val="ru-RU"/>
        </w:rPr>
        <w:t>Отримані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параметри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будуть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використовуватись</w:t>
      </w:r>
      <w:proofErr w:type="spellEnd"/>
      <w:r w:rsidRPr="00287ACE">
        <w:rPr>
          <w:szCs w:val="28"/>
          <w:lang w:val="ru-RU"/>
        </w:rPr>
        <w:t xml:space="preserve"> при </w:t>
      </w:r>
      <w:proofErr w:type="spellStart"/>
      <w:r w:rsidRPr="00287ACE">
        <w:rPr>
          <w:szCs w:val="28"/>
          <w:lang w:val="ru-RU"/>
        </w:rPr>
        <w:t>синтезі</w:t>
      </w:r>
      <w:proofErr w:type="spellEnd"/>
      <w:r w:rsidRPr="00287ACE">
        <w:rPr>
          <w:szCs w:val="28"/>
          <w:lang w:val="ru-RU"/>
        </w:rPr>
        <w:t xml:space="preserve"> та </w:t>
      </w:r>
      <w:proofErr w:type="spellStart"/>
      <w:r w:rsidRPr="00287ACE">
        <w:rPr>
          <w:szCs w:val="28"/>
          <w:lang w:val="ru-RU"/>
        </w:rPr>
        <w:t>аналізі</w:t>
      </w:r>
      <w:proofErr w:type="spellEnd"/>
      <w:r w:rsidRPr="00287ACE">
        <w:rPr>
          <w:szCs w:val="28"/>
          <w:lang w:val="ru-RU"/>
        </w:rPr>
        <w:t xml:space="preserve"> систем </w:t>
      </w:r>
      <w:proofErr w:type="spellStart"/>
      <w:r w:rsidRPr="00287ACE">
        <w:rPr>
          <w:szCs w:val="28"/>
          <w:lang w:val="ru-RU"/>
        </w:rPr>
        <w:t>керування</w:t>
      </w:r>
      <w:proofErr w:type="spellEnd"/>
      <w:r w:rsidRPr="00287ACE">
        <w:rPr>
          <w:szCs w:val="28"/>
          <w:lang w:val="ru-RU"/>
        </w:rPr>
        <w:t xml:space="preserve"> </w:t>
      </w:r>
      <w:proofErr w:type="spellStart"/>
      <w:r w:rsidRPr="00287ACE">
        <w:rPr>
          <w:szCs w:val="28"/>
          <w:lang w:val="ru-RU"/>
        </w:rPr>
        <w:t>електроприводами</w:t>
      </w:r>
      <w:proofErr w:type="spellEnd"/>
      <w:r w:rsidRPr="00287ACE">
        <w:rPr>
          <w:szCs w:val="28"/>
          <w:lang w:val="ru-RU"/>
        </w:rPr>
        <w:t xml:space="preserve"> ланок </w:t>
      </w:r>
      <w:proofErr w:type="spellStart"/>
      <w:r w:rsidRPr="00287ACE">
        <w:rPr>
          <w:szCs w:val="28"/>
          <w:lang w:val="ru-RU"/>
        </w:rPr>
        <w:t>маніпулятора</w:t>
      </w:r>
      <w:proofErr w:type="spellEnd"/>
      <w:r w:rsidRPr="00287ACE">
        <w:rPr>
          <w:szCs w:val="28"/>
          <w:lang w:val="ru-RU"/>
        </w:rPr>
        <w:t>.</w:t>
      </w:r>
    </w:p>
    <w:p w:rsidR="00925942" w:rsidRDefault="00925942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925942" w:rsidRPr="00925942" w:rsidRDefault="00925942" w:rsidP="00891BEC">
      <w:pPr>
        <w:spacing w:line="360" w:lineRule="auto"/>
        <w:ind w:firstLine="709"/>
        <w:jc w:val="center"/>
        <w:outlineLvl w:val="0"/>
        <w:rPr>
          <w:b/>
          <w:bCs/>
          <w:szCs w:val="28"/>
          <w:lang w:val="ru-RU"/>
        </w:rPr>
      </w:pPr>
      <w:bookmarkStart w:id="23" w:name="_Toc514710924"/>
      <w:r w:rsidRPr="00925942">
        <w:rPr>
          <w:b/>
          <w:bCs/>
          <w:szCs w:val="28"/>
          <w:lang w:val="ru-RU"/>
        </w:rPr>
        <w:lastRenderedPageBreak/>
        <w:t>3. СИНТЕЗ І АНАЛІЗ СИСТЕМ АВТОМАТИЧНОГО КЕРУВАННЯ</w:t>
      </w:r>
      <w:bookmarkEnd w:id="23"/>
    </w:p>
    <w:p w:rsidR="00925942" w:rsidRDefault="00925942" w:rsidP="00891BEC">
      <w:pPr>
        <w:spacing w:line="360" w:lineRule="auto"/>
        <w:ind w:firstLine="709"/>
        <w:jc w:val="center"/>
        <w:outlineLvl w:val="0"/>
        <w:rPr>
          <w:b/>
          <w:bCs/>
          <w:szCs w:val="28"/>
          <w:lang w:val="ru-RU"/>
        </w:rPr>
      </w:pPr>
      <w:bookmarkStart w:id="24" w:name="_Toc514710925"/>
      <w:r w:rsidRPr="00925942">
        <w:rPr>
          <w:b/>
          <w:bCs/>
          <w:szCs w:val="28"/>
          <w:lang w:val="ru-RU"/>
        </w:rPr>
        <w:t>ЕЛЕКТРОПРИВОДІВ ПОВОРОТУ ЛАНОК</w:t>
      </w:r>
      <w:bookmarkEnd w:id="24"/>
    </w:p>
    <w:p w:rsidR="00925942" w:rsidRPr="00925942" w:rsidRDefault="00925942" w:rsidP="00891BEC">
      <w:pPr>
        <w:spacing w:line="360" w:lineRule="auto"/>
        <w:ind w:firstLine="709"/>
        <w:jc w:val="center"/>
        <w:outlineLvl w:val="0"/>
        <w:rPr>
          <w:b/>
          <w:bCs/>
          <w:szCs w:val="28"/>
          <w:lang w:val="ru-RU"/>
        </w:rPr>
      </w:pPr>
    </w:p>
    <w:p w:rsidR="00925942" w:rsidRDefault="00925942" w:rsidP="00891BEC">
      <w:pPr>
        <w:spacing w:line="360" w:lineRule="auto"/>
        <w:ind w:firstLine="709"/>
        <w:outlineLvl w:val="0"/>
        <w:rPr>
          <w:b/>
          <w:bCs/>
          <w:szCs w:val="28"/>
          <w:lang w:val="ru-RU"/>
        </w:rPr>
      </w:pPr>
      <w:bookmarkStart w:id="25" w:name="_Toc514710926"/>
      <w:r w:rsidRPr="00925942">
        <w:rPr>
          <w:b/>
          <w:bCs/>
          <w:szCs w:val="28"/>
          <w:lang w:val="ru-RU"/>
        </w:rPr>
        <w:t xml:space="preserve">3.1. </w:t>
      </w:r>
      <w:proofErr w:type="spellStart"/>
      <w:r w:rsidRPr="00925942">
        <w:rPr>
          <w:b/>
          <w:bCs/>
          <w:szCs w:val="28"/>
          <w:lang w:val="ru-RU"/>
        </w:rPr>
        <w:t>Побудова</w:t>
      </w:r>
      <w:proofErr w:type="spellEnd"/>
      <w:r w:rsidRPr="00925942">
        <w:rPr>
          <w:b/>
          <w:bCs/>
          <w:szCs w:val="28"/>
          <w:lang w:val="ru-RU"/>
        </w:rPr>
        <w:t xml:space="preserve"> </w:t>
      </w:r>
      <w:proofErr w:type="spellStart"/>
      <w:r w:rsidRPr="00925942">
        <w:rPr>
          <w:b/>
          <w:bCs/>
          <w:szCs w:val="28"/>
          <w:lang w:val="ru-RU"/>
        </w:rPr>
        <w:t>функціональної</w:t>
      </w:r>
      <w:proofErr w:type="spellEnd"/>
      <w:r w:rsidRPr="00925942">
        <w:rPr>
          <w:b/>
          <w:bCs/>
          <w:szCs w:val="28"/>
          <w:lang w:val="ru-RU"/>
        </w:rPr>
        <w:t xml:space="preserve"> </w:t>
      </w:r>
      <w:proofErr w:type="spellStart"/>
      <w:r w:rsidRPr="00925942">
        <w:rPr>
          <w:b/>
          <w:bCs/>
          <w:szCs w:val="28"/>
          <w:lang w:val="ru-RU"/>
        </w:rPr>
        <w:t>схеми</w:t>
      </w:r>
      <w:proofErr w:type="spellEnd"/>
      <w:r w:rsidRPr="00925942">
        <w:rPr>
          <w:b/>
          <w:bCs/>
          <w:szCs w:val="28"/>
          <w:lang w:val="ru-RU"/>
        </w:rPr>
        <w:t xml:space="preserve"> </w:t>
      </w:r>
      <w:proofErr w:type="spellStart"/>
      <w:r w:rsidRPr="00925942">
        <w:rPr>
          <w:b/>
          <w:bCs/>
          <w:szCs w:val="28"/>
          <w:lang w:val="ru-RU"/>
        </w:rPr>
        <w:t>системи</w:t>
      </w:r>
      <w:proofErr w:type="spellEnd"/>
      <w:r w:rsidRPr="00925942">
        <w:rPr>
          <w:b/>
          <w:bCs/>
          <w:szCs w:val="28"/>
          <w:lang w:val="ru-RU"/>
        </w:rPr>
        <w:t xml:space="preserve"> </w:t>
      </w:r>
      <w:proofErr w:type="spellStart"/>
      <w:r w:rsidRPr="00925942">
        <w:rPr>
          <w:b/>
          <w:bCs/>
          <w:szCs w:val="28"/>
          <w:lang w:val="ru-RU"/>
        </w:rPr>
        <w:t>керування</w:t>
      </w:r>
      <w:bookmarkEnd w:id="25"/>
      <w:proofErr w:type="spellEnd"/>
    </w:p>
    <w:p w:rsidR="00925942" w:rsidRPr="00925942" w:rsidRDefault="00925942" w:rsidP="00925942">
      <w:pPr>
        <w:spacing w:line="360" w:lineRule="auto"/>
        <w:ind w:firstLine="709"/>
        <w:rPr>
          <w:b/>
          <w:bCs/>
          <w:szCs w:val="28"/>
          <w:lang w:val="ru-RU"/>
        </w:rPr>
      </w:pPr>
    </w:p>
    <w:p w:rsidR="00925942" w:rsidRDefault="00925942" w:rsidP="00925942">
      <w:pPr>
        <w:spacing w:line="360" w:lineRule="auto"/>
        <w:ind w:firstLine="709"/>
        <w:rPr>
          <w:szCs w:val="28"/>
          <w:lang w:val="ru-RU"/>
        </w:rPr>
      </w:pPr>
      <w:proofErr w:type="spellStart"/>
      <w:r w:rsidRPr="00925942">
        <w:rPr>
          <w:szCs w:val="28"/>
          <w:lang w:val="ru-RU"/>
        </w:rPr>
        <w:t>Функціональна</w:t>
      </w:r>
      <w:proofErr w:type="spellEnd"/>
      <w:r w:rsidRPr="00925942">
        <w:rPr>
          <w:szCs w:val="28"/>
          <w:lang w:val="ru-RU"/>
        </w:rPr>
        <w:t xml:space="preserve"> схема </w:t>
      </w:r>
      <w:proofErr w:type="spellStart"/>
      <w:r w:rsidRPr="00925942">
        <w:rPr>
          <w:szCs w:val="28"/>
          <w:lang w:val="ru-RU"/>
        </w:rPr>
        <w:t>системи</w:t>
      </w:r>
      <w:proofErr w:type="spellEnd"/>
      <w:r w:rsidRPr="00925942">
        <w:rPr>
          <w:szCs w:val="28"/>
          <w:lang w:val="ru-RU"/>
        </w:rPr>
        <w:t xml:space="preserve"> </w:t>
      </w:r>
      <w:proofErr w:type="spellStart"/>
      <w:r w:rsidRPr="00925942">
        <w:rPr>
          <w:szCs w:val="28"/>
          <w:lang w:val="ru-RU"/>
        </w:rPr>
        <w:t>керування</w:t>
      </w:r>
      <w:proofErr w:type="spellEnd"/>
      <w:r w:rsidRPr="00925942">
        <w:rPr>
          <w:szCs w:val="28"/>
          <w:lang w:val="ru-RU"/>
        </w:rPr>
        <w:t xml:space="preserve"> </w:t>
      </w:r>
      <w:proofErr w:type="spellStart"/>
      <w:r w:rsidRPr="00925942">
        <w:rPr>
          <w:szCs w:val="28"/>
          <w:lang w:val="ru-RU"/>
        </w:rPr>
        <w:t>електроприводом</w:t>
      </w:r>
      <w:proofErr w:type="spellEnd"/>
      <w:r w:rsidRPr="00925942">
        <w:rPr>
          <w:szCs w:val="28"/>
          <w:lang w:val="ru-RU"/>
        </w:rPr>
        <w:t xml:space="preserve"> повороту</w:t>
      </w:r>
      <w:r>
        <w:rPr>
          <w:szCs w:val="28"/>
          <w:lang w:val="ru-RU"/>
        </w:rPr>
        <w:t xml:space="preserve"> </w:t>
      </w:r>
      <w:r w:rsidRPr="00925942">
        <w:rPr>
          <w:szCs w:val="28"/>
          <w:lang w:val="ru-RU"/>
        </w:rPr>
        <w:t xml:space="preserve">ланки </w:t>
      </w:r>
      <w:proofErr w:type="spellStart"/>
      <w:r w:rsidRPr="00925942">
        <w:rPr>
          <w:szCs w:val="28"/>
          <w:lang w:val="ru-RU"/>
        </w:rPr>
        <w:t>маніпулятора</w:t>
      </w:r>
      <w:proofErr w:type="spellEnd"/>
      <w:r w:rsidRPr="00925942">
        <w:rPr>
          <w:szCs w:val="28"/>
          <w:lang w:val="ru-RU"/>
        </w:rPr>
        <w:t xml:space="preserve"> [3] наведена на рис. 20.</w:t>
      </w:r>
    </w:p>
    <w:p w:rsidR="00925942" w:rsidRDefault="00925942" w:rsidP="00925942">
      <w:pPr>
        <w:spacing w:line="360" w:lineRule="auto"/>
        <w:ind w:firstLine="709"/>
        <w:rPr>
          <w:szCs w:val="28"/>
          <w:lang w:val="ru-RU"/>
        </w:rPr>
      </w:pPr>
    </w:p>
    <w:p w:rsidR="00925942" w:rsidRDefault="00925942" w:rsidP="00925942">
      <w:pPr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EFC0970" wp14:editId="26030174">
            <wp:extent cx="5191558" cy="209461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4851" t="30969" r="16183" b="19541"/>
                    <a:stretch/>
                  </pic:blipFill>
                  <pic:spPr bwMode="auto">
                    <a:xfrm>
                      <a:off x="0" y="0"/>
                      <a:ext cx="5204273" cy="209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942" w:rsidRPr="00925942" w:rsidRDefault="00925942" w:rsidP="00925942">
      <w:pPr>
        <w:spacing w:line="360" w:lineRule="auto"/>
        <w:ind w:firstLine="709"/>
        <w:jc w:val="center"/>
        <w:rPr>
          <w:szCs w:val="28"/>
          <w:lang w:val="ru-RU"/>
        </w:rPr>
      </w:pPr>
      <w:r w:rsidRPr="00925942">
        <w:rPr>
          <w:szCs w:val="28"/>
          <w:lang w:val="ru-RU"/>
        </w:rPr>
        <w:t xml:space="preserve">Рис. 18. </w:t>
      </w:r>
      <w:proofErr w:type="spellStart"/>
      <w:r w:rsidRPr="00925942">
        <w:rPr>
          <w:szCs w:val="28"/>
          <w:lang w:val="ru-RU"/>
        </w:rPr>
        <w:t>Функціональна</w:t>
      </w:r>
      <w:proofErr w:type="spellEnd"/>
      <w:r w:rsidRPr="00925942">
        <w:rPr>
          <w:szCs w:val="28"/>
          <w:lang w:val="ru-RU"/>
        </w:rPr>
        <w:t xml:space="preserve"> схема </w:t>
      </w:r>
      <w:proofErr w:type="spellStart"/>
      <w:r w:rsidRPr="00925942">
        <w:rPr>
          <w:szCs w:val="28"/>
          <w:lang w:val="ru-RU"/>
        </w:rPr>
        <w:t>системи</w:t>
      </w:r>
      <w:proofErr w:type="spellEnd"/>
      <w:r w:rsidRPr="00925942">
        <w:rPr>
          <w:szCs w:val="28"/>
          <w:lang w:val="ru-RU"/>
        </w:rPr>
        <w:t xml:space="preserve"> автоматичного </w:t>
      </w:r>
      <w:proofErr w:type="spellStart"/>
      <w:r w:rsidRPr="00925942">
        <w:rPr>
          <w:szCs w:val="28"/>
          <w:lang w:val="ru-RU"/>
        </w:rPr>
        <w:t>керування</w:t>
      </w:r>
      <w:proofErr w:type="spellEnd"/>
    </w:p>
    <w:p w:rsidR="00925942" w:rsidRDefault="00925942" w:rsidP="00925942">
      <w:pPr>
        <w:spacing w:line="360" w:lineRule="auto"/>
        <w:ind w:firstLine="709"/>
        <w:jc w:val="center"/>
        <w:rPr>
          <w:szCs w:val="28"/>
          <w:lang w:val="ru-RU"/>
        </w:rPr>
      </w:pPr>
      <w:r w:rsidRPr="00925942">
        <w:rPr>
          <w:szCs w:val="28"/>
          <w:lang w:val="ru-RU"/>
        </w:rPr>
        <w:t xml:space="preserve">кутом повороту ланки </w:t>
      </w:r>
      <w:proofErr w:type="spellStart"/>
      <w:r w:rsidRPr="00925942">
        <w:rPr>
          <w:szCs w:val="28"/>
          <w:lang w:val="ru-RU"/>
        </w:rPr>
        <w:t>маніпулятора</w:t>
      </w:r>
      <w:proofErr w:type="spellEnd"/>
    </w:p>
    <w:p w:rsidR="00925942" w:rsidRDefault="00925942" w:rsidP="00925942">
      <w:pPr>
        <w:spacing w:line="360" w:lineRule="auto"/>
        <w:ind w:firstLine="709"/>
        <w:jc w:val="center"/>
        <w:rPr>
          <w:szCs w:val="28"/>
          <w:lang w:val="ru-RU"/>
        </w:rPr>
      </w:pPr>
    </w:p>
    <w:p w:rsidR="00925942" w:rsidRDefault="00925942" w:rsidP="00925942">
      <w:pPr>
        <w:pStyle w:val="a7"/>
        <w:spacing w:before="87" w:line="360" w:lineRule="auto"/>
        <w:ind w:left="215" w:right="236"/>
        <w:rPr>
          <w:lang w:val="ru-RU"/>
        </w:rPr>
      </w:pPr>
      <w:r w:rsidRPr="004D2045">
        <w:rPr>
          <w:lang w:val="ru-RU"/>
        </w:rPr>
        <w:t xml:space="preserve">На </w:t>
      </w:r>
      <w:proofErr w:type="spellStart"/>
      <w:r w:rsidRPr="004D2045">
        <w:rPr>
          <w:lang w:val="ru-RU"/>
        </w:rPr>
        <w:t>схемі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прийнято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наступні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позначення</w:t>
      </w:r>
      <w:proofErr w:type="spellEnd"/>
      <w:r w:rsidRPr="004D2045">
        <w:rPr>
          <w:lang w:val="ru-RU"/>
        </w:rPr>
        <w:t xml:space="preserve">: ВД − </w:t>
      </w:r>
      <w:proofErr w:type="spellStart"/>
      <w:r w:rsidRPr="004D2045">
        <w:rPr>
          <w:lang w:val="ru-RU"/>
        </w:rPr>
        <w:t>вентильний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двигун</w:t>
      </w:r>
      <w:proofErr w:type="spellEnd"/>
      <w:r w:rsidRPr="004D2045">
        <w:rPr>
          <w:lang w:val="ru-RU"/>
        </w:rPr>
        <w:t xml:space="preserve">, до складу </w:t>
      </w:r>
      <w:proofErr w:type="spellStart"/>
      <w:r w:rsidRPr="004D2045">
        <w:rPr>
          <w:lang w:val="ru-RU"/>
        </w:rPr>
        <w:t>якого</w:t>
      </w:r>
      <w:proofErr w:type="spellEnd"/>
      <w:r w:rsidRPr="004D2045">
        <w:rPr>
          <w:lang w:val="ru-RU"/>
        </w:rPr>
        <w:t xml:space="preserve"> входить </w:t>
      </w:r>
      <w:proofErr w:type="spellStart"/>
      <w:r w:rsidRPr="004D2045">
        <w:rPr>
          <w:lang w:val="ru-RU"/>
        </w:rPr>
        <w:t>синхронний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двигун</w:t>
      </w:r>
      <w:proofErr w:type="spellEnd"/>
      <w:r w:rsidRPr="004D2045">
        <w:rPr>
          <w:lang w:val="ru-RU"/>
        </w:rPr>
        <w:t xml:space="preserve"> СД </w:t>
      </w:r>
      <w:proofErr w:type="spellStart"/>
      <w:r w:rsidRPr="004D2045">
        <w:rPr>
          <w:lang w:val="ru-RU"/>
        </w:rPr>
        <w:t>зі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збудженням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від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постійних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магнітів</w:t>
      </w:r>
      <w:proofErr w:type="spellEnd"/>
      <w:r w:rsidRPr="004D2045">
        <w:rPr>
          <w:lang w:val="ru-RU"/>
        </w:rPr>
        <w:t xml:space="preserve"> і </w:t>
      </w:r>
      <w:proofErr w:type="spellStart"/>
      <w:r w:rsidRPr="004D2045">
        <w:rPr>
          <w:lang w:val="ru-RU"/>
        </w:rPr>
        <w:t>резольвером</w:t>
      </w:r>
      <w:proofErr w:type="spellEnd"/>
      <w:r w:rsidRPr="004D2045">
        <w:rPr>
          <w:lang w:val="ru-RU"/>
        </w:rPr>
        <w:t xml:space="preserve">, </w:t>
      </w:r>
      <w:proofErr w:type="spellStart"/>
      <w:r w:rsidRPr="004D2045">
        <w:rPr>
          <w:lang w:val="ru-RU"/>
        </w:rPr>
        <w:t>що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виконує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функції</w:t>
      </w:r>
      <w:proofErr w:type="spellEnd"/>
      <w:r w:rsidRPr="004D2045">
        <w:rPr>
          <w:lang w:val="ru-RU"/>
        </w:rPr>
        <w:t xml:space="preserve"> датчика </w:t>
      </w:r>
      <w:proofErr w:type="spellStart"/>
      <w:r w:rsidRPr="004D2045">
        <w:rPr>
          <w:lang w:val="ru-RU"/>
        </w:rPr>
        <w:t>положення</w:t>
      </w:r>
      <w:proofErr w:type="spellEnd"/>
      <w:r w:rsidRPr="004D2045">
        <w:rPr>
          <w:lang w:val="ru-RU"/>
        </w:rPr>
        <w:t xml:space="preserve"> ротора ДПР; БВШ і БВК − блоки </w:t>
      </w:r>
      <w:proofErr w:type="spellStart"/>
      <w:r w:rsidRPr="004D2045">
        <w:rPr>
          <w:lang w:val="ru-RU"/>
        </w:rPr>
        <w:t>визначення</w:t>
      </w:r>
      <w:proofErr w:type="spellEnd"/>
      <w:r w:rsidRPr="004D2045">
        <w:rPr>
          <w:lang w:val="ru-RU"/>
        </w:rPr>
        <w:t xml:space="preserve"> </w:t>
      </w:r>
      <w:proofErr w:type="spellStart"/>
      <w:proofErr w:type="gramStart"/>
      <w:r w:rsidRPr="004D2045">
        <w:rPr>
          <w:lang w:val="ru-RU"/>
        </w:rPr>
        <w:t>швидкості</w:t>
      </w:r>
      <w:proofErr w:type="spellEnd"/>
      <w:r w:rsidRPr="004D2045">
        <w:rPr>
          <w:lang w:val="ru-RU"/>
        </w:rPr>
        <w:t xml:space="preserve"> </w:t>
      </w:r>
      <w:r>
        <w:rPr>
          <w:rFonts w:ascii="Symbol" w:hAnsi="Symbol"/>
        </w:rPr>
        <w:t></w:t>
      </w:r>
      <w:r w:rsidRPr="004D2045">
        <w:rPr>
          <w:lang w:val="ru-RU"/>
        </w:rPr>
        <w:t xml:space="preserve"> і</w:t>
      </w:r>
      <w:proofErr w:type="gramEnd"/>
      <w:r w:rsidRPr="004D2045">
        <w:rPr>
          <w:lang w:val="ru-RU"/>
        </w:rPr>
        <w:t xml:space="preserve"> кута </w:t>
      </w:r>
      <w:r>
        <w:rPr>
          <w:rFonts w:ascii="Symbol" w:hAnsi="Symbol"/>
        </w:rPr>
        <w:t></w:t>
      </w:r>
      <w:r w:rsidRPr="004D2045">
        <w:rPr>
          <w:lang w:val="ru-RU"/>
        </w:rPr>
        <w:t xml:space="preserve"> повороту </w:t>
      </w:r>
      <w:proofErr w:type="spellStart"/>
      <w:r w:rsidRPr="004D2045">
        <w:rPr>
          <w:lang w:val="ru-RU"/>
        </w:rPr>
        <w:t>ланки;Р</w:t>
      </w:r>
      <w:proofErr w:type="spellEnd"/>
      <w:r w:rsidRPr="004D2045">
        <w:rPr>
          <w:lang w:val="ru-RU"/>
        </w:rPr>
        <w:t xml:space="preserve"> − редуктор;</w:t>
      </w:r>
      <w:r>
        <w:rPr>
          <w:lang w:val="ru-RU"/>
        </w:rPr>
        <w:t xml:space="preserve"> </w:t>
      </w:r>
      <w:r w:rsidRPr="00925942">
        <w:rPr>
          <w:rFonts w:ascii="Symbol" w:hAnsi="Symbol"/>
          <w:position w:val="6"/>
        </w:rPr>
        <w:t></w:t>
      </w:r>
      <w:r w:rsidRPr="00925942">
        <w:rPr>
          <w:spacing w:val="-32"/>
          <w:position w:val="6"/>
          <w:lang w:val="ru-RU"/>
        </w:rPr>
        <w:t xml:space="preserve"> </w:t>
      </w:r>
      <w:proofErr w:type="spellStart"/>
      <w:r w:rsidRPr="00925942">
        <w:rPr>
          <w:i/>
          <w:sz w:val="18"/>
        </w:rPr>
        <w:t>pr</w:t>
      </w:r>
      <w:proofErr w:type="spellEnd"/>
      <w:r w:rsidRPr="00925942">
        <w:rPr>
          <w:i/>
          <w:sz w:val="18"/>
        </w:rPr>
        <w:t xml:space="preserve"> </w:t>
      </w:r>
      <w:r w:rsidRPr="004D2045">
        <w:rPr>
          <w:lang w:val="ru-RU"/>
        </w:rPr>
        <w:t xml:space="preserve">− </w:t>
      </w:r>
      <w:proofErr w:type="spellStart"/>
      <w:r w:rsidRPr="004D2045">
        <w:rPr>
          <w:lang w:val="ru-RU"/>
        </w:rPr>
        <w:t>приписане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значення</w:t>
      </w:r>
      <w:proofErr w:type="spellEnd"/>
      <w:r w:rsidRPr="004D2045">
        <w:rPr>
          <w:lang w:val="ru-RU"/>
        </w:rPr>
        <w:t xml:space="preserve"> кута повороту ланки; </w:t>
      </w:r>
      <w:r>
        <w:rPr>
          <w:rFonts w:ascii="Symbol" w:hAnsi="Symbol"/>
        </w:rPr>
        <w:t></w:t>
      </w:r>
      <w:r w:rsidRPr="004D2045">
        <w:rPr>
          <w:lang w:val="ru-RU"/>
        </w:rPr>
        <w:t xml:space="preserve"> − </w:t>
      </w:r>
      <w:proofErr w:type="spellStart"/>
      <w:r w:rsidRPr="004D2045">
        <w:rPr>
          <w:lang w:val="ru-RU"/>
        </w:rPr>
        <w:t>помилка</w:t>
      </w:r>
      <w:proofErr w:type="spellEnd"/>
      <w:r w:rsidRPr="004D2045">
        <w:rPr>
          <w:lang w:val="ru-RU"/>
        </w:rPr>
        <w:t>;</w:t>
      </w:r>
      <w:r>
        <w:rPr>
          <w:lang w:val="ru-RU"/>
        </w:rPr>
        <w:t xml:space="preserve"> </w:t>
      </w:r>
      <w:r>
        <w:rPr>
          <w:i/>
        </w:rPr>
        <w:t>u</w:t>
      </w:r>
      <w:r w:rsidRPr="004D2045">
        <w:rPr>
          <w:i/>
          <w:lang w:val="ru-RU"/>
        </w:rPr>
        <w:t xml:space="preserve"> </w:t>
      </w:r>
      <w:r w:rsidRPr="004D2045">
        <w:rPr>
          <w:lang w:val="ru-RU"/>
        </w:rPr>
        <w:t xml:space="preserve">− </w:t>
      </w:r>
      <w:proofErr w:type="spellStart"/>
      <w:r w:rsidRPr="004D2045">
        <w:rPr>
          <w:lang w:val="ru-RU"/>
        </w:rPr>
        <w:t>керуюче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діяння</w:t>
      </w:r>
      <w:proofErr w:type="spellEnd"/>
      <w:r w:rsidRPr="004D2045">
        <w:rPr>
          <w:lang w:val="ru-RU"/>
        </w:rPr>
        <w:t xml:space="preserve"> (</w:t>
      </w:r>
      <w:proofErr w:type="spellStart"/>
      <w:r w:rsidRPr="004D2045">
        <w:rPr>
          <w:lang w:val="ru-RU"/>
        </w:rPr>
        <w:t>напруга</w:t>
      </w:r>
      <w:proofErr w:type="spellEnd"/>
      <w:r w:rsidRPr="004D2045">
        <w:rPr>
          <w:lang w:val="ru-RU"/>
        </w:rPr>
        <w:t xml:space="preserve">), </w:t>
      </w:r>
      <w:proofErr w:type="spellStart"/>
      <w:r w:rsidRPr="004D2045">
        <w:rPr>
          <w:lang w:val="ru-RU"/>
        </w:rPr>
        <w:t>що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подається</w:t>
      </w:r>
      <w:proofErr w:type="spellEnd"/>
      <w:r w:rsidRPr="004D2045">
        <w:rPr>
          <w:lang w:val="ru-RU"/>
        </w:rPr>
        <w:t xml:space="preserve"> на </w:t>
      </w:r>
      <w:proofErr w:type="spellStart"/>
      <w:r w:rsidRPr="004D2045">
        <w:rPr>
          <w:lang w:val="ru-RU"/>
        </w:rPr>
        <w:t>двигун</w:t>
      </w:r>
      <w:proofErr w:type="spellEnd"/>
      <w:r w:rsidRPr="004D2045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 w:rsidRPr="004D2045">
        <w:rPr>
          <w:lang w:val="ru-RU"/>
        </w:rPr>
        <w:t>Приписане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значення</w:t>
      </w:r>
      <w:proofErr w:type="spellEnd"/>
      <w:r w:rsidRPr="004D2045">
        <w:rPr>
          <w:lang w:val="ru-RU"/>
        </w:rPr>
        <w:t xml:space="preserve"> кута повороту </w:t>
      </w:r>
      <w:proofErr w:type="gramStart"/>
      <w:r w:rsidRPr="004D2045">
        <w:rPr>
          <w:lang w:val="ru-RU"/>
        </w:rPr>
        <w:t>ланки</w:t>
      </w:r>
      <w:r>
        <w:rPr>
          <w:lang w:val="ru-RU"/>
        </w:rPr>
        <w:t xml:space="preserve"> </w:t>
      </w:r>
      <w:r w:rsidRPr="00925942">
        <w:rPr>
          <w:rFonts w:ascii="Symbol" w:hAnsi="Symbol"/>
          <w:position w:val="6"/>
        </w:rPr>
        <w:t></w:t>
      </w:r>
      <w:r w:rsidRPr="00925942">
        <w:rPr>
          <w:spacing w:val="-36"/>
          <w:position w:val="6"/>
          <w:lang w:val="ru-RU"/>
        </w:rPr>
        <w:t xml:space="preserve"> </w:t>
      </w:r>
      <w:proofErr w:type="spellStart"/>
      <w:r w:rsidRPr="00925942">
        <w:rPr>
          <w:i/>
          <w:sz w:val="18"/>
        </w:rPr>
        <w:t>pr</w:t>
      </w:r>
      <w:proofErr w:type="spellEnd"/>
      <w:proofErr w:type="gramEnd"/>
      <w:r w:rsidRPr="00925942">
        <w:rPr>
          <w:i/>
          <w:sz w:val="18"/>
        </w:rPr>
        <w:t xml:space="preserve"> </w:t>
      </w:r>
      <w:r w:rsidRPr="004D2045">
        <w:rPr>
          <w:lang w:val="ru-RU"/>
        </w:rPr>
        <w:t xml:space="preserve">у </w:t>
      </w:r>
      <w:proofErr w:type="spellStart"/>
      <w:r w:rsidRPr="004D2045">
        <w:rPr>
          <w:lang w:val="ru-RU"/>
        </w:rPr>
        <w:t>вигляді</w:t>
      </w:r>
      <w:proofErr w:type="spellEnd"/>
      <w:r w:rsidRPr="004D2045">
        <w:rPr>
          <w:lang w:val="ru-RU"/>
        </w:rPr>
        <w:t xml:space="preserve"> цифрового</w:t>
      </w:r>
      <w:r>
        <w:rPr>
          <w:lang w:val="ru-RU"/>
        </w:rPr>
        <w:t xml:space="preserve"> </w:t>
      </w:r>
      <w:r w:rsidRPr="004D2045">
        <w:rPr>
          <w:lang w:val="ru-RU"/>
        </w:rPr>
        <w:t xml:space="preserve">сигналу </w:t>
      </w:r>
      <w:proofErr w:type="spellStart"/>
      <w:r w:rsidRPr="004D2045">
        <w:rPr>
          <w:lang w:val="ru-RU"/>
        </w:rPr>
        <w:t>надходить</w:t>
      </w:r>
      <w:proofErr w:type="spellEnd"/>
      <w:r w:rsidRPr="004D2045">
        <w:rPr>
          <w:lang w:val="ru-RU"/>
        </w:rPr>
        <w:t xml:space="preserve"> до </w:t>
      </w:r>
      <w:proofErr w:type="spellStart"/>
      <w:r w:rsidRPr="004D2045">
        <w:rPr>
          <w:lang w:val="ru-RU"/>
        </w:rPr>
        <w:t>керуючого</w:t>
      </w:r>
      <w:proofErr w:type="spellEnd"/>
      <w:r w:rsidRPr="004D2045">
        <w:rPr>
          <w:lang w:val="ru-RU"/>
        </w:rPr>
        <w:t xml:space="preserve"> контролера за </w:t>
      </w:r>
      <w:proofErr w:type="spellStart"/>
      <w:r w:rsidRPr="004D2045">
        <w:rPr>
          <w:lang w:val="ru-RU"/>
        </w:rPr>
        <w:t>послідовним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інтерфейсом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зв’язку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від</w:t>
      </w:r>
      <w:proofErr w:type="spellEnd"/>
      <w:r w:rsidRPr="004D2045">
        <w:rPr>
          <w:lang w:val="ru-RU"/>
        </w:rPr>
        <w:t xml:space="preserve"> тактичного </w:t>
      </w:r>
      <w:proofErr w:type="spellStart"/>
      <w:r w:rsidRPr="004D2045">
        <w:rPr>
          <w:lang w:val="ru-RU"/>
        </w:rPr>
        <w:t>рівня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системи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керування</w:t>
      </w:r>
      <w:proofErr w:type="spellEnd"/>
      <w:r w:rsidRPr="004D2045">
        <w:rPr>
          <w:lang w:val="ru-RU"/>
        </w:rPr>
        <w:t xml:space="preserve"> роботом. Сигнал датчика </w:t>
      </w:r>
      <w:proofErr w:type="spellStart"/>
      <w:r w:rsidRPr="004D2045">
        <w:rPr>
          <w:lang w:val="ru-RU"/>
        </w:rPr>
        <w:t>положення</w:t>
      </w:r>
      <w:proofErr w:type="spellEnd"/>
      <w:r w:rsidRPr="004D2045">
        <w:rPr>
          <w:lang w:val="ru-RU"/>
        </w:rPr>
        <w:t xml:space="preserve"> ротора </w:t>
      </w:r>
      <w:proofErr w:type="spellStart"/>
      <w:r w:rsidRPr="004D2045">
        <w:rPr>
          <w:lang w:val="ru-RU"/>
        </w:rPr>
        <w:t>також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надходить</w:t>
      </w:r>
      <w:proofErr w:type="spellEnd"/>
      <w:r w:rsidRPr="004D2045">
        <w:rPr>
          <w:lang w:val="ru-RU"/>
        </w:rPr>
        <w:t xml:space="preserve"> на </w:t>
      </w:r>
      <w:proofErr w:type="spellStart"/>
      <w:r w:rsidRPr="004D2045">
        <w:rPr>
          <w:lang w:val="ru-RU"/>
        </w:rPr>
        <w:t>дискретний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вхід</w:t>
      </w:r>
      <w:proofErr w:type="spellEnd"/>
      <w:r w:rsidRPr="004D2045">
        <w:rPr>
          <w:lang w:val="ru-RU"/>
        </w:rPr>
        <w:t xml:space="preserve"> контролера через </w:t>
      </w:r>
      <w:proofErr w:type="spellStart"/>
      <w:r w:rsidRPr="004D2045">
        <w:rPr>
          <w:lang w:val="ru-RU"/>
        </w:rPr>
        <w:t>пристрій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перетворення</w:t>
      </w:r>
      <w:proofErr w:type="spellEnd"/>
      <w:r w:rsidRPr="004D2045">
        <w:rPr>
          <w:lang w:val="ru-RU"/>
        </w:rPr>
        <w:t xml:space="preserve"> сигналу </w:t>
      </w:r>
      <w:proofErr w:type="spellStart"/>
      <w:r w:rsidRPr="004D2045">
        <w:rPr>
          <w:lang w:val="ru-RU"/>
        </w:rPr>
        <w:t>резольвера</w:t>
      </w:r>
      <w:proofErr w:type="spellEnd"/>
      <w:r w:rsidRPr="004D2045">
        <w:rPr>
          <w:lang w:val="ru-RU"/>
        </w:rPr>
        <w:t xml:space="preserve"> </w:t>
      </w:r>
      <w:r w:rsidRPr="004D2045">
        <w:rPr>
          <w:lang w:val="ru-RU"/>
        </w:rPr>
        <w:lastRenderedPageBreak/>
        <w:t xml:space="preserve">у сигнал </w:t>
      </w:r>
      <w:proofErr w:type="spellStart"/>
      <w:r w:rsidRPr="004D2045">
        <w:rPr>
          <w:lang w:val="ru-RU"/>
        </w:rPr>
        <w:t>енкодера</w:t>
      </w:r>
      <w:proofErr w:type="spellEnd"/>
      <w:r w:rsidRPr="004D2045">
        <w:rPr>
          <w:lang w:val="ru-RU"/>
        </w:rPr>
        <w:t xml:space="preserve"> (на </w:t>
      </w:r>
      <w:proofErr w:type="spellStart"/>
      <w:r w:rsidRPr="004D2045">
        <w:rPr>
          <w:lang w:val="ru-RU"/>
        </w:rPr>
        <w:t>схемі</w:t>
      </w:r>
      <w:proofErr w:type="spellEnd"/>
      <w:r w:rsidRPr="004D2045">
        <w:rPr>
          <w:lang w:val="ru-RU"/>
        </w:rPr>
        <w:t xml:space="preserve"> не показаний).</w:t>
      </w:r>
      <w:r w:rsidRPr="00925942">
        <w:rPr>
          <w:lang w:val="ru-RU"/>
        </w:rPr>
        <w:t xml:space="preserve"> </w:t>
      </w:r>
      <w:proofErr w:type="spellStart"/>
      <w:r w:rsidRPr="004D2045">
        <w:rPr>
          <w:lang w:val="ru-RU"/>
        </w:rPr>
        <w:t>Цей</w:t>
      </w:r>
      <w:proofErr w:type="spellEnd"/>
      <w:r w:rsidRPr="004D2045">
        <w:rPr>
          <w:lang w:val="ru-RU"/>
        </w:rPr>
        <w:t xml:space="preserve"> сигнал </w:t>
      </w:r>
      <w:proofErr w:type="spellStart"/>
      <w:r w:rsidRPr="004D2045">
        <w:rPr>
          <w:lang w:val="ru-RU"/>
        </w:rPr>
        <w:t>несе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інформацію</w:t>
      </w:r>
      <w:proofErr w:type="spellEnd"/>
      <w:r>
        <w:rPr>
          <w:lang w:val="ru-RU"/>
        </w:rPr>
        <w:t xml:space="preserve"> про </w:t>
      </w:r>
      <w:proofErr w:type="spellStart"/>
      <w:r>
        <w:rPr>
          <w:lang w:val="ru-RU"/>
        </w:rPr>
        <w:t>миттєве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кута пово</w:t>
      </w:r>
      <w:r w:rsidRPr="004D2045">
        <w:rPr>
          <w:lang w:val="ru-RU"/>
        </w:rPr>
        <w:t xml:space="preserve">роту ротора </w:t>
      </w:r>
      <w:proofErr w:type="spellStart"/>
      <w:r w:rsidRPr="004D2045">
        <w:rPr>
          <w:lang w:val="ru-RU"/>
        </w:rPr>
        <w:t>двигуна</w:t>
      </w:r>
      <w:proofErr w:type="spellEnd"/>
      <w:r w:rsidRPr="004D2045">
        <w:rPr>
          <w:spacing w:val="58"/>
          <w:lang w:val="ru-RU"/>
        </w:rPr>
        <w:t xml:space="preserve"> </w:t>
      </w:r>
      <w:r w:rsidRPr="004D2045">
        <w:rPr>
          <w:lang w:val="ru-RU"/>
        </w:rPr>
        <w:t>(</w:t>
      </w:r>
      <w:proofErr w:type="spellStart"/>
      <w:r>
        <w:t>motor</w:t>
      </w:r>
      <w:proofErr w:type="spellEnd"/>
      <w:r w:rsidRPr="004D2045">
        <w:rPr>
          <w:lang w:val="ru-RU"/>
        </w:rPr>
        <w:t>)</w:t>
      </w:r>
      <w:r>
        <w:rPr>
          <w:lang w:val="ru-RU"/>
        </w:rPr>
        <w:t xml:space="preserve"> </w:t>
      </w:r>
      <w:r w:rsidRPr="00925942">
        <w:rPr>
          <w:rFonts w:ascii="Symbol" w:hAnsi="Symbol"/>
        </w:rPr>
        <w:t></w:t>
      </w:r>
      <w:proofErr w:type="gramStart"/>
      <w:r w:rsidRPr="00925942">
        <w:rPr>
          <w:i/>
          <w:vertAlign w:val="subscript"/>
        </w:rPr>
        <w:t>m</w:t>
      </w:r>
      <w:r w:rsidRPr="00925942">
        <w:rPr>
          <w:i/>
          <w:lang w:val="ru-RU"/>
        </w:rPr>
        <w:t xml:space="preserve"> </w:t>
      </w:r>
      <w:r w:rsidRPr="004D2045">
        <w:rPr>
          <w:lang w:val="ru-RU"/>
        </w:rPr>
        <w:t>.</w:t>
      </w:r>
      <w:proofErr w:type="gramEnd"/>
      <w:r w:rsidRPr="004D2045">
        <w:rPr>
          <w:lang w:val="ru-RU"/>
        </w:rPr>
        <w:t xml:space="preserve"> В </w:t>
      </w:r>
      <w:proofErr w:type="spellStart"/>
      <w:r w:rsidRPr="004D2045">
        <w:rPr>
          <w:lang w:val="ru-RU"/>
        </w:rPr>
        <w:t>контро</w:t>
      </w:r>
      <w:r>
        <w:rPr>
          <w:lang w:val="ru-RU"/>
        </w:rPr>
        <w:t>лері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значення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ділиться</w:t>
      </w:r>
      <w:proofErr w:type="spellEnd"/>
      <w:r>
        <w:rPr>
          <w:lang w:val="ru-RU"/>
        </w:rPr>
        <w:t xml:space="preserve"> на </w:t>
      </w:r>
      <w:proofErr w:type="spellStart"/>
      <w:r>
        <w:rPr>
          <w:lang w:val="ru-RU"/>
        </w:rPr>
        <w:t>пе</w:t>
      </w:r>
      <w:r w:rsidRPr="004D2045">
        <w:rPr>
          <w:lang w:val="ru-RU"/>
        </w:rPr>
        <w:t>редавальне</w:t>
      </w:r>
      <w:proofErr w:type="spellEnd"/>
      <w:r w:rsidRPr="004D2045">
        <w:rPr>
          <w:lang w:val="ru-RU"/>
        </w:rPr>
        <w:t xml:space="preserve"> число</w:t>
      </w:r>
      <w:r w:rsidRPr="004D2045">
        <w:rPr>
          <w:spacing w:val="-12"/>
          <w:lang w:val="ru-RU"/>
        </w:rPr>
        <w:t xml:space="preserve"> </w:t>
      </w:r>
      <w:r w:rsidRPr="004D2045">
        <w:rPr>
          <w:lang w:val="ru-RU"/>
        </w:rPr>
        <w:t>редуктора</w:t>
      </w:r>
      <w:r>
        <w:rPr>
          <w:lang w:val="ru-RU"/>
        </w:rPr>
        <w:t xml:space="preserve"> </w:t>
      </w:r>
      <w:r w:rsidRPr="00925942">
        <w:rPr>
          <w:i/>
        </w:rPr>
        <w:t>i</w:t>
      </w:r>
      <w:r w:rsidRPr="00925942">
        <w:rPr>
          <w:i/>
          <w:position w:val="-5"/>
          <w:sz w:val="18"/>
        </w:rPr>
        <w:t>r</w:t>
      </w:r>
      <w:r w:rsidRPr="004D2045">
        <w:rPr>
          <w:i/>
          <w:position w:val="-5"/>
          <w:sz w:val="16"/>
          <w:lang w:val="ru-RU"/>
        </w:rPr>
        <w:t xml:space="preserve"> </w:t>
      </w:r>
      <w:r w:rsidRPr="004D2045">
        <w:rPr>
          <w:lang w:val="ru-RU"/>
        </w:rPr>
        <w:t xml:space="preserve">і </w:t>
      </w:r>
      <w:proofErr w:type="spellStart"/>
      <w:r w:rsidRPr="004D2045">
        <w:rPr>
          <w:lang w:val="ru-RU"/>
        </w:rPr>
        <w:t>визначається</w:t>
      </w:r>
      <w:proofErr w:type="spellEnd"/>
      <w:r w:rsidRPr="004D2045">
        <w:rPr>
          <w:lang w:val="ru-RU"/>
        </w:rPr>
        <w:t xml:space="preserve"> кут повороту ланки:</w:t>
      </w:r>
    </w:p>
    <w:p w:rsidR="00925942" w:rsidRPr="00925942" w:rsidRDefault="00925942" w:rsidP="00925942">
      <w:pPr>
        <w:pStyle w:val="a7"/>
        <w:spacing w:before="87" w:line="360" w:lineRule="auto"/>
        <w:ind w:left="215" w:right="236"/>
        <w:jc w:val="center"/>
        <w:rPr>
          <w:sz w:val="32"/>
          <w:lang w:val="ru-RU"/>
        </w:rPr>
      </w:pPr>
      <w:r w:rsidRPr="00925942">
        <w:rPr>
          <w:rFonts w:ascii="Symbol" w:hAnsi="Symbol"/>
        </w:rPr>
        <w:t></w:t>
      </w:r>
      <w:r w:rsidRPr="00925942">
        <w:rPr>
          <w:lang w:val="ru-RU"/>
        </w:rPr>
        <w:t>(</w:t>
      </w:r>
      <w:proofErr w:type="spellStart"/>
      <w:r w:rsidRPr="00925942">
        <w:rPr>
          <w:i/>
        </w:rPr>
        <w:t>kT</w:t>
      </w:r>
      <w:proofErr w:type="spellEnd"/>
      <w:r w:rsidRPr="00925942">
        <w:rPr>
          <w:lang w:val="ru-RU"/>
        </w:rPr>
        <w:t xml:space="preserve">) </w:t>
      </w:r>
      <w:r w:rsidRPr="00925942">
        <w:rPr>
          <w:rFonts w:ascii="Symbol" w:hAnsi="Symbol"/>
        </w:rPr>
        <w:t></w:t>
      </w:r>
      <w:r w:rsidRPr="00925942">
        <w:rPr>
          <w:lang w:val="ru-RU"/>
        </w:rPr>
        <w:t xml:space="preserve"> </w:t>
      </w:r>
      <w:r w:rsidRPr="00925942">
        <w:rPr>
          <w:rFonts w:ascii="Symbol" w:hAnsi="Symbol"/>
        </w:rPr>
        <w:t></w:t>
      </w:r>
      <w:r w:rsidRPr="00925942">
        <w:rPr>
          <w:i/>
          <w:vertAlign w:val="subscript"/>
        </w:rPr>
        <w:t>m</w:t>
      </w:r>
      <w:r w:rsidRPr="00925942">
        <w:rPr>
          <w:i/>
          <w:lang w:val="ru-RU"/>
        </w:rPr>
        <w:t xml:space="preserve"> </w:t>
      </w:r>
      <w:r w:rsidRPr="00925942">
        <w:rPr>
          <w:lang w:val="ru-RU"/>
        </w:rPr>
        <w:t>(</w:t>
      </w:r>
      <w:proofErr w:type="spellStart"/>
      <w:r w:rsidRPr="00925942">
        <w:rPr>
          <w:i/>
        </w:rPr>
        <w:t>kT</w:t>
      </w:r>
      <w:proofErr w:type="spellEnd"/>
      <w:r w:rsidRPr="00925942">
        <w:rPr>
          <w:lang w:val="ru-RU"/>
        </w:rPr>
        <w:t xml:space="preserve">) / </w:t>
      </w:r>
      <w:r w:rsidRPr="00925942">
        <w:rPr>
          <w:i/>
        </w:rPr>
        <w:t>i</w:t>
      </w:r>
      <w:r w:rsidRPr="00925942">
        <w:rPr>
          <w:i/>
          <w:position w:val="-5"/>
          <w:sz w:val="18"/>
        </w:rPr>
        <w:t>r</w:t>
      </w:r>
      <w:r w:rsidRPr="00925942">
        <w:rPr>
          <w:i/>
          <w:position w:val="-5"/>
          <w:sz w:val="18"/>
          <w:lang w:val="ru-RU"/>
        </w:rPr>
        <w:t xml:space="preserve"> </w:t>
      </w:r>
      <w:r w:rsidRPr="00925942">
        <w:rPr>
          <w:sz w:val="32"/>
          <w:lang w:val="ru-RU"/>
        </w:rPr>
        <w:t>,</w:t>
      </w:r>
    </w:p>
    <w:p w:rsidR="00925942" w:rsidRPr="004D2045" w:rsidRDefault="00925942" w:rsidP="00925942">
      <w:pPr>
        <w:pStyle w:val="a7"/>
        <w:spacing w:before="179"/>
        <w:ind w:left="215"/>
        <w:rPr>
          <w:lang w:val="ru-RU"/>
        </w:rPr>
      </w:pPr>
      <w:r w:rsidRPr="004D2045">
        <w:rPr>
          <w:lang w:val="ru-RU"/>
        </w:rPr>
        <w:t xml:space="preserve">де </w:t>
      </w:r>
      <w:r>
        <w:rPr>
          <w:i/>
        </w:rPr>
        <w:t>k</w:t>
      </w:r>
      <w:r w:rsidRPr="004D2045">
        <w:rPr>
          <w:i/>
          <w:lang w:val="ru-RU"/>
        </w:rPr>
        <w:t xml:space="preserve"> </w:t>
      </w:r>
      <w:r w:rsidRPr="004D2045">
        <w:rPr>
          <w:lang w:val="ru-RU"/>
        </w:rPr>
        <w:t xml:space="preserve">– номер </w:t>
      </w:r>
      <w:proofErr w:type="spellStart"/>
      <w:r w:rsidRPr="004D2045">
        <w:rPr>
          <w:lang w:val="ru-RU"/>
        </w:rPr>
        <w:t>відліку</w:t>
      </w:r>
      <w:proofErr w:type="spellEnd"/>
      <w:r w:rsidRPr="004D2045">
        <w:rPr>
          <w:lang w:val="ru-RU"/>
        </w:rPr>
        <w:t xml:space="preserve">; </w:t>
      </w:r>
      <w:r>
        <w:rPr>
          <w:i/>
        </w:rPr>
        <w:t>T</w:t>
      </w:r>
      <w:r w:rsidRPr="004D2045">
        <w:rPr>
          <w:i/>
          <w:lang w:val="ru-RU"/>
        </w:rPr>
        <w:t xml:space="preserve"> </w:t>
      </w:r>
      <w:r w:rsidRPr="004D2045">
        <w:rPr>
          <w:lang w:val="ru-RU"/>
        </w:rPr>
        <w:t xml:space="preserve">− </w:t>
      </w:r>
      <w:proofErr w:type="spellStart"/>
      <w:r w:rsidRPr="004D2045">
        <w:rPr>
          <w:lang w:val="ru-RU"/>
        </w:rPr>
        <w:t>період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дискретизації</w:t>
      </w:r>
      <w:proofErr w:type="spellEnd"/>
      <w:r w:rsidRPr="004D2045">
        <w:rPr>
          <w:lang w:val="ru-RU"/>
        </w:rPr>
        <w:t>.</w:t>
      </w:r>
    </w:p>
    <w:p w:rsidR="00925942" w:rsidRPr="004D2045" w:rsidRDefault="00925942" w:rsidP="00925942">
      <w:pPr>
        <w:pStyle w:val="a7"/>
        <w:spacing w:before="163" w:line="357" w:lineRule="auto"/>
        <w:ind w:left="215" w:firstLine="710"/>
        <w:rPr>
          <w:lang w:val="ru-RU"/>
        </w:rPr>
      </w:pPr>
      <w:proofErr w:type="spellStart"/>
      <w:r w:rsidRPr="004D2045">
        <w:rPr>
          <w:lang w:val="ru-RU"/>
        </w:rPr>
        <w:t>Різниця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між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приписаним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значенням</w:t>
      </w:r>
      <w:proofErr w:type="spellEnd"/>
      <w:r w:rsidRPr="004D2045">
        <w:rPr>
          <w:lang w:val="ru-RU"/>
        </w:rPr>
        <w:t xml:space="preserve"> </w:t>
      </w:r>
      <w:r>
        <w:rPr>
          <w:lang w:val="ru-RU"/>
        </w:rPr>
        <w:t xml:space="preserve">кута повороту ланки та </w:t>
      </w:r>
      <w:proofErr w:type="spellStart"/>
      <w:r>
        <w:rPr>
          <w:lang w:val="ru-RU"/>
        </w:rPr>
        <w:t>його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дій</w:t>
      </w:r>
      <w:r w:rsidRPr="004D2045">
        <w:rPr>
          <w:lang w:val="ru-RU"/>
        </w:rPr>
        <w:t>сною</w:t>
      </w:r>
      <w:proofErr w:type="spellEnd"/>
      <w:r w:rsidRPr="004D2045">
        <w:rPr>
          <w:lang w:val="ru-RU"/>
        </w:rPr>
        <w:t xml:space="preserve"> величиною є сигналом </w:t>
      </w:r>
      <w:proofErr w:type="spellStart"/>
      <w:r w:rsidRPr="004D2045">
        <w:rPr>
          <w:lang w:val="ru-RU"/>
        </w:rPr>
        <w:t>помилки</w:t>
      </w:r>
      <w:proofErr w:type="spellEnd"/>
      <w:r w:rsidRPr="004D2045">
        <w:rPr>
          <w:lang w:val="ru-RU"/>
        </w:rPr>
        <w:t>:</w:t>
      </w:r>
    </w:p>
    <w:p w:rsidR="00925942" w:rsidRPr="00925942" w:rsidRDefault="00925942" w:rsidP="00925942">
      <w:pPr>
        <w:spacing w:before="15"/>
        <w:ind w:left="3532"/>
        <w:rPr>
          <w:sz w:val="32"/>
          <w:lang w:val="ru-RU"/>
        </w:rPr>
      </w:pPr>
      <w:r w:rsidRPr="00925942">
        <w:rPr>
          <w:rFonts w:ascii="Symbol" w:hAnsi="Symbol"/>
        </w:rPr>
        <w:t></w:t>
      </w:r>
      <w:r w:rsidRPr="00925942">
        <w:rPr>
          <w:lang w:val="ru-RU"/>
        </w:rPr>
        <w:t>(</w:t>
      </w:r>
      <w:proofErr w:type="spellStart"/>
      <w:r w:rsidRPr="00925942">
        <w:rPr>
          <w:i/>
        </w:rPr>
        <w:t>kT</w:t>
      </w:r>
      <w:proofErr w:type="spellEnd"/>
      <w:r w:rsidRPr="00925942">
        <w:rPr>
          <w:i/>
          <w:lang w:val="ru-RU"/>
        </w:rPr>
        <w:t xml:space="preserve"> </w:t>
      </w:r>
      <w:r w:rsidRPr="00925942">
        <w:rPr>
          <w:lang w:val="ru-RU"/>
        </w:rPr>
        <w:t xml:space="preserve">) </w:t>
      </w:r>
      <w:r w:rsidRPr="00925942">
        <w:rPr>
          <w:rFonts w:ascii="Symbol" w:hAnsi="Symbol"/>
        </w:rPr>
        <w:t></w:t>
      </w:r>
      <w:r w:rsidRPr="00925942">
        <w:rPr>
          <w:lang w:val="ru-RU"/>
        </w:rPr>
        <w:t xml:space="preserve"> </w:t>
      </w:r>
      <w:r w:rsidRPr="00925942">
        <w:rPr>
          <w:rFonts w:ascii="Symbol" w:hAnsi="Symbol"/>
        </w:rPr>
        <w:t></w:t>
      </w:r>
      <w:r w:rsidRPr="00925942">
        <w:rPr>
          <w:lang w:val="ru-RU"/>
        </w:rPr>
        <w:t xml:space="preserve"> </w:t>
      </w:r>
      <w:proofErr w:type="spellStart"/>
      <w:r w:rsidRPr="00925942">
        <w:rPr>
          <w:i/>
          <w:vertAlign w:val="subscript"/>
        </w:rPr>
        <w:t>pr</w:t>
      </w:r>
      <w:proofErr w:type="spellEnd"/>
      <w:r w:rsidRPr="00925942">
        <w:rPr>
          <w:i/>
          <w:lang w:val="ru-RU"/>
        </w:rPr>
        <w:t xml:space="preserve"> </w:t>
      </w:r>
      <w:r w:rsidRPr="00925942">
        <w:rPr>
          <w:lang w:val="ru-RU"/>
        </w:rPr>
        <w:t>(</w:t>
      </w:r>
      <w:proofErr w:type="spellStart"/>
      <w:r w:rsidRPr="00925942">
        <w:rPr>
          <w:i/>
        </w:rPr>
        <w:t>kT</w:t>
      </w:r>
      <w:proofErr w:type="spellEnd"/>
      <w:r w:rsidRPr="00925942">
        <w:rPr>
          <w:i/>
          <w:lang w:val="ru-RU"/>
        </w:rPr>
        <w:t xml:space="preserve"> </w:t>
      </w:r>
      <w:r w:rsidRPr="00925942">
        <w:rPr>
          <w:lang w:val="ru-RU"/>
        </w:rPr>
        <w:t xml:space="preserve">) </w:t>
      </w:r>
      <w:r w:rsidRPr="00925942">
        <w:rPr>
          <w:rFonts w:ascii="Symbol" w:hAnsi="Symbol"/>
        </w:rPr>
        <w:t></w:t>
      </w:r>
      <w:r w:rsidRPr="00925942">
        <w:rPr>
          <w:lang w:val="ru-RU"/>
        </w:rPr>
        <w:t xml:space="preserve"> </w:t>
      </w:r>
      <w:r w:rsidRPr="00925942">
        <w:rPr>
          <w:rFonts w:ascii="Symbol" w:hAnsi="Symbol"/>
        </w:rPr>
        <w:t></w:t>
      </w:r>
      <w:r w:rsidRPr="00925942">
        <w:rPr>
          <w:lang w:val="ru-RU"/>
        </w:rPr>
        <w:t>(</w:t>
      </w:r>
      <w:proofErr w:type="spellStart"/>
      <w:r w:rsidRPr="00925942">
        <w:rPr>
          <w:i/>
        </w:rPr>
        <w:t>kT</w:t>
      </w:r>
      <w:proofErr w:type="spellEnd"/>
      <w:r w:rsidRPr="00925942">
        <w:rPr>
          <w:i/>
          <w:lang w:val="ru-RU"/>
        </w:rPr>
        <w:t xml:space="preserve"> </w:t>
      </w:r>
      <w:r w:rsidRPr="00925942">
        <w:rPr>
          <w:lang w:val="ru-RU"/>
        </w:rPr>
        <w:t xml:space="preserve">) </w:t>
      </w:r>
      <w:r w:rsidRPr="00925942">
        <w:rPr>
          <w:sz w:val="32"/>
          <w:lang w:val="ru-RU"/>
        </w:rPr>
        <w:t>.</w:t>
      </w:r>
    </w:p>
    <w:p w:rsidR="00925942" w:rsidRPr="004D2045" w:rsidRDefault="00925942" w:rsidP="00925942">
      <w:pPr>
        <w:pStyle w:val="a7"/>
        <w:spacing w:before="230" w:line="362" w:lineRule="auto"/>
        <w:ind w:left="215" w:firstLine="710"/>
        <w:rPr>
          <w:lang w:val="ru-RU"/>
        </w:rPr>
      </w:pPr>
      <w:r w:rsidRPr="004D2045">
        <w:rPr>
          <w:lang w:val="ru-RU"/>
        </w:rPr>
        <w:t xml:space="preserve">Шляхом </w:t>
      </w:r>
      <w:proofErr w:type="spellStart"/>
      <w:r w:rsidRPr="004D2045">
        <w:rPr>
          <w:lang w:val="ru-RU"/>
        </w:rPr>
        <w:t>диференціювання</w:t>
      </w:r>
      <w:proofErr w:type="spellEnd"/>
      <w:r w:rsidRPr="004D2045">
        <w:rPr>
          <w:lang w:val="ru-RU"/>
        </w:rPr>
        <w:t xml:space="preserve"> кута пов</w:t>
      </w:r>
      <w:r>
        <w:rPr>
          <w:lang w:val="ru-RU"/>
        </w:rPr>
        <w:t xml:space="preserve">ороту </w:t>
      </w:r>
      <w:proofErr w:type="spellStart"/>
      <w:r>
        <w:rPr>
          <w:lang w:val="ru-RU"/>
        </w:rPr>
        <w:t>визначається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кутова</w:t>
      </w:r>
      <w:proofErr w:type="spellEnd"/>
      <w:r>
        <w:rPr>
          <w:lang w:val="ru-RU"/>
        </w:rPr>
        <w:t xml:space="preserve"> </w:t>
      </w:r>
      <w:r w:rsidRPr="00925942">
        <w:t>швидкість</w:t>
      </w:r>
      <w:r w:rsidRPr="004D2045">
        <w:rPr>
          <w:lang w:val="ru-RU"/>
        </w:rPr>
        <w:t xml:space="preserve"> ланки:</w:t>
      </w:r>
    </w:p>
    <w:p w:rsidR="00925942" w:rsidRDefault="00925942" w:rsidP="00925942">
      <w:pPr>
        <w:pStyle w:val="a7"/>
        <w:spacing w:line="360" w:lineRule="auto"/>
        <w:ind w:left="215" w:right="233" w:firstLine="724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5B8B0B" wp14:editId="3EF1FEE9">
            <wp:extent cx="2370664" cy="4889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5847" t="67106" r="36820" b="22867"/>
                    <a:stretch/>
                  </pic:blipFill>
                  <pic:spPr bwMode="auto">
                    <a:xfrm>
                      <a:off x="0" y="0"/>
                      <a:ext cx="2416075" cy="49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51" w:rsidRPr="004D2045" w:rsidRDefault="00F30851" w:rsidP="00F30851">
      <w:pPr>
        <w:pStyle w:val="a7"/>
        <w:spacing w:line="360" w:lineRule="auto"/>
        <w:ind w:firstLine="709"/>
        <w:rPr>
          <w:lang w:val="ru-RU"/>
        </w:rPr>
      </w:pPr>
      <w:proofErr w:type="spellStart"/>
      <w:r w:rsidRPr="004D2045">
        <w:rPr>
          <w:lang w:val="ru-RU"/>
        </w:rPr>
        <w:t>Коригуючі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пристрої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визначають</w:t>
      </w:r>
      <w:proofErr w:type="spellEnd"/>
      <w:r w:rsidRPr="004D2045">
        <w:rPr>
          <w:lang w:val="ru-RU"/>
        </w:rPr>
        <w:t xml:space="preserve"> закон </w:t>
      </w:r>
      <w:proofErr w:type="spellStart"/>
      <w:r w:rsidRPr="004D2045">
        <w:rPr>
          <w:lang w:val="ru-RU"/>
        </w:rPr>
        <w:t>керування</w:t>
      </w:r>
      <w:proofErr w:type="spellEnd"/>
      <w:r w:rsidRPr="004D2045">
        <w:rPr>
          <w:lang w:val="ru-RU"/>
        </w:rPr>
        <w:t xml:space="preserve">, за </w:t>
      </w:r>
      <w:proofErr w:type="spellStart"/>
      <w:r w:rsidRPr="004D2045">
        <w:rPr>
          <w:lang w:val="ru-RU"/>
        </w:rPr>
        <w:t>яким</w:t>
      </w:r>
      <w:proofErr w:type="spellEnd"/>
      <w:r w:rsidRPr="004D2045">
        <w:rPr>
          <w:lang w:val="ru-RU"/>
        </w:rPr>
        <w:t xml:space="preserve"> в </w:t>
      </w:r>
      <w:proofErr w:type="spellStart"/>
      <w:r w:rsidRPr="004D2045">
        <w:rPr>
          <w:lang w:val="ru-RU"/>
        </w:rPr>
        <w:t>залежно</w:t>
      </w:r>
      <w:proofErr w:type="spellEnd"/>
      <w:r w:rsidRPr="004D2045">
        <w:rPr>
          <w:lang w:val="ru-RU"/>
        </w:rPr>
        <w:t xml:space="preserve">- </w:t>
      </w:r>
      <w:proofErr w:type="spellStart"/>
      <w:r w:rsidRPr="004D2045">
        <w:rPr>
          <w:lang w:val="ru-RU"/>
        </w:rPr>
        <w:t>сті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від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величини</w:t>
      </w:r>
      <w:proofErr w:type="spellEnd"/>
      <w:r w:rsidRPr="004D2045">
        <w:rPr>
          <w:lang w:val="ru-RU"/>
        </w:rPr>
        <w:t xml:space="preserve"> </w:t>
      </w:r>
      <w:proofErr w:type="spellStart"/>
      <w:proofErr w:type="gramStart"/>
      <w:r w:rsidRPr="004D2045">
        <w:rPr>
          <w:lang w:val="ru-RU"/>
        </w:rPr>
        <w:t>помилки</w:t>
      </w:r>
      <w:proofErr w:type="spellEnd"/>
      <w:r w:rsidRPr="004D2045">
        <w:rPr>
          <w:lang w:val="ru-RU"/>
        </w:rPr>
        <w:t xml:space="preserve"> </w:t>
      </w:r>
      <w:r>
        <w:rPr>
          <w:rFonts w:ascii="Symbol" w:hAnsi="Symbol"/>
        </w:rPr>
        <w:t></w:t>
      </w:r>
      <w:r w:rsidRPr="004D2045">
        <w:rPr>
          <w:lang w:val="ru-RU"/>
        </w:rPr>
        <w:t xml:space="preserve"> та</w:t>
      </w:r>
      <w:proofErr w:type="gram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кутової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швидкості</w:t>
      </w:r>
      <w:proofErr w:type="spellEnd"/>
      <w:r w:rsidRPr="004D2045">
        <w:rPr>
          <w:lang w:val="ru-RU"/>
        </w:rPr>
        <w:t xml:space="preserve"> </w:t>
      </w:r>
      <w:r>
        <w:rPr>
          <w:rFonts w:ascii="Symbol" w:hAnsi="Symbol"/>
        </w:rPr>
        <w:t></w:t>
      </w:r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формується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керуюче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діяння</w:t>
      </w:r>
      <w:proofErr w:type="spellEnd"/>
      <w:r w:rsidRPr="004D2045">
        <w:rPr>
          <w:lang w:val="ru-RU"/>
        </w:rPr>
        <w:t xml:space="preserve"> </w:t>
      </w:r>
      <w:r>
        <w:rPr>
          <w:i/>
        </w:rPr>
        <w:t>u</w:t>
      </w:r>
      <w:r w:rsidRPr="004D2045">
        <w:rPr>
          <w:lang w:val="ru-RU"/>
        </w:rPr>
        <w:t xml:space="preserve">, яке </w:t>
      </w:r>
      <w:proofErr w:type="spellStart"/>
      <w:r w:rsidRPr="004D2045">
        <w:rPr>
          <w:lang w:val="ru-RU"/>
        </w:rPr>
        <w:t>подається</w:t>
      </w:r>
      <w:proofErr w:type="spellEnd"/>
      <w:r w:rsidRPr="004D2045">
        <w:rPr>
          <w:lang w:val="ru-RU"/>
        </w:rPr>
        <w:t xml:space="preserve"> у </w:t>
      </w:r>
      <w:proofErr w:type="spellStart"/>
      <w:r w:rsidRPr="004D2045">
        <w:rPr>
          <w:lang w:val="ru-RU"/>
        </w:rPr>
        <w:t>вигляді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напруги</w:t>
      </w:r>
      <w:proofErr w:type="spellEnd"/>
      <w:r w:rsidRPr="004D2045">
        <w:rPr>
          <w:lang w:val="ru-RU"/>
        </w:rPr>
        <w:t xml:space="preserve"> на </w:t>
      </w:r>
      <w:proofErr w:type="spellStart"/>
      <w:r w:rsidRPr="004D2045">
        <w:rPr>
          <w:lang w:val="ru-RU"/>
        </w:rPr>
        <w:t>електродвигун</w:t>
      </w:r>
      <w:proofErr w:type="spellEnd"/>
      <w:r w:rsidRPr="004D2045">
        <w:rPr>
          <w:lang w:val="ru-RU"/>
        </w:rPr>
        <w:t xml:space="preserve"> [3].</w:t>
      </w:r>
    </w:p>
    <w:p w:rsidR="00F30851" w:rsidRDefault="00F30851" w:rsidP="00F30851">
      <w:pPr>
        <w:pStyle w:val="a7"/>
        <w:spacing w:line="360" w:lineRule="auto"/>
        <w:ind w:left="215" w:right="233" w:firstLine="724"/>
        <w:rPr>
          <w:lang w:val="ru-RU"/>
        </w:rPr>
      </w:pPr>
    </w:p>
    <w:p w:rsidR="00F30851" w:rsidRPr="00F30851" w:rsidRDefault="00F30851" w:rsidP="00891BEC">
      <w:pPr>
        <w:pStyle w:val="a7"/>
        <w:spacing w:line="360" w:lineRule="auto"/>
        <w:ind w:left="215" w:right="232" w:firstLine="726"/>
        <w:outlineLvl w:val="0"/>
        <w:rPr>
          <w:b/>
          <w:lang w:val="ru-RU"/>
        </w:rPr>
      </w:pPr>
      <w:bookmarkStart w:id="26" w:name="_Toc514710927"/>
      <w:r w:rsidRPr="00F30851">
        <w:rPr>
          <w:b/>
          <w:lang w:val="ru-RU"/>
        </w:rPr>
        <w:t>3.2.</w:t>
      </w:r>
      <w:r w:rsidRPr="00F30851">
        <w:rPr>
          <w:b/>
          <w:lang w:val="ru-RU"/>
        </w:rPr>
        <w:tab/>
      </w:r>
      <w:proofErr w:type="spellStart"/>
      <w:r w:rsidRPr="00F30851">
        <w:rPr>
          <w:b/>
          <w:lang w:val="ru-RU"/>
        </w:rPr>
        <w:t>Побудова</w:t>
      </w:r>
      <w:proofErr w:type="spellEnd"/>
      <w:r w:rsidRPr="00F30851">
        <w:rPr>
          <w:b/>
          <w:lang w:val="ru-RU"/>
        </w:rPr>
        <w:t xml:space="preserve"> </w:t>
      </w:r>
      <w:proofErr w:type="spellStart"/>
      <w:r w:rsidRPr="00F30851">
        <w:rPr>
          <w:b/>
          <w:lang w:val="ru-RU"/>
        </w:rPr>
        <w:t>динамічної</w:t>
      </w:r>
      <w:proofErr w:type="spellEnd"/>
      <w:r w:rsidRPr="00F30851">
        <w:rPr>
          <w:b/>
          <w:lang w:val="ru-RU"/>
        </w:rPr>
        <w:t xml:space="preserve"> </w:t>
      </w:r>
      <w:proofErr w:type="spellStart"/>
      <w:r w:rsidRPr="00F30851">
        <w:rPr>
          <w:b/>
          <w:lang w:val="ru-RU"/>
        </w:rPr>
        <w:t>структурної</w:t>
      </w:r>
      <w:proofErr w:type="spellEnd"/>
      <w:r w:rsidRPr="00F30851">
        <w:rPr>
          <w:b/>
          <w:lang w:val="ru-RU"/>
        </w:rPr>
        <w:t xml:space="preserve"> </w:t>
      </w:r>
      <w:proofErr w:type="spellStart"/>
      <w:r w:rsidRPr="00F30851">
        <w:rPr>
          <w:b/>
          <w:lang w:val="ru-RU"/>
        </w:rPr>
        <w:t>схеми</w:t>
      </w:r>
      <w:proofErr w:type="spellEnd"/>
      <w:r w:rsidRPr="00F30851">
        <w:rPr>
          <w:b/>
          <w:lang w:val="ru-RU"/>
        </w:rPr>
        <w:t xml:space="preserve"> </w:t>
      </w:r>
      <w:proofErr w:type="spellStart"/>
      <w:r w:rsidRPr="00F30851">
        <w:rPr>
          <w:b/>
          <w:lang w:val="ru-RU"/>
        </w:rPr>
        <w:t>системи</w:t>
      </w:r>
      <w:proofErr w:type="spellEnd"/>
      <w:r w:rsidRPr="00F30851">
        <w:rPr>
          <w:b/>
          <w:lang w:val="ru-RU"/>
        </w:rPr>
        <w:t xml:space="preserve"> </w:t>
      </w:r>
      <w:proofErr w:type="spellStart"/>
      <w:r w:rsidRPr="00F30851">
        <w:rPr>
          <w:b/>
          <w:lang w:val="ru-RU"/>
        </w:rPr>
        <w:t>керування</w:t>
      </w:r>
      <w:bookmarkEnd w:id="26"/>
      <w:proofErr w:type="spellEnd"/>
    </w:p>
    <w:p w:rsidR="00F30851" w:rsidRPr="00F30851" w:rsidRDefault="00F30851" w:rsidP="00F30851">
      <w:pPr>
        <w:pStyle w:val="a7"/>
        <w:spacing w:line="360" w:lineRule="auto"/>
        <w:ind w:left="215" w:right="233" w:firstLine="724"/>
        <w:rPr>
          <w:lang w:val="ru-RU"/>
        </w:rPr>
      </w:pPr>
    </w:p>
    <w:p w:rsidR="00F30851" w:rsidRDefault="00F30851" w:rsidP="00F30851">
      <w:pPr>
        <w:pStyle w:val="a7"/>
        <w:spacing w:line="360" w:lineRule="auto"/>
        <w:ind w:left="215" w:right="233" w:firstLine="724"/>
        <w:rPr>
          <w:lang w:val="ru-RU"/>
        </w:rPr>
      </w:pPr>
      <w:proofErr w:type="spellStart"/>
      <w:r w:rsidRPr="00F30851">
        <w:rPr>
          <w:lang w:val="ru-RU"/>
        </w:rPr>
        <w:t>Динамічна</w:t>
      </w:r>
      <w:proofErr w:type="spellEnd"/>
      <w:r w:rsidRPr="00F30851">
        <w:rPr>
          <w:lang w:val="ru-RU"/>
        </w:rPr>
        <w:t xml:space="preserve"> структурна схема </w:t>
      </w:r>
      <w:proofErr w:type="spellStart"/>
      <w:r w:rsidRPr="00F30851">
        <w:rPr>
          <w:lang w:val="ru-RU"/>
        </w:rPr>
        <w:t>системи</w:t>
      </w:r>
      <w:proofErr w:type="spellEnd"/>
      <w:r w:rsidRPr="00F30851">
        <w:rPr>
          <w:lang w:val="ru-RU"/>
        </w:rPr>
        <w:t xml:space="preserve"> </w:t>
      </w:r>
      <w:proofErr w:type="spellStart"/>
      <w:r w:rsidRPr="00F30851">
        <w:rPr>
          <w:lang w:val="ru-RU"/>
        </w:rPr>
        <w:t>керування</w:t>
      </w:r>
      <w:proofErr w:type="spellEnd"/>
      <w:r w:rsidRPr="00F30851">
        <w:rPr>
          <w:lang w:val="ru-RU"/>
        </w:rPr>
        <w:t xml:space="preserve"> </w:t>
      </w:r>
      <w:proofErr w:type="spellStart"/>
      <w:r w:rsidRPr="00F30851">
        <w:rPr>
          <w:lang w:val="ru-RU"/>
        </w:rPr>
        <w:t>електроприводом</w:t>
      </w:r>
      <w:proofErr w:type="spellEnd"/>
      <w:r w:rsidRPr="00F30851">
        <w:rPr>
          <w:lang w:val="ru-RU"/>
        </w:rPr>
        <w:t xml:space="preserve"> повороту ланки </w:t>
      </w:r>
      <w:proofErr w:type="spellStart"/>
      <w:r w:rsidRPr="00F30851">
        <w:rPr>
          <w:lang w:val="ru-RU"/>
        </w:rPr>
        <w:t>маніпулятора</w:t>
      </w:r>
      <w:proofErr w:type="spellEnd"/>
      <w:r w:rsidRPr="00F30851">
        <w:rPr>
          <w:lang w:val="ru-RU"/>
        </w:rPr>
        <w:t xml:space="preserve"> [3] наведена на рис. 21.</w:t>
      </w:r>
    </w:p>
    <w:p w:rsidR="00F30851" w:rsidRDefault="00F30851" w:rsidP="00F30851">
      <w:pPr>
        <w:pStyle w:val="a7"/>
        <w:spacing w:line="360" w:lineRule="auto"/>
        <w:ind w:left="215" w:right="233" w:firstLine="724"/>
        <w:rPr>
          <w:lang w:val="ru-RU"/>
        </w:rPr>
      </w:pPr>
    </w:p>
    <w:p w:rsidR="00F30851" w:rsidRDefault="00F30851" w:rsidP="00F30851">
      <w:pPr>
        <w:pStyle w:val="a7"/>
        <w:spacing w:line="360" w:lineRule="auto"/>
        <w:ind w:left="215" w:right="233" w:firstLine="72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4CD0948" wp14:editId="28EA0ACA">
            <wp:extent cx="5252483" cy="2393787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4097" t="17913" r="5259" b="8611"/>
                    <a:stretch/>
                  </pic:blipFill>
                  <pic:spPr bwMode="auto">
                    <a:xfrm>
                      <a:off x="0" y="0"/>
                      <a:ext cx="5259475" cy="239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851" w:rsidRPr="00F30851" w:rsidRDefault="00F30851" w:rsidP="00F30851">
      <w:pPr>
        <w:pStyle w:val="a7"/>
        <w:spacing w:line="360" w:lineRule="auto"/>
        <w:ind w:left="215" w:right="233" w:firstLine="724"/>
        <w:jc w:val="center"/>
        <w:rPr>
          <w:lang w:val="ru-RU"/>
        </w:rPr>
      </w:pPr>
      <w:r w:rsidRPr="00F30851">
        <w:rPr>
          <w:lang w:val="ru-RU"/>
        </w:rPr>
        <w:t xml:space="preserve">Рис. 21. </w:t>
      </w:r>
      <w:proofErr w:type="spellStart"/>
      <w:r w:rsidRPr="00F30851">
        <w:rPr>
          <w:lang w:val="ru-RU"/>
        </w:rPr>
        <w:t>Динамічна</w:t>
      </w:r>
      <w:proofErr w:type="spellEnd"/>
      <w:r w:rsidRPr="00F30851">
        <w:rPr>
          <w:lang w:val="ru-RU"/>
        </w:rPr>
        <w:t xml:space="preserve"> структурна схема </w:t>
      </w:r>
      <w:proofErr w:type="spellStart"/>
      <w:r w:rsidRPr="00F30851">
        <w:rPr>
          <w:lang w:val="ru-RU"/>
        </w:rPr>
        <w:t>системи</w:t>
      </w:r>
      <w:proofErr w:type="spellEnd"/>
      <w:r w:rsidRPr="00F30851">
        <w:rPr>
          <w:lang w:val="ru-RU"/>
        </w:rPr>
        <w:t xml:space="preserve"> автоматичного </w:t>
      </w:r>
      <w:proofErr w:type="spellStart"/>
      <w:r w:rsidRPr="00F30851">
        <w:rPr>
          <w:lang w:val="ru-RU"/>
        </w:rPr>
        <w:t>керування</w:t>
      </w:r>
      <w:proofErr w:type="spellEnd"/>
    </w:p>
    <w:p w:rsidR="00F30851" w:rsidRDefault="00F30851" w:rsidP="00F30851">
      <w:pPr>
        <w:pStyle w:val="a7"/>
        <w:spacing w:line="360" w:lineRule="auto"/>
        <w:ind w:left="215" w:right="233" w:firstLine="724"/>
        <w:jc w:val="center"/>
        <w:rPr>
          <w:lang w:val="ru-RU"/>
        </w:rPr>
      </w:pPr>
      <w:r w:rsidRPr="00F30851">
        <w:rPr>
          <w:lang w:val="ru-RU"/>
        </w:rPr>
        <w:t xml:space="preserve">кутом повороту ланки </w:t>
      </w:r>
      <w:proofErr w:type="spellStart"/>
      <w:r w:rsidRPr="00F30851">
        <w:rPr>
          <w:lang w:val="ru-RU"/>
        </w:rPr>
        <w:t>маніпулятора</w:t>
      </w:r>
      <w:proofErr w:type="spellEnd"/>
    </w:p>
    <w:p w:rsidR="00F30851" w:rsidRDefault="00F30851" w:rsidP="00F30851">
      <w:pPr>
        <w:pStyle w:val="a7"/>
        <w:spacing w:line="360" w:lineRule="auto"/>
        <w:ind w:left="215" w:right="233" w:firstLine="724"/>
        <w:jc w:val="center"/>
        <w:rPr>
          <w:lang w:val="ru-RU"/>
        </w:rPr>
      </w:pPr>
    </w:p>
    <w:p w:rsidR="00F30851" w:rsidRDefault="00F30851" w:rsidP="00F30851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F30851">
        <w:rPr>
          <w:szCs w:val="28"/>
          <w:lang w:val="ru-RU"/>
        </w:rPr>
        <w:t xml:space="preserve">На </w:t>
      </w:r>
      <w:proofErr w:type="spellStart"/>
      <w:r w:rsidRPr="00F30851">
        <w:rPr>
          <w:szCs w:val="28"/>
          <w:lang w:val="ru-RU"/>
        </w:rPr>
        <w:t>схемі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позначено</w:t>
      </w:r>
      <w:proofErr w:type="spellEnd"/>
      <w:r w:rsidRPr="00F30851">
        <w:rPr>
          <w:szCs w:val="28"/>
          <w:lang w:val="ru-RU"/>
        </w:rPr>
        <w:t xml:space="preserve">: </w:t>
      </w:r>
      <w:proofErr w:type="spellStart"/>
      <w:r w:rsidRPr="00F30851">
        <w:rPr>
          <w:i/>
          <w:iCs/>
          <w:szCs w:val="28"/>
          <w:lang w:val="ru-RU"/>
        </w:rPr>
        <w:t>Ws</w:t>
      </w:r>
      <w:proofErr w:type="spellEnd"/>
      <w:r w:rsidRPr="00F30851">
        <w:rPr>
          <w:i/>
          <w:iCs/>
          <w:szCs w:val="28"/>
          <w:lang w:val="ru-RU"/>
        </w:rPr>
        <w:t xml:space="preserve"> </w:t>
      </w:r>
      <w:r>
        <w:rPr>
          <w:szCs w:val="28"/>
          <w:lang w:val="ru-RU"/>
        </w:rPr>
        <w:t>(</w:t>
      </w:r>
      <w:r w:rsidRPr="00F30851">
        <w:rPr>
          <w:i/>
          <w:iCs/>
          <w:szCs w:val="28"/>
          <w:lang w:val="ru-RU"/>
        </w:rPr>
        <w:t>p</w:t>
      </w:r>
      <w:r w:rsidRPr="00F30851">
        <w:rPr>
          <w:szCs w:val="28"/>
          <w:lang w:val="ru-RU"/>
        </w:rPr>
        <w:t xml:space="preserve">) − </w:t>
      </w:r>
      <w:proofErr w:type="spellStart"/>
      <w:r w:rsidRPr="00F30851">
        <w:rPr>
          <w:szCs w:val="28"/>
          <w:lang w:val="ru-RU"/>
        </w:rPr>
        <w:t>передавальна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функція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послідовного</w:t>
      </w:r>
      <w:proofErr w:type="spellEnd"/>
      <w:r w:rsidRPr="00F30851">
        <w:rPr>
          <w:szCs w:val="28"/>
          <w:lang w:val="ru-RU"/>
        </w:rPr>
        <w:t xml:space="preserve"> (</w:t>
      </w:r>
      <w:proofErr w:type="spellStart"/>
      <w:r w:rsidRPr="00F30851">
        <w:rPr>
          <w:szCs w:val="28"/>
          <w:lang w:val="ru-RU"/>
        </w:rPr>
        <w:t>serial</w:t>
      </w:r>
      <w:proofErr w:type="spellEnd"/>
      <w:r w:rsidRPr="00F30851">
        <w:rPr>
          <w:szCs w:val="28"/>
          <w:lang w:val="ru-RU"/>
        </w:rPr>
        <w:t>)</w:t>
      </w:r>
      <w:r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коригуючого</w:t>
      </w:r>
      <w:proofErr w:type="spellEnd"/>
      <w:r w:rsidRPr="00F30851">
        <w:rPr>
          <w:szCs w:val="28"/>
          <w:lang w:val="ru-RU"/>
        </w:rPr>
        <w:t xml:space="preserve"> пристрою; </w:t>
      </w:r>
      <w:proofErr w:type="spellStart"/>
      <w:r w:rsidRPr="00F30851">
        <w:rPr>
          <w:i/>
          <w:iCs/>
          <w:szCs w:val="28"/>
          <w:lang w:val="ru-RU"/>
        </w:rPr>
        <w:t>Wp</w:t>
      </w:r>
      <w:proofErr w:type="spellEnd"/>
      <w:r w:rsidRPr="00F30851">
        <w:rPr>
          <w:i/>
          <w:iCs/>
          <w:szCs w:val="28"/>
          <w:lang w:val="ru-RU"/>
        </w:rPr>
        <w:t xml:space="preserve"> </w:t>
      </w:r>
      <w:r>
        <w:rPr>
          <w:szCs w:val="28"/>
          <w:lang w:val="ru-RU"/>
        </w:rPr>
        <w:t>(</w:t>
      </w:r>
      <w:r w:rsidRPr="00F30851">
        <w:rPr>
          <w:i/>
          <w:iCs/>
          <w:szCs w:val="28"/>
          <w:lang w:val="ru-RU"/>
        </w:rPr>
        <w:t>p</w:t>
      </w:r>
      <w:r w:rsidRPr="00F30851">
        <w:rPr>
          <w:szCs w:val="28"/>
          <w:lang w:val="ru-RU"/>
        </w:rPr>
        <w:t xml:space="preserve">) − </w:t>
      </w:r>
      <w:proofErr w:type="spellStart"/>
      <w:r w:rsidRPr="00F30851">
        <w:rPr>
          <w:szCs w:val="28"/>
          <w:lang w:val="ru-RU"/>
        </w:rPr>
        <w:t>передавальна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функція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паралельного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коригуючого</w:t>
      </w:r>
      <w:proofErr w:type="spellEnd"/>
      <w:r w:rsidRPr="00F30851">
        <w:rPr>
          <w:szCs w:val="28"/>
          <w:lang w:val="ru-RU"/>
        </w:rPr>
        <w:t xml:space="preserve"> пристрою; </w:t>
      </w:r>
      <w:proofErr w:type="spellStart"/>
      <w:r w:rsidRPr="00F30851">
        <w:rPr>
          <w:i/>
          <w:iCs/>
          <w:szCs w:val="28"/>
          <w:lang w:val="ru-RU"/>
        </w:rPr>
        <w:t>M</w:t>
      </w:r>
      <w:r w:rsidRPr="00F30851">
        <w:rPr>
          <w:i/>
          <w:iCs/>
          <w:szCs w:val="28"/>
          <w:vertAlign w:val="subscript"/>
          <w:lang w:val="ru-RU"/>
        </w:rPr>
        <w:t>dist</w:t>
      </w:r>
      <w:proofErr w:type="spellEnd"/>
      <w:r w:rsidRPr="00F30851">
        <w:rPr>
          <w:i/>
          <w:iCs/>
          <w:szCs w:val="28"/>
          <w:lang w:val="ru-RU"/>
        </w:rPr>
        <w:t xml:space="preserve"> </w:t>
      </w:r>
      <w:r w:rsidRPr="00F30851">
        <w:rPr>
          <w:szCs w:val="28"/>
          <w:lang w:val="ru-RU"/>
        </w:rPr>
        <w:t xml:space="preserve">− </w:t>
      </w:r>
      <w:proofErr w:type="spellStart"/>
      <w:r w:rsidRPr="00F30851">
        <w:rPr>
          <w:szCs w:val="28"/>
          <w:lang w:val="ru-RU"/>
        </w:rPr>
        <w:t>збурюючий</w:t>
      </w:r>
      <w:proofErr w:type="spellEnd"/>
      <w:r w:rsidRPr="00F30851">
        <w:rPr>
          <w:szCs w:val="28"/>
          <w:lang w:val="ru-RU"/>
        </w:rPr>
        <w:t xml:space="preserve"> (</w:t>
      </w:r>
      <w:proofErr w:type="spellStart"/>
      <w:r w:rsidRPr="00F30851">
        <w:rPr>
          <w:szCs w:val="28"/>
          <w:lang w:val="ru-RU"/>
        </w:rPr>
        <w:t>disturbing</w:t>
      </w:r>
      <w:proofErr w:type="spellEnd"/>
      <w:r w:rsidRPr="00F30851">
        <w:rPr>
          <w:szCs w:val="28"/>
          <w:lang w:val="ru-RU"/>
        </w:rPr>
        <w:t xml:space="preserve">) момент; </w:t>
      </w:r>
      <w:r w:rsidRPr="00F30851">
        <w:rPr>
          <w:rFonts w:ascii="Symbol" w:hAnsi="Symbol"/>
        </w:rPr>
        <w:t></w:t>
      </w:r>
      <w:r w:rsidRPr="00F30851">
        <w:rPr>
          <w:i/>
          <w:vertAlign w:val="subscript"/>
        </w:rPr>
        <w:t>m</w:t>
      </w:r>
      <w:r w:rsidRPr="00F30851">
        <w:rPr>
          <w:i/>
          <w:iCs/>
          <w:sz w:val="32"/>
          <w:szCs w:val="28"/>
          <w:lang w:val="ru-RU"/>
        </w:rPr>
        <w:t xml:space="preserve"> </w:t>
      </w:r>
      <w:r w:rsidRPr="00F30851">
        <w:rPr>
          <w:szCs w:val="28"/>
          <w:lang w:val="ru-RU"/>
        </w:rPr>
        <w:t xml:space="preserve">− </w:t>
      </w:r>
      <w:proofErr w:type="spellStart"/>
      <w:r w:rsidRPr="00F30851">
        <w:rPr>
          <w:szCs w:val="28"/>
          <w:lang w:val="ru-RU"/>
        </w:rPr>
        <w:t>кутова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швидкість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двигуна</w:t>
      </w:r>
      <w:proofErr w:type="spellEnd"/>
      <w:r w:rsidRPr="00F30851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</w:p>
    <w:p w:rsidR="00F30851" w:rsidRDefault="00F30851" w:rsidP="00F30851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F30851">
        <w:rPr>
          <w:szCs w:val="28"/>
          <w:lang w:val="ru-RU"/>
        </w:rPr>
        <w:t xml:space="preserve">На </w:t>
      </w:r>
      <w:proofErr w:type="spellStart"/>
      <w:r w:rsidRPr="00F30851">
        <w:rPr>
          <w:szCs w:val="28"/>
          <w:lang w:val="ru-RU"/>
        </w:rPr>
        <w:t>даний</w:t>
      </w:r>
      <w:proofErr w:type="spellEnd"/>
      <w:r w:rsidRPr="00F30851">
        <w:rPr>
          <w:szCs w:val="28"/>
          <w:lang w:val="ru-RU"/>
        </w:rPr>
        <w:t xml:space="preserve"> момент </w:t>
      </w:r>
      <w:proofErr w:type="spellStart"/>
      <w:r w:rsidRPr="00F30851">
        <w:rPr>
          <w:szCs w:val="28"/>
          <w:lang w:val="ru-RU"/>
        </w:rPr>
        <w:t>наведені</w:t>
      </w:r>
      <w:proofErr w:type="spellEnd"/>
      <w:r w:rsidRPr="00F30851">
        <w:rPr>
          <w:szCs w:val="28"/>
          <w:lang w:val="ru-RU"/>
        </w:rPr>
        <w:t xml:space="preserve"> на </w:t>
      </w:r>
      <w:proofErr w:type="spellStart"/>
      <w:r w:rsidRPr="00F30851">
        <w:rPr>
          <w:szCs w:val="28"/>
          <w:lang w:val="ru-RU"/>
        </w:rPr>
        <w:t>схемі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динамічні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параметри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незмінної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частини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системи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керування</w:t>
      </w:r>
      <w:proofErr w:type="spellEnd"/>
      <w:r w:rsidRPr="00F30851">
        <w:rPr>
          <w:szCs w:val="28"/>
          <w:lang w:val="ru-RU"/>
        </w:rPr>
        <w:t xml:space="preserve"> (</w:t>
      </w:r>
      <w:proofErr w:type="spellStart"/>
      <w:r w:rsidRPr="00F30851">
        <w:rPr>
          <w:szCs w:val="28"/>
          <w:lang w:val="ru-RU"/>
        </w:rPr>
        <w:t>двигуна</w:t>
      </w:r>
      <w:proofErr w:type="spellEnd"/>
      <w:r w:rsidRPr="00F30851">
        <w:rPr>
          <w:szCs w:val="28"/>
          <w:lang w:val="ru-RU"/>
        </w:rPr>
        <w:t xml:space="preserve"> та редуктора) є </w:t>
      </w:r>
      <w:proofErr w:type="spellStart"/>
      <w:r w:rsidRPr="00F30851">
        <w:rPr>
          <w:szCs w:val="28"/>
          <w:lang w:val="ru-RU"/>
        </w:rPr>
        <w:t>відомими</w:t>
      </w:r>
      <w:proofErr w:type="spellEnd"/>
      <w:r w:rsidRPr="00F30851">
        <w:rPr>
          <w:szCs w:val="28"/>
          <w:lang w:val="ru-RU"/>
        </w:rPr>
        <w:t xml:space="preserve">, а </w:t>
      </w:r>
      <w:proofErr w:type="spellStart"/>
      <w:r w:rsidRPr="00F30851">
        <w:rPr>
          <w:szCs w:val="28"/>
          <w:lang w:val="ru-RU"/>
        </w:rPr>
        <w:t>передавальні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функції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коригуючих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пристроїв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будуть</w:t>
      </w:r>
      <w:proofErr w:type="spellEnd"/>
      <w:r w:rsidRPr="00F30851">
        <w:rPr>
          <w:szCs w:val="28"/>
          <w:lang w:val="ru-RU"/>
        </w:rPr>
        <w:t xml:space="preserve"> </w:t>
      </w:r>
      <w:proofErr w:type="spellStart"/>
      <w:r w:rsidRPr="00F30851">
        <w:rPr>
          <w:szCs w:val="28"/>
          <w:lang w:val="ru-RU"/>
        </w:rPr>
        <w:t>визначені</w:t>
      </w:r>
      <w:proofErr w:type="spellEnd"/>
      <w:r w:rsidRPr="00F30851">
        <w:rPr>
          <w:szCs w:val="28"/>
          <w:lang w:val="ru-RU"/>
        </w:rPr>
        <w:t xml:space="preserve"> в </w:t>
      </w:r>
      <w:proofErr w:type="spellStart"/>
      <w:r w:rsidRPr="00F30851">
        <w:rPr>
          <w:szCs w:val="28"/>
          <w:lang w:val="ru-RU"/>
        </w:rPr>
        <w:t>результаті</w:t>
      </w:r>
      <w:proofErr w:type="spellEnd"/>
      <w:r w:rsidRPr="00F30851">
        <w:rPr>
          <w:szCs w:val="28"/>
          <w:lang w:val="ru-RU"/>
        </w:rPr>
        <w:t xml:space="preserve"> синтезу.</w:t>
      </w:r>
    </w:p>
    <w:p w:rsidR="00AD24E8" w:rsidRDefault="00AD24E8" w:rsidP="00F30851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AD24E8" w:rsidRPr="00AD24E8" w:rsidRDefault="00AD24E8" w:rsidP="00AD24E8">
      <w:pPr>
        <w:autoSpaceDE w:val="0"/>
        <w:autoSpaceDN w:val="0"/>
        <w:adjustRightInd w:val="0"/>
        <w:spacing w:line="360" w:lineRule="auto"/>
        <w:ind w:firstLine="709"/>
        <w:outlineLvl w:val="0"/>
        <w:rPr>
          <w:b/>
          <w:szCs w:val="28"/>
          <w:lang w:val="ru-RU"/>
        </w:rPr>
      </w:pPr>
      <w:bookmarkStart w:id="27" w:name="_Toc514710928"/>
      <w:r w:rsidRPr="00AD24E8">
        <w:rPr>
          <w:b/>
          <w:szCs w:val="28"/>
          <w:lang w:val="ru-RU"/>
        </w:rPr>
        <w:t>3.3.</w:t>
      </w:r>
      <w:r w:rsidRPr="00AD24E8">
        <w:rPr>
          <w:b/>
          <w:szCs w:val="28"/>
          <w:lang w:val="ru-RU"/>
        </w:rPr>
        <w:tab/>
        <w:t xml:space="preserve">Синтез </w:t>
      </w:r>
      <w:proofErr w:type="spellStart"/>
      <w:r w:rsidRPr="00AD24E8">
        <w:rPr>
          <w:b/>
          <w:szCs w:val="28"/>
          <w:lang w:val="ru-RU"/>
        </w:rPr>
        <w:t>бажаних</w:t>
      </w:r>
      <w:proofErr w:type="spellEnd"/>
      <w:r w:rsidRPr="00AD24E8">
        <w:rPr>
          <w:b/>
          <w:szCs w:val="28"/>
          <w:lang w:val="ru-RU"/>
        </w:rPr>
        <w:t xml:space="preserve"> </w:t>
      </w:r>
      <w:proofErr w:type="spellStart"/>
      <w:r w:rsidRPr="00AD24E8">
        <w:rPr>
          <w:b/>
          <w:szCs w:val="28"/>
          <w:lang w:val="ru-RU"/>
        </w:rPr>
        <w:t>передавальних</w:t>
      </w:r>
      <w:proofErr w:type="spellEnd"/>
      <w:r w:rsidRPr="00AD24E8">
        <w:rPr>
          <w:b/>
          <w:szCs w:val="28"/>
          <w:lang w:val="ru-RU"/>
        </w:rPr>
        <w:t xml:space="preserve"> </w:t>
      </w:r>
      <w:proofErr w:type="spellStart"/>
      <w:r w:rsidRPr="00AD24E8">
        <w:rPr>
          <w:b/>
          <w:szCs w:val="28"/>
          <w:lang w:val="ru-RU"/>
        </w:rPr>
        <w:t>функцій</w:t>
      </w:r>
      <w:proofErr w:type="spellEnd"/>
      <w:r w:rsidRPr="00AD24E8">
        <w:rPr>
          <w:b/>
          <w:szCs w:val="28"/>
          <w:lang w:val="ru-RU"/>
        </w:rPr>
        <w:t xml:space="preserve"> систем </w:t>
      </w:r>
      <w:proofErr w:type="spellStart"/>
      <w:r w:rsidRPr="00AD24E8">
        <w:rPr>
          <w:b/>
          <w:szCs w:val="28"/>
          <w:lang w:val="ru-RU"/>
        </w:rPr>
        <w:t>керування</w:t>
      </w:r>
      <w:proofErr w:type="spellEnd"/>
      <w:r w:rsidRPr="00AD24E8">
        <w:rPr>
          <w:b/>
          <w:szCs w:val="28"/>
          <w:lang w:val="ru-RU"/>
        </w:rPr>
        <w:t xml:space="preserve"> </w:t>
      </w:r>
      <w:proofErr w:type="spellStart"/>
      <w:r w:rsidRPr="00AD24E8">
        <w:rPr>
          <w:b/>
          <w:szCs w:val="28"/>
          <w:lang w:val="ru-RU"/>
        </w:rPr>
        <w:t>електроприводами</w:t>
      </w:r>
      <w:proofErr w:type="spellEnd"/>
      <w:r w:rsidRPr="00AD24E8">
        <w:rPr>
          <w:b/>
          <w:szCs w:val="28"/>
          <w:lang w:val="ru-RU"/>
        </w:rPr>
        <w:t xml:space="preserve"> ланок</w:t>
      </w:r>
      <w:bookmarkEnd w:id="27"/>
    </w:p>
    <w:p w:rsidR="00AD24E8" w:rsidRPr="00AD24E8" w:rsidRDefault="00AD24E8" w:rsidP="00AD24E8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AD24E8" w:rsidRDefault="00AD24E8" w:rsidP="00AD24E8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proofErr w:type="spellStart"/>
      <w:r w:rsidRPr="00AD24E8">
        <w:rPr>
          <w:szCs w:val="28"/>
          <w:lang w:val="ru-RU"/>
        </w:rPr>
        <w:t>Згідно</w:t>
      </w:r>
      <w:proofErr w:type="spellEnd"/>
      <w:r w:rsidRPr="00AD24E8">
        <w:rPr>
          <w:szCs w:val="28"/>
          <w:lang w:val="ru-RU"/>
        </w:rPr>
        <w:t xml:space="preserve"> [1, 3], </w:t>
      </w:r>
      <w:proofErr w:type="spellStart"/>
      <w:r w:rsidRPr="00AD24E8">
        <w:rPr>
          <w:szCs w:val="28"/>
          <w:lang w:val="ru-RU"/>
        </w:rPr>
        <w:t>асимптотична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бажан</w:t>
      </w:r>
      <w:r>
        <w:rPr>
          <w:szCs w:val="28"/>
          <w:lang w:val="ru-RU"/>
        </w:rPr>
        <w:t>а</w:t>
      </w:r>
      <w:proofErr w:type="spellEnd"/>
      <w:r>
        <w:rPr>
          <w:szCs w:val="28"/>
          <w:lang w:val="ru-RU"/>
        </w:rPr>
        <w:t xml:space="preserve"> ЛАЧХ </w:t>
      </w:r>
      <w:proofErr w:type="spellStart"/>
      <w:r>
        <w:rPr>
          <w:szCs w:val="28"/>
          <w:lang w:val="ru-RU"/>
        </w:rPr>
        <w:t>розімкненої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системи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керу</w:t>
      </w:r>
      <w:r w:rsidRPr="00AD24E8">
        <w:rPr>
          <w:szCs w:val="28"/>
          <w:lang w:val="ru-RU"/>
        </w:rPr>
        <w:t>вання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рухом</w:t>
      </w:r>
      <w:proofErr w:type="spellEnd"/>
      <w:r w:rsidRPr="00AD24E8">
        <w:rPr>
          <w:szCs w:val="28"/>
          <w:lang w:val="ru-RU"/>
        </w:rPr>
        <w:t xml:space="preserve"> ланки </w:t>
      </w:r>
      <w:proofErr w:type="spellStart"/>
      <w:r w:rsidRPr="00AD24E8">
        <w:rPr>
          <w:szCs w:val="28"/>
          <w:lang w:val="ru-RU"/>
        </w:rPr>
        <w:t>маніпулятора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має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вигля</w:t>
      </w:r>
      <w:r>
        <w:rPr>
          <w:szCs w:val="28"/>
          <w:lang w:val="ru-RU"/>
        </w:rPr>
        <w:t>д</w:t>
      </w:r>
      <w:proofErr w:type="spellEnd"/>
      <w:r>
        <w:rPr>
          <w:szCs w:val="28"/>
          <w:lang w:val="ru-RU"/>
        </w:rPr>
        <w:t xml:space="preserve"> (рис. 22), а </w:t>
      </w:r>
      <w:proofErr w:type="spellStart"/>
      <w:r>
        <w:rPr>
          <w:szCs w:val="28"/>
          <w:lang w:val="ru-RU"/>
        </w:rPr>
        <w:t>бажана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передава</w:t>
      </w:r>
      <w:r w:rsidRPr="00AD24E8">
        <w:rPr>
          <w:szCs w:val="28"/>
          <w:lang w:val="ru-RU"/>
        </w:rPr>
        <w:t>льна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функція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визначається</w:t>
      </w:r>
      <w:proofErr w:type="spellEnd"/>
      <w:r w:rsidRPr="00AD24E8">
        <w:rPr>
          <w:szCs w:val="28"/>
          <w:lang w:val="ru-RU"/>
        </w:rPr>
        <w:t xml:space="preserve"> </w:t>
      </w:r>
      <w:proofErr w:type="spellStart"/>
      <w:r w:rsidRPr="00AD24E8">
        <w:rPr>
          <w:szCs w:val="28"/>
          <w:lang w:val="ru-RU"/>
        </w:rPr>
        <w:t>рівнянням</w:t>
      </w:r>
      <w:proofErr w:type="spellEnd"/>
      <w:r w:rsidRPr="00AD24E8">
        <w:rPr>
          <w:szCs w:val="28"/>
          <w:lang w:val="ru-RU"/>
        </w:rPr>
        <w:t>:</w:t>
      </w:r>
    </w:p>
    <w:p w:rsidR="00AD24E8" w:rsidRDefault="00AD24E8" w:rsidP="00AD24E8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5ACB5FC" wp14:editId="3DCE4CC7">
            <wp:extent cx="3467100" cy="64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E8" w:rsidRDefault="00D504D5" w:rsidP="00AD24E8">
      <w:pPr>
        <w:autoSpaceDE w:val="0"/>
        <w:autoSpaceDN w:val="0"/>
        <w:adjustRightInd w:val="0"/>
        <w:spacing w:line="360" w:lineRule="auto"/>
        <w:ind w:firstLine="709"/>
        <w:rPr>
          <w:sz w:val="32"/>
          <w:szCs w:val="28"/>
          <w:lang w:val="ru-RU"/>
        </w:rPr>
      </w:pPr>
      <w:r>
        <w:rPr>
          <w:sz w:val="32"/>
          <w:szCs w:val="28"/>
        </w:rPr>
        <w:lastRenderedPageBreak/>
        <w:t xml:space="preserve">де </w:t>
      </w:r>
      <w:proofErr w:type="spellStart"/>
      <w:r w:rsidR="00AD24E8" w:rsidRPr="00AD24E8">
        <w:rPr>
          <w:i/>
          <w:sz w:val="32"/>
          <w:szCs w:val="28"/>
          <w:lang w:val="en-US"/>
        </w:rPr>
        <w:t>T</w:t>
      </w:r>
      <w:r w:rsidR="00AD24E8" w:rsidRPr="00AD24E8">
        <w:rPr>
          <w:i/>
          <w:sz w:val="32"/>
          <w:szCs w:val="28"/>
          <w:vertAlign w:val="subscript"/>
          <w:lang w:val="en-US"/>
        </w:rPr>
        <w:t>j</w:t>
      </w:r>
      <w:proofErr w:type="spellEnd"/>
      <w:r w:rsidR="00AD24E8" w:rsidRPr="00AD24E8">
        <w:rPr>
          <w:i/>
          <w:sz w:val="32"/>
          <w:szCs w:val="28"/>
          <w:lang w:val="ru-RU"/>
        </w:rPr>
        <w:t xml:space="preserve"> = </w:t>
      </w:r>
      <w:proofErr w:type="spellStart"/>
      <w:r w:rsidR="00AD24E8" w:rsidRPr="00AD24E8">
        <w:rPr>
          <w:i/>
          <w:sz w:val="32"/>
          <w:szCs w:val="28"/>
          <w:lang w:val="en-US"/>
        </w:rPr>
        <w:t>ω</w:t>
      </w:r>
      <w:r w:rsidR="00AD24E8" w:rsidRPr="00AD24E8">
        <w:rPr>
          <w:i/>
          <w:sz w:val="32"/>
          <w:szCs w:val="28"/>
          <w:vertAlign w:val="subscript"/>
          <w:lang w:val="en-US"/>
        </w:rPr>
        <w:t>j</w:t>
      </w:r>
      <w:proofErr w:type="spellEnd"/>
      <w:r w:rsidR="00AD24E8" w:rsidRPr="00AD24E8">
        <w:rPr>
          <w:i/>
          <w:sz w:val="32"/>
          <w:szCs w:val="28"/>
          <w:vertAlign w:val="superscript"/>
          <w:lang w:val="ru-RU"/>
        </w:rPr>
        <w:t xml:space="preserve">-1 </w:t>
      </w:r>
      <w:r w:rsidR="00AD24E8" w:rsidRPr="00AD24E8">
        <w:rPr>
          <w:sz w:val="32"/>
          <w:szCs w:val="28"/>
          <w:lang w:val="ru-RU"/>
        </w:rPr>
        <w:t xml:space="preserve">– </w:t>
      </w:r>
      <w:r w:rsidR="00AD24E8">
        <w:rPr>
          <w:szCs w:val="28"/>
        </w:rPr>
        <w:t xml:space="preserve">постійні часу; </w:t>
      </w:r>
      <w:proofErr w:type="spellStart"/>
      <w:r w:rsidR="00AD24E8" w:rsidRPr="00AD24E8">
        <w:rPr>
          <w:i/>
          <w:sz w:val="32"/>
          <w:szCs w:val="28"/>
          <w:lang w:val="en-US"/>
        </w:rPr>
        <w:t>ω</w:t>
      </w:r>
      <w:r w:rsidR="00AD24E8" w:rsidRPr="00AD24E8">
        <w:rPr>
          <w:i/>
          <w:sz w:val="32"/>
          <w:szCs w:val="28"/>
          <w:vertAlign w:val="subscript"/>
          <w:lang w:val="en-US"/>
        </w:rPr>
        <w:t>j</w:t>
      </w:r>
      <w:proofErr w:type="spellEnd"/>
      <w:r w:rsidR="00AD24E8">
        <w:rPr>
          <w:i/>
          <w:sz w:val="32"/>
          <w:szCs w:val="28"/>
        </w:rPr>
        <w:t xml:space="preserve"> – </w:t>
      </w:r>
      <w:proofErr w:type="spellStart"/>
      <w:r w:rsidR="00AD24E8" w:rsidRPr="00AD24E8">
        <w:rPr>
          <w:sz w:val="32"/>
          <w:szCs w:val="28"/>
        </w:rPr>
        <w:t>спрягаючі</w:t>
      </w:r>
      <w:proofErr w:type="spellEnd"/>
      <w:r w:rsidR="00AD24E8" w:rsidRPr="00AD24E8">
        <w:rPr>
          <w:sz w:val="32"/>
          <w:szCs w:val="28"/>
        </w:rPr>
        <w:t xml:space="preserve"> частоти, що визначаються з</w:t>
      </w:r>
      <w:r>
        <w:rPr>
          <w:sz w:val="32"/>
          <w:szCs w:val="28"/>
        </w:rPr>
        <w:t xml:space="preserve"> </w:t>
      </w:r>
      <w:r w:rsidR="00AD24E8" w:rsidRPr="00AD24E8">
        <w:rPr>
          <w:sz w:val="32"/>
          <w:szCs w:val="28"/>
        </w:rPr>
        <w:t>умов забезпечення необхідних показників якості керування;</w:t>
      </w:r>
      <w:r>
        <w:rPr>
          <w:sz w:val="32"/>
          <w:szCs w:val="28"/>
        </w:rPr>
        <w:t xml:space="preserve"> </w:t>
      </w:r>
      <w:r w:rsidRPr="00D504D5">
        <w:rPr>
          <w:i/>
          <w:sz w:val="32"/>
          <w:szCs w:val="28"/>
          <w:lang w:val="en-US"/>
        </w:rPr>
        <w:t>j</w:t>
      </w:r>
      <w:r w:rsidRPr="00D504D5">
        <w:rPr>
          <w:sz w:val="32"/>
          <w:szCs w:val="28"/>
          <w:lang w:val="ru-RU"/>
        </w:rPr>
        <w:t xml:space="preserve"> = 1..5.</w:t>
      </w:r>
    </w:p>
    <w:p w:rsidR="00D504D5" w:rsidRDefault="00D504D5" w:rsidP="00AD24E8">
      <w:pPr>
        <w:autoSpaceDE w:val="0"/>
        <w:autoSpaceDN w:val="0"/>
        <w:adjustRightInd w:val="0"/>
        <w:spacing w:line="360" w:lineRule="auto"/>
        <w:ind w:firstLine="709"/>
        <w:rPr>
          <w:sz w:val="32"/>
          <w:szCs w:val="28"/>
          <w:lang w:val="ru-RU"/>
        </w:rPr>
      </w:pP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E644C08" wp14:editId="58C58B4C">
            <wp:extent cx="5667998" cy="312551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7620" cy="31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D5" w:rsidRPr="00D504D5" w:rsidRDefault="00D504D5" w:rsidP="00D504D5">
      <w:pPr>
        <w:spacing w:line="360" w:lineRule="auto"/>
        <w:ind w:firstLine="709"/>
        <w:jc w:val="center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Рис. 22. </w:t>
      </w:r>
      <w:proofErr w:type="spellStart"/>
      <w:r w:rsidRPr="00D504D5">
        <w:rPr>
          <w:szCs w:val="28"/>
          <w:lang w:val="ru-RU"/>
        </w:rPr>
        <w:t>Асимптотична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бажана</w:t>
      </w:r>
      <w:proofErr w:type="spellEnd"/>
      <w:r w:rsidRPr="00D504D5">
        <w:rPr>
          <w:szCs w:val="28"/>
          <w:lang w:val="ru-RU"/>
        </w:rPr>
        <w:t xml:space="preserve"> ЛАЧХ </w:t>
      </w:r>
      <w:proofErr w:type="spellStart"/>
      <w:r w:rsidRPr="00D504D5">
        <w:rPr>
          <w:szCs w:val="28"/>
          <w:lang w:val="ru-RU"/>
        </w:rPr>
        <w:t>розімкненої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системи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керування</w:t>
      </w:r>
      <w:proofErr w:type="spellEnd"/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За </w:t>
      </w:r>
      <w:proofErr w:type="spellStart"/>
      <w:r w:rsidRPr="00D504D5">
        <w:rPr>
          <w:szCs w:val="28"/>
          <w:lang w:val="ru-RU"/>
        </w:rPr>
        <w:t>допомогою</w:t>
      </w:r>
      <w:proofErr w:type="spellEnd"/>
      <w:r w:rsidRPr="00D504D5">
        <w:rPr>
          <w:szCs w:val="28"/>
          <w:lang w:val="ru-RU"/>
        </w:rPr>
        <w:t xml:space="preserve"> (57) − (59) [3] </w:t>
      </w:r>
      <w:proofErr w:type="spellStart"/>
      <w:r w:rsidRPr="00D504D5">
        <w:rPr>
          <w:szCs w:val="28"/>
          <w:lang w:val="ru-RU"/>
        </w:rPr>
        <w:t>визначаємо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коефіцієнти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підсилення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ро</w:t>
      </w:r>
      <w:proofErr w:type="spellEnd"/>
      <w:r w:rsidRPr="00D504D5">
        <w:rPr>
          <w:szCs w:val="28"/>
          <w:lang w:val="ru-RU"/>
        </w:rPr>
        <w:t xml:space="preserve">- </w:t>
      </w:r>
      <w:proofErr w:type="spellStart"/>
      <w:r w:rsidRPr="00D504D5">
        <w:rPr>
          <w:szCs w:val="28"/>
          <w:lang w:val="ru-RU"/>
        </w:rPr>
        <w:t>зімкнених</w:t>
      </w:r>
      <w:proofErr w:type="spellEnd"/>
      <w:r w:rsidRPr="00D504D5">
        <w:rPr>
          <w:szCs w:val="28"/>
          <w:lang w:val="ru-RU"/>
        </w:rPr>
        <w:t xml:space="preserve"> систем </w:t>
      </w:r>
      <w:proofErr w:type="spellStart"/>
      <w:r w:rsidRPr="00D504D5">
        <w:rPr>
          <w:szCs w:val="28"/>
          <w:lang w:val="ru-RU"/>
        </w:rPr>
        <w:t>керування</w:t>
      </w:r>
      <w:proofErr w:type="spellEnd"/>
      <w:r w:rsidRPr="00D504D5">
        <w:rPr>
          <w:szCs w:val="28"/>
          <w:lang w:val="ru-RU"/>
        </w:rPr>
        <w:t xml:space="preserve">, </w:t>
      </w:r>
      <w:proofErr w:type="spellStart"/>
      <w:r w:rsidRPr="00D504D5">
        <w:rPr>
          <w:szCs w:val="28"/>
          <w:lang w:val="ru-RU"/>
        </w:rPr>
        <w:t>що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забезпечують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необхідну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точність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відпра</w:t>
      </w:r>
      <w:proofErr w:type="spellEnd"/>
      <w:r w:rsidRPr="00D504D5">
        <w:rPr>
          <w:szCs w:val="28"/>
          <w:lang w:val="ru-RU"/>
        </w:rPr>
        <w:t xml:space="preserve">- </w:t>
      </w:r>
      <w:proofErr w:type="spellStart"/>
      <w:r w:rsidRPr="00D504D5">
        <w:rPr>
          <w:szCs w:val="28"/>
          <w:lang w:val="ru-RU"/>
        </w:rPr>
        <w:t>цьовування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лінійних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вхідних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сигналів</w:t>
      </w:r>
      <w:proofErr w:type="spellEnd"/>
      <w:r w:rsidRPr="00D504D5">
        <w:rPr>
          <w:szCs w:val="28"/>
          <w:lang w:val="ru-RU"/>
        </w:rPr>
        <w:t xml:space="preserve"> з </w:t>
      </w:r>
      <w:proofErr w:type="spellStart"/>
      <w:r w:rsidRPr="00D504D5">
        <w:rPr>
          <w:szCs w:val="28"/>
          <w:lang w:val="ru-RU"/>
        </w:rPr>
        <w:t>максимальними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швидкостями</w:t>
      </w:r>
      <w:proofErr w:type="spellEnd"/>
      <w:r w:rsidRPr="00D504D5">
        <w:rPr>
          <w:szCs w:val="28"/>
          <w:lang w:val="ru-RU"/>
        </w:rPr>
        <w:t xml:space="preserve"> при </w:t>
      </w:r>
      <w:proofErr w:type="spellStart"/>
      <w:r w:rsidRPr="00D504D5">
        <w:rPr>
          <w:szCs w:val="28"/>
          <w:lang w:val="ru-RU"/>
        </w:rPr>
        <w:t>подоланні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максимальних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моментів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збурення</w:t>
      </w:r>
      <w:proofErr w:type="spellEnd"/>
      <w:r w:rsidRPr="00D504D5">
        <w:rPr>
          <w:szCs w:val="28"/>
          <w:lang w:val="ru-RU"/>
        </w:rPr>
        <w:t xml:space="preserve"> (рис. 23).</w:t>
      </w:r>
    </w:p>
    <w:p w:rsidR="00D504D5" w:rsidRDefault="00421A13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D7DCBE3" wp14:editId="4E037ECF">
            <wp:extent cx="5057775" cy="23241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D504D5" w:rsidRDefault="00421A13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49FA4" wp14:editId="530D4B9E">
            <wp:extent cx="3028950" cy="1314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Рис. 23. </w:t>
      </w:r>
      <w:proofErr w:type="spellStart"/>
      <w:r w:rsidRPr="00D504D5">
        <w:rPr>
          <w:szCs w:val="28"/>
          <w:lang w:val="ru-RU"/>
        </w:rPr>
        <w:t>Програма</w:t>
      </w:r>
      <w:proofErr w:type="spellEnd"/>
      <w:r w:rsidRPr="00D504D5">
        <w:rPr>
          <w:szCs w:val="28"/>
          <w:lang w:val="ru-RU"/>
        </w:rPr>
        <w:t xml:space="preserve"> та </w:t>
      </w:r>
      <w:proofErr w:type="spellStart"/>
      <w:r w:rsidRPr="00D504D5">
        <w:rPr>
          <w:szCs w:val="28"/>
          <w:lang w:val="ru-RU"/>
        </w:rPr>
        <w:t>результати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розрахунку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коефіцієнтів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підсилення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розімкнених</w:t>
      </w:r>
      <w:proofErr w:type="spellEnd"/>
      <w:r w:rsidRPr="00D504D5">
        <w:rPr>
          <w:szCs w:val="28"/>
          <w:lang w:val="ru-RU"/>
        </w:rPr>
        <w:t xml:space="preserve"> систем </w:t>
      </w:r>
      <w:proofErr w:type="spellStart"/>
      <w:r w:rsidRPr="00D504D5">
        <w:rPr>
          <w:szCs w:val="28"/>
          <w:lang w:val="ru-RU"/>
        </w:rPr>
        <w:t>керування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електроприводами</w:t>
      </w:r>
      <w:proofErr w:type="spellEnd"/>
      <w:r w:rsidRPr="00D504D5">
        <w:rPr>
          <w:szCs w:val="28"/>
          <w:lang w:val="ru-RU"/>
        </w:rPr>
        <w:t xml:space="preserve"> ланок</w:t>
      </w: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За </w:t>
      </w:r>
      <w:proofErr w:type="spellStart"/>
      <w:r w:rsidRPr="00D504D5">
        <w:rPr>
          <w:szCs w:val="28"/>
          <w:lang w:val="ru-RU"/>
        </w:rPr>
        <w:t>рівняннями</w:t>
      </w:r>
      <w:proofErr w:type="spellEnd"/>
      <w:r w:rsidRPr="00D504D5">
        <w:rPr>
          <w:szCs w:val="28"/>
          <w:lang w:val="ru-RU"/>
        </w:rPr>
        <w:t xml:space="preserve"> (63), (64) [3] </w:t>
      </w:r>
      <w:proofErr w:type="spellStart"/>
      <w:r w:rsidRPr="00D504D5">
        <w:rPr>
          <w:szCs w:val="28"/>
          <w:lang w:val="ru-RU"/>
        </w:rPr>
        <w:t>визначаємо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параметри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синусоїдальних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вхідних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сигналів</w:t>
      </w:r>
      <w:proofErr w:type="spellEnd"/>
      <w:r w:rsidRPr="00D504D5">
        <w:rPr>
          <w:szCs w:val="28"/>
          <w:lang w:val="ru-RU"/>
        </w:rPr>
        <w:t xml:space="preserve">, при </w:t>
      </w:r>
      <w:proofErr w:type="spellStart"/>
      <w:r w:rsidRPr="00D504D5">
        <w:rPr>
          <w:szCs w:val="28"/>
          <w:lang w:val="ru-RU"/>
        </w:rPr>
        <w:t>яких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кутові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швидкості</w:t>
      </w:r>
      <w:proofErr w:type="spellEnd"/>
      <w:r w:rsidRPr="00D504D5">
        <w:rPr>
          <w:szCs w:val="28"/>
          <w:lang w:val="ru-RU"/>
        </w:rPr>
        <w:t xml:space="preserve"> та </w:t>
      </w:r>
      <w:proofErr w:type="spellStart"/>
      <w:r w:rsidRPr="00D504D5">
        <w:rPr>
          <w:szCs w:val="28"/>
          <w:lang w:val="ru-RU"/>
        </w:rPr>
        <w:t>кутові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прискорення</w:t>
      </w:r>
      <w:proofErr w:type="spellEnd"/>
      <w:r w:rsidRPr="00D504D5">
        <w:rPr>
          <w:szCs w:val="28"/>
          <w:lang w:val="ru-RU"/>
        </w:rPr>
        <w:t xml:space="preserve"> ланок </w:t>
      </w:r>
      <w:proofErr w:type="spellStart"/>
      <w:r w:rsidRPr="00D504D5">
        <w:rPr>
          <w:szCs w:val="28"/>
          <w:lang w:val="ru-RU"/>
        </w:rPr>
        <w:t>досягають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максимальних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значень</w:t>
      </w:r>
      <w:proofErr w:type="spellEnd"/>
      <w:r w:rsidRPr="00D504D5">
        <w:rPr>
          <w:szCs w:val="28"/>
          <w:lang w:val="ru-RU"/>
        </w:rPr>
        <w:t xml:space="preserve"> (рис. 24).</w:t>
      </w:r>
    </w:p>
    <w:p w:rsidR="00D504D5" w:rsidRPr="00647B2D" w:rsidRDefault="00D504D5" w:rsidP="00D504D5">
      <w:pPr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01ABBBF" wp14:editId="5CA175F0">
            <wp:extent cx="3857625" cy="1657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D5" w:rsidRPr="00D504D5" w:rsidRDefault="00D504D5" w:rsidP="00D504D5">
      <w:pPr>
        <w:spacing w:line="360" w:lineRule="auto"/>
        <w:ind w:firstLine="709"/>
        <w:jc w:val="center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Рис. 24. </w:t>
      </w:r>
      <w:proofErr w:type="spellStart"/>
      <w:r w:rsidRPr="00D504D5">
        <w:rPr>
          <w:szCs w:val="28"/>
          <w:lang w:val="ru-RU"/>
        </w:rPr>
        <w:t>Визначення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параметрів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синусоїдальних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вхідних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сигналів</w:t>
      </w:r>
      <w:proofErr w:type="spellEnd"/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D504D5" w:rsidRDefault="00D504D5" w:rsidP="00D504D5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D504D5">
        <w:rPr>
          <w:szCs w:val="28"/>
          <w:lang w:val="ru-RU"/>
        </w:rPr>
        <w:t xml:space="preserve">На </w:t>
      </w:r>
      <w:proofErr w:type="spellStart"/>
      <w:r w:rsidRPr="00D504D5">
        <w:rPr>
          <w:szCs w:val="28"/>
          <w:lang w:val="ru-RU"/>
        </w:rPr>
        <w:t>підставі</w:t>
      </w:r>
      <w:proofErr w:type="spellEnd"/>
      <w:r w:rsidRPr="00D504D5">
        <w:rPr>
          <w:szCs w:val="28"/>
          <w:lang w:val="ru-RU"/>
        </w:rPr>
        <w:t xml:space="preserve"> (68), (72) − (75) [3] </w:t>
      </w:r>
      <w:proofErr w:type="spellStart"/>
      <w:r w:rsidRPr="00D504D5">
        <w:rPr>
          <w:szCs w:val="28"/>
          <w:lang w:val="ru-RU"/>
        </w:rPr>
        <w:t>ви</w:t>
      </w:r>
      <w:r>
        <w:rPr>
          <w:szCs w:val="28"/>
          <w:lang w:val="ru-RU"/>
        </w:rPr>
        <w:t>значаємо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спрягаючі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частоти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бажа</w:t>
      </w:r>
      <w:r w:rsidRPr="00D504D5">
        <w:rPr>
          <w:szCs w:val="28"/>
          <w:lang w:val="ru-RU"/>
        </w:rPr>
        <w:t>них</w:t>
      </w:r>
      <w:proofErr w:type="spellEnd"/>
      <w:r w:rsidRPr="00D504D5">
        <w:rPr>
          <w:szCs w:val="28"/>
          <w:lang w:val="ru-RU"/>
        </w:rPr>
        <w:t xml:space="preserve"> ЛАЧХ та </w:t>
      </w:r>
      <w:proofErr w:type="spellStart"/>
      <w:r w:rsidRPr="00D504D5">
        <w:rPr>
          <w:szCs w:val="28"/>
          <w:lang w:val="ru-RU"/>
        </w:rPr>
        <w:t>відповідні</w:t>
      </w:r>
      <w:proofErr w:type="spellEnd"/>
      <w:r w:rsidRPr="00D504D5">
        <w:rPr>
          <w:szCs w:val="28"/>
          <w:lang w:val="ru-RU"/>
        </w:rPr>
        <w:t xml:space="preserve"> ним </w:t>
      </w:r>
      <w:proofErr w:type="spellStart"/>
      <w:r w:rsidRPr="00D504D5">
        <w:rPr>
          <w:szCs w:val="28"/>
          <w:lang w:val="ru-RU"/>
        </w:rPr>
        <w:t>постійні</w:t>
      </w:r>
      <w:proofErr w:type="spellEnd"/>
      <w:r w:rsidRPr="00D504D5">
        <w:rPr>
          <w:szCs w:val="28"/>
          <w:lang w:val="ru-RU"/>
        </w:rPr>
        <w:t xml:space="preserve"> часу </w:t>
      </w:r>
      <w:proofErr w:type="spellStart"/>
      <w:r w:rsidRPr="00D504D5">
        <w:rPr>
          <w:szCs w:val="28"/>
          <w:lang w:val="ru-RU"/>
        </w:rPr>
        <w:t>бажаних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передавальних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функцій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розімкненої</w:t>
      </w:r>
      <w:proofErr w:type="spellEnd"/>
      <w:r w:rsidRPr="00D504D5">
        <w:rPr>
          <w:szCs w:val="28"/>
          <w:lang w:val="ru-RU"/>
        </w:rPr>
        <w:t xml:space="preserve"> </w:t>
      </w:r>
      <w:proofErr w:type="spellStart"/>
      <w:r w:rsidRPr="00D504D5">
        <w:rPr>
          <w:szCs w:val="28"/>
          <w:lang w:val="ru-RU"/>
        </w:rPr>
        <w:t>системи</w:t>
      </w:r>
      <w:proofErr w:type="spellEnd"/>
      <w:r w:rsidRPr="00D504D5">
        <w:rPr>
          <w:szCs w:val="28"/>
          <w:lang w:val="ru-RU"/>
        </w:rPr>
        <w:t xml:space="preserve"> (рис. 25).</w:t>
      </w:r>
    </w:p>
    <w:p w:rsidR="00D504D5" w:rsidRDefault="00421A13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9365314" wp14:editId="741DE667">
            <wp:extent cx="3524250" cy="19890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0534" cy="199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6" w:rsidRDefault="00421A13" w:rsidP="00D504D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1CE9D7" wp14:editId="0243B0A8">
            <wp:extent cx="4576130" cy="1923487"/>
            <wp:effectExtent l="0" t="0" r="0" b="635"/>
            <wp:docPr id="515" name="Рисунок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1" b="2027"/>
                    <a:stretch/>
                  </pic:blipFill>
                  <pic:spPr bwMode="auto">
                    <a:xfrm>
                      <a:off x="0" y="0"/>
                      <a:ext cx="4605761" cy="193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F251C6">
        <w:rPr>
          <w:szCs w:val="28"/>
          <w:lang w:val="ru-RU"/>
        </w:rPr>
        <w:t xml:space="preserve">Рис. 25. </w:t>
      </w:r>
      <w:proofErr w:type="spellStart"/>
      <w:r w:rsidRPr="00F251C6">
        <w:rPr>
          <w:szCs w:val="28"/>
          <w:lang w:val="ru-RU"/>
        </w:rPr>
        <w:t>Програма</w:t>
      </w:r>
      <w:proofErr w:type="spellEnd"/>
      <w:r w:rsidRPr="00F251C6">
        <w:rPr>
          <w:szCs w:val="28"/>
          <w:lang w:val="ru-RU"/>
        </w:rPr>
        <w:t xml:space="preserve"> та </w:t>
      </w:r>
      <w:proofErr w:type="spellStart"/>
      <w:r w:rsidRPr="00F251C6">
        <w:rPr>
          <w:szCs w:val="28"/>
          <w:lang w:val="ru-RU"/>
        </w:rPr>
        <w:t>результати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розрахунку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спрягаючих</w:t>
      </w:r>
      <w:proofErr w:type="spellEnd"/>
      <w:r w:rsidRPr="00F251C6">
        <w:rPr>
          <w:szCs w:val="28"/>
          <w:lang w:val="ru-RU"/>
        </w:rPr>
        <w:t xml:space="preserve"> частот </w:t>
      </w:r>
      <w:proofErr w:type="spellStart"/>
      <w:r w:rsidRPr="00F251C6">
        <w:rPr>
          <w:szCs w:val="28"/>
          <w:lang w:val="ru-RU"/>
        </w:rPr>
        <w:t>бажаних</w:t>
      </w:r>
      <w:proofErr w:type="spellEnd"/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F251C6">
        <w:rPr>
          <w:szCs w:val="28"/>
          <w:lang w:val="ru-RU"/>
        </w:rPr>
        <w:t xml:space="preserve">ЛАЧХ та </w:t>
      </w:r>
      <w:proofErr w:type="spellStart"/>
      <w:r w:rsidRPr="00F251C6">
        <w:rPr>
          <w:szCs w:val="28"/>
          <w:lang w:val="ru-RU"/>
        </w:rPr>
        <w:t>постійних</w:t>
      </w:r>
      <w:proofErr w:type="spellEnd"/>
      <w:r w:rsidRPr="00F251C6">
        <w:rPr>
          <w:szCs w:val="28"/>
          <w:lang w:val="ru-RU"/>
        </w:rPr>
        <w:t xml:space="preserve"> часу </w:t>
      </w:r>
      <w:proofErr w:type="spellStart"/>
      <w:r w:rsidRPr="00F251C6">
        <w:rPr>
          <w:szCs w:val="28"/>
          <w:lang w:val="ru-RU"/>
        </w:rPr>
        <w:t>бажаних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передавальних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функцій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розімкненої</w:t>
      </w:r>
      <w:proofErr w:type="spellEnd"/>
    </w:p>
    <w:p w:rsidR="00F251C6" w:rsidRDefault="00421A13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с</w:t>
      </w:r>
      <w:r w:rsidR="00F251C6" w:rsidRPr="00F251C6">
        <w:rPr>
          <w:szCs w:val="28"/>
          <w:lang w:val="ru-RU"/>
        </w:rPr>
        <w:t>истеми</w:t>
      </w:r>
      <w:proofErr w:type="spellEnd"/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proofErr w:type="spellStart"/>
      <w:r w:rsidRPr="00F251C6">
        <w:rPr>
          <w:szCs w:val="28"/>
          <w:lang w:val="ru-RU"/>
        </w:rPr>
        <w:t>Отримані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бажані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передавальні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функції</w:t>
      </w:r>
      <w:proofErr w:type="spellEnd"/>
      <w:r w:rsidRPr="00F251C6">
        <w:rPr>
          <w:szCs w:val="28"/>
          <w:lang w:val="ru-RU"/>
        </w:rPr>
        <w:t xml:space="preserve"> є основою для </w:t>
      </w:r>
      <w:proofErr w:type="spellStart"/>
      <w:r w:rsidRPr="00F251C6">
        <w:rPr>
          <w:szCs w:val="28"/>
          <w:lang w:val="ru-RU"/>
        </w:rPr>
        <w:t>визначення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структури</w:t>
      </w:r>
      <w:proofErr w:type="spellEnd"/>
      <w:r w:rsidRPr="00F251C6">
        <w:rPr>
          <w:szCs w:val="28"/>
          <w:lang w:val="ru-RU"/>
        </w:rPr>
        <w:t xml:space="preserve"> і </w:t>
      </w:r>
      <w:proofErr w:type="spellStart"/>
      <w:r w:rsidRPr="00F251C6">
        <w:rPr>
          <w:szCs w:val="28"/>
          <w:lang w:val="ru-RU"/>
        </w:rPr>
        <w:t>параметрів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коригуючих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пристроїв</w:t>
      </w:r>
      <w:proofErr w:type="spellEnd"/>
      <w:r w:rsidRPr="00F251C6">
        <w:rPr>
          <w:szCs w:val="28"/>
          <w:lang w:val="ru-RU"/>
        </w:rPr>
        <w:t xml:space="preserve"> систем </w:t>
      </w:r>
      <w:proofErr w:type="spellStart"/>
      <w:r w:rsidRPr="00F251C6">
        <w:rPr>
          <w:szCs w:val="28"/>
          <w:lang w:val="ru-RU"/>
        </w:rPr>
        <w:t>керування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електроприводами</w:t>
      </w:r>
      <w:proofErr w:type="spellEnd"/>
      <w:r w:rsidRPr="00F251C6">
        <w:rPr>
          <w:szCs w:val="28"/>
          <w:lang w:val="ru-RU"/>
        </w:rPr>
        <w:t xml:space="preserve"> ланок.</w:t>
      </w:r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outlineLvl w:val="0"/>
        <w:rPr>
          <w:b/>
          <w:szCs w:val="28"/>
          <w:lang w:val="ru-RU"/>
        </w:rPr>
      </w:pPr>
      <w:bookmarkStart w:id="28" w:name="_Toc514710929"/>
      <w:r w:rsidRPr="00F251C6">
        <w:rPr>
          <w:b/>
          <w:szCs w:val="28"/>
          <w:lang w:val="ru-RU"/>
        </w:rPr>
        <w:t>3.4.</w:t>
      </w:r>
      <w:r w:rsidRPr="00F251C6">
        <w:rPr>
          <w:b/>
          <w:szCs w:val="28"/>
          <w:lang w:val="ru-RU"/>
        </w:rPr>
        <w:tab/>
      </w:r>
      <w:proofErr w:type="spellStart"/>
      <w:r w:rsidRPr="00F251C6">
        <w:rPr>
          <w:b/>
          <w:szCs w:val="28"/>
          <w:lang w:val="ru-RU"/>
        </w:rPr>
        <w:t>Визначення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неперервних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передавальних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функцій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коригуючих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пристроїв</w:t>
      </w:r>
      <w:bookmarkEnd w:id="28"/>
      <w:proofErr w:type="spellEnd"/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F251C6">
        <w:rPr>
          <w:szCs w:val="28"/>
          <w:lang w:val="ru-RU"/>
        </w:rPr>
        <w:t xml:space="preserve">За </w:t>
      </w:r>
      <w:proofErr w:type="spellStart"/>
      <w:r w:rsidRPr="00F251C6">
        <w:rPr>
          <w:szCs w:val="28"/>
          <w:lang w:val="ru-RU"/>
        </w:rPr>
        <w:t>рівняннями</w:t>
      </w:r>
      <w:proofErr w:type="spellEnd"/>
      <w:r w:rsidRPr="00F251C6">
        <w:rPr>
          <w:szCs w:val="28"/>
          <w:lang w:val="ru-RU"/>
        </w:rPr>
        <w:t xml:space="preserve"> (79), (85) − (88) [3] </w:t>
      </w:r>
      <w:proofErr w:type="spellStart"/>
      <w:r w:rsidRPr="00F251C6">
        <w:rPr>
          <w:szCs w:val="28"/>
          <w:lang w:val="ru-RU"/>
        </w:rPr>
        <w:t>визначаємо</w:t>
      </w:r>
      <w:proofErr w:type="spellEnd"/>
      <w:r w:rsidRPr="00F251C6">
        <w:rPr>
          <w:szCs w:val="28"/>
          <w:lang w:val="ru-RU"/>
        </w:rPr>
        <w:t xml:space="preserve"> структуру і </w:t>
      </w:r>
      <w:proofErr w:type="spellStart"/>
      <w:r w:rsidRPr="00F251C6">
        <w:rPr>
          <w:szCs w:val="28"/>
          <w:lang w:val="ru-RU"/>
        </w:rPr>
        <w:t>параметри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коригуючих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пристроїв</w:t>
      </w:r>
      <w:proofErr w:type="spellEnd"/>
      <w:r w:rsidRPr="00F251C6">
        <w:rPr>
          <w:szCs w:val="28"/>
          <w:lang w:val="ru-RU"/>
        </w:rPr>
        <w:t xml:space="preserve"> (рис. 26).</w:t>
      </w:r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F251C6" w:rsidRDefault="00421A13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9DCBE72" wp14:editId="24831C12">
            <wp:extent cx="5648325" cy="2028825"/>
            <wp:effectExtent l="0" t="0" r="9525" b="9525"/>
            <wp:docPr id="516" name="Рисунок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6" w:rsidRDefault="00F251C6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F251C6" w:rsidRDefault="00421A13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4D8A44C" wp14:editId="1623D593">
            <wp:extent cx="4619625" cy="3133725"/>
            <wp:effectExtent l="0" t="0" r="9525" b="9525"/>
            <wp:docPr id="517" name="Рисунок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F251C6">
        <w:rPr>
          <w:szCs w:val="28"/>
          <w:lang w:val="ru-RU"/>
        </w:rPr>
        <w:t xml:space="preserve">Рис. 26. </w:t>
      </w:r>
      <w:proofErr w:type="spellStart"/>
      <w:r w:rsidRPr="00F251C6">
        <w:rPr>
          <w:szCs w:val="28"/>
          <w:lang w:val="ru-RU"/>
        </w:rPr>
        <w:t>Програма</w:t>
      </w:r>
      <w:proofErr w:type="spellEnd"/>
      <w:r w:rsidRPr="00F251C6">
        <w:rPr>
          <w:szCs w:val="28"/>
          <w:lang w:val="ru-RU"/>
        </w:rPr>
        <w:t xml:space="preserve"> та </w:t>
      </w:r>
      <w:proofErr w:type="spellStart"/>
      <w:r w:rsidRPr="00F251C6">
        <w:rPr>
          <w:szCs w:val="28"/>
          <w:lang w:val="ru-RU"/>
        </w:rPr>
        <w:t>результати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визначення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структури</w:t>
      </w:r>
      <w:proofErr w:type="spellEnd"/>
      <w:r w:rsidRPr="00F251C6">
        <w:rPr>
          <w:szCs w:val="28"/>
          <w:lang w:val="ru-RU"/>
        </w:rPr>
        <w:t xml:space="preserve"> та </w:t>
      </w:r>
      <w:proofErr w:type="spellStart"/>
      <w:r w:rsidRPr="00F251C6">
        <w:rPr>
          <w:szCs w:val="28"/>
          <w:lang w:val="ru-RU"/>
        </w:rPr>
        <w:t>параметрів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коригуючих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пристроїв</w:t>
      </w:r>
      <w:proofErr w:type="spellEnd"/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proofErr w:type="spellStart"/>
      <w:r w:rsidRPr="00F251C6">
        <w:rPr>
          <w:szCs w:val="28"/>
          <w:lang w:val="ru-RU"/>
        </w:rPr>
        <w:t>Оскільки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коригуючі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пристрої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будут</w:t>
      </w:r>
      <w:r>
        <w:rPr>
          <w:szCs w:val="28"/>
          <w:lang w:val="ru-RU"/>
        </w:rPr>
        <w:t>ь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реалізовані</w:t>
      </w:r>
      <w:proofErr w:type="spellEnd"/>
      <w:r>
        <w:rPr>
          <w:szCs w:val="28"/>
          <w:lang w:val="ru-RU"/>
        </w:rPr>
        <w:t xml:space="preserve"> як </w:t>
      </w:r>
      <w:proofErr w:type="spellStart"/>
      <w:r>
        <w:rPr>
          <w:szCs w:val="28"/>
          <w:lang w:val="ru-RU"/>
        </w:rPr>
        <w:t>програма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мікро</w:t>
      </w:r>
      <w:r w:rsidRPr="00F251C6">
        <w:rPr>
          <w:szCs w:val="28"/>
          <w:lang w:val="ru-RU"/>
        </w:rPr>
        <w:t>контролера</w:t>
      </w:r>
      <w:proofErr w:type="spellEnd"/>
      <w:r w:rsidRPr="00F251C6">
        <w:rPr>
          <w:szCs w:val="28"/>
          <w:lang w:val="ru-RU"/>
        </w:rPr>
        <w:t xml:space="preserve">, </w:t>
      </w:r>
      <w:proofErr w:type="spellStart"/>
      <w:r w:rsidRPr="00F251C6">
        <w:rPr>
          <w:szCs w:val="28"/>
          <w:lang w:val="ru-RU"/>
        </w:rPr>
        <w:t>потрібно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знайти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їх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дискретні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передавальні</w:t>
      </w:r>
      <w:proofErr w:type="spellEnd"/>
      <w:r w:rsidRPr="00F251C6">
        <w:rPr>
          <w:szCs w:val="28"/>
          <w:lang w:val="ru-RU"/>
        </w:rPr>
        <w:t xml:space="preserve"> </w:t>
      </w:r>
      <w:proofErr w:type="spellStart"/>
      <w:r w:rsidRPr="00F251C6">
        <w:rPr>
          <w:szCs w:val="28"/>
          <w:lang w:val="ru-RU"/>
        </w:rPr>
        <w:t>функції</w:t>
      </w:r>
      <w:proofErr w:type="spellEnd"/>
      <w:r w:rsidRPr="00F251C6">
        <w:rPr>
          <w:szCs w:val="28"/>
          <w:lang w:val="ru-RU"/>
        </w:rPr>
        <w:t>.</w:t>
      </w:r>
    </w:p>
    <w:p w:rsidR="00F251C6" w:rsidRDefault="00F251C6" w:rsidP="00F251C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</w:p>
    <w:p w:rsidR="00F251C6" w:rsidRPr="00F251C6" w:rsidRDefault="00F251C6" w:rsidP="00F251C6">
      <w:pPr>
        <w:autoSpaceDE w:val="0"/>
        <w:autoSpaceDN w:val="0"/>
        <w:adjustRightInd w:val="0"/>
        <w:spacing w:line="360" w:lineRule="auto"/>
        <w:ind w:firstLine="709"/>
        <w:outlineLvl w:val="0"/>
        <w:rPr>
          <w:b/>
          <w:szCs w:val="28"/>
          <w:lang w:val="ru-RU"/>
        </w:rPr>
      </w:pPr>
      <w:bookmarkStart w:id="29" w:name="_Toc514710930"/>
      <w:r w:rsidRPr="00F251C6">
        <w:rPr>
          <w:b/>
          <w:szCs w:val="28"/>
          <w:lang w:val="ru-RU"/>
        </w:rPr>
        <w:t>3.5.</w:t>
      </w:r>
      <w:r w:rsidRPr="00F251C6">
        <w:rPr>
          <w:b/>
          <w:szCs w:val="28"/>
          <w:lang w:val="ru-RU"/>
        </w:rPr>
        <w:tab/>
      </w:r>
      <w:proofErr w:type="spellStart"/>
      <w:r w:rsidRPr="00F251C6">
        <w:rPr>
          <w:b/>
          <w:szCs w:val="28"/>
          <w:lang w:val="ru-RU"/>
        </w:rPr>
        <w:t>Визначення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дискретних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передавальних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функцій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коригуючих</w:t>
      </w:r>
      <w:proofErr w:type="spellEnd"/>
      <w:r w:rsidRPr="00F251C6">
        <w:rPr>
          <w:b/>
          <w:szCs w:val="28"/>
          <w:lang w:val="ru-RU"/>
        </w:rPr>
        <w:t xml:space="preserve"> </w:t>
      </w:r>
      <w:proofErr w:type="spellStart"/>
      <w:r w:rsidRPr="00F251C6">
        <w:rPr>
          <w:b/>
          <w:szCs w:val="28"/>
          <w:lang w:val="ru-RU"/>
        </w:rPr>
        <w:t>пристроїв</w:t>
      </w:r>
      <w:bookmarkEnd w:id="29"/>
      <w:proofErr w:type="spellEnd"/>
    </w:p>
    <w:p w:rsidR="00F251C6" w:rsidRDefault="00F251C6" w:rsidP="00F251C6">
      <w:pPr>
        <w:spacing w:line="360" w:lineRule="auto"/>
        <w:jc w:val="left"/>
      </w:pPr>
    </w:p>
    <w:p w:rsidR="00F251C6" w:rsidRDefault="00F251C6" w:rsidP="00F251C6">
      <w:pPr>
        <w:spacing w:line="360" w:lineRule="auto"/>
        <w:ind w:firstLine="709"/>
      </w:pPr>
      <w:r w:rsidRPr="00F251C6">
        <w:t>За рівняннями (89), (90) [3] визнач</w:t>
      </w:r>
      <w:r>
        <w:t>аємо дискретні передавальні фун</w:t>
      </w:r>
      <w:r w:rsidRPr="00F251C6">
        <w:t>кції цифрових коригуючих пристроїв (рис. 27)</w:t>
      </w:r>
      <w:r>
        <w:t>.</w:t>
      </w:r>
    </w:p>
    <w:p w:rsidR="00F251C6" w:rsidRDefault="00421A13" w:rsidP="00F251C6">
      <w:pPr>
        <w:spacing w:line="360" w:lineRule="auto"/>
        <w:ind w:firstLine="709"/>
        <w:jc w:val="center"/>
      </w:pPr>
      <w:r>
        <w:rPr>
          <w:noProof/>
          <w:lang w:val="ru-RU"/>
        </w:rPr>
        <w:drawing>
          <wp:inline distT="0" distB="0" distL="0" distR="0" wp14:anchorId="77C51355" wp14:editId="5E83A727">
            <wp:extent cx="3295650" cy="1990725"/>
            <wp:effectExtent l="0" t="0" r="0" b="9525"/>
            <wp:docPr id="518" name="Рисунок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6" w:rsidRDefault="00F251C6" w:rsidP="00F251C6">
      <w:pPr>
        <w:spacing w:line="360" w:lineRule="auto"/>
        <w:ind w:firstLine="709"/>
        <w:jc w:val="center"/>
      </w:pPr>
    </w:p>
    <w:p w:rsidR="00F251C6" w:rsidRDefault="00100FCA" w:rsidP="00F251C6">
      <w:pPr>
        <w:spacing w:line="360" w:lineRule="auto"/>
        <w:ind w:firstLine="709"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7BB065FF" wp14:editId="3945D7E1">
            <wp:extent cx="5076825" cy="4276725"/>
            <wp:effectExtent l="0" t="0" r="9525" b="9525"/>
            <wp:docPr id="519" name="Рисунок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C6" w:rsidRPr="00F251C6" w:rsidRDefault="00F251C6" w:rsidP="00F251C6">
      <w:pPr>
        <w:spacing w:line="360" w:lineRule="auto"/>
        <w:ind w:firstLine="709"/>
        <w:jc w:val="center"/>
        <w:rPr>
          <w:lang w:val="ru-RU"/>
        </w:rPr>
      </w:pPr>
      <w:r w:rsidRPr="00F251C6">
        <w:rPr>
          <w:lang w:val="ru-RU"/>
        </w:rPr>
        <w:t xml:space="preserve">Рис. 27. </w:t>
      </w:r>
      <w:proofErr w:type="spellStart"/>
      <w:r w:rsidRPr="00F251C6">
        <w:rPr>
          <w:lang w:val="ru-RU"/>
        </w:rPr>
        <w:t>Програма</w:t>
      </w:r>
      <w:proofErr w:type="spellEnd"/>
      <w:r w:rsidRPr="00F251C6">
        <w:rPr>
          <w:lang w:val="ru-RU"/>
        </w:rPr>
        <w:t xml:space="preserve"> та </w:t>
      </w:r>
      <w:proofErr w:type="spellStart"/>
      <w:r w:rsidRPr="00F251C6">
        <w:rPr>
          <w:lang w:val="ru-RU"/>
        </w:rPr>
        <w:t>результати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визначення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структури</w:t>
      </w:r>
      <w:proofErr w:type="spellEnd"/>
      <w:r w:rsidRPr="00F251C6">
        <w:rPr>
          <w:lang w:val="ru-RU"/>
        </w:rPr>
        <w:t xml:space="preserve"> і </w:t>
      </w:r>
      <w:proofErr w:type="spellStart"/>
      <w:r w:rsidRPr="00F251C6">
        <w:rPr>
          <w:lang w:val="ru-RU"/>
        </w:rPr>
        <w:t>параметрів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цифрових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коригуючих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пристроїв</w:t>
      </w:r>
      <w:proofErr w:type="spellEnd"/>
    </w:p>
    <w:p w:rsidR="00F251C6" w:rsidRPr="00F251C6" w:rsidRDefault="00F251C6" w:rsidP="00F251C6">
      <w:pPr>
        <w:spacing w:line="360" w:lineRule="auto"/>
        <w:ind w:firstLine="709"/>
        <w:jc w:val="center"/>
        <w:rPr>
          <w:lang w:val="ru-RU"/>
        </w:rPr>
      </w:pPr>
    </w:p>
    <w:p w:rsidR="00F251C6" w:rsidRDefault="00F251C6" w:rsidP="00F251C6">
      <w:pPr>
        <w:spacing w:line="360" w:lineRule="auto"/>
        <w:ind w:firstLine="709"/>
        <w:rPr>
          <w:lang w:val="ru-RU"/>
        </w:rPr>
      </w:pPr>
      <w:r w:rsidRPr="00F251C6">
        <w:rPr>
          <w:lang w:val="ru-RU"/>
        </w:rPr>
        <w:t xml:space="preserve">За </w:t>
      </w:r>
      <w:proofErr w:type="spellStart"/>
      <w:r w:rsidRPr="00F251C6">
        <w:rPr>
          <w:lang w:val="ru-RU"/>
        </w:rPr>
        <w:t>отриманими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дискретними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</w:t>
      </w:r>
      <w:r>
        <w:rPr>
          <w:lang w:val="ru-RU"/>
        </w:rPr>
        <w:t>ередавальними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функціями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коригую</w:t>
      </w:r>
      <w:r w:rsidRPr="00F251C6">
        <w:rPr>
          <w:lang w:val="ru-RU"/>
        </w:rPr>
        <w:t>чих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пристроїв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можна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скласти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програму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мікроконтролера</w:t>
      </w:r>
      <w:proofErr w:type="spellEnd"/>
      <w:r w:rsidRPr="00F251C6">
        <w:rPr>
          <w:lang w:val="ru-RU"/>
        </w:rPr>
        <w:t xml:space="preserve">, </w:t>
      </w:r>
      <w:proofErr w:type="spellStart"/>
      <w:r w:rsidRPr="00F251C6">
        <w:rPr>
          <w:lang w:val="ru-RU"/>
        </w:rPr>
        <w:t>що</w:t>
      </w:r>
      <w:proofErr w:type="spellEnd"/>
      <w:r w:rsidRPr="00F251C6">
        <w:rPr>
          <w:lang w:val="ru-RU"/>
        </w:rPr>
        <w:t xml:space="preserve"> буде </w:t>
      </w:r>
      <w:proofErr w:type="spellStart"/>
      <w:r w:rsidRPr="00F251C6">
        <w:rPr>
          <w:lang w:val="ru-RU"/>
        </w:rPr>
        <w:t>реалізовувати</w:t>
      </w:r>
      <w:proofErr w:type="spellEnd"/>
      <w:r w:rsidRPr="00F251C6">
        <w:rPr>
          <w:lang w:val="ru-RU"/>
        </w:rPr>
        <w:t xml:space="preserve"> закон </w:t>
      </w:r>
      <w:proofErr w:type="spellStart"/>
      <w:r w:rsidRPr="00F251C6">
        <w:rPr>
          <w:lang w:val="ru-RU"/>
        </w:rPr>
        <w:t>керування</w:t>
      </w:r>
      <w:proofErr w:type="spellEnd"/>
      <w:r w:rsidRPr="00F251C6">
        <w:rPr>
          <w:lang w:val="ru-RU"/>
        </w:rPr>
        <w:t>.</w:t>
      </w:r>
    </w:p>
    <w:p w:rsidR="00F251C6" w:rsidRDefault="00F251C6" w:rsidP="00F251C6">
      <w:pPr>
        <w:spacing w:line="360" w:lineRule="auto"/>
        <w:ind w:firstLine="709"/>
        <w:rPr>
          <w:lang w:val="ru-RU"/>
        </w:rPr>
      </w:pPr>
    </w:p>
    <w:p w:rsidR="00F251C6" w:rsidRPr="00F251C6" w:rsidRDefault="00F251C6" w:rsidP="00F251C6">
      <w:pPr>
        <w:spacing w:line="360" w:lineRule="auto"/>
        <w:ind w:firstLine="709"/>
        <w:outlineLvl w:val="0"/>
        <w:rPr>
          <w:b/>
          <w:lang w:val="ru-RU"/>
        </w:rPr>
      </w:pPr>
      <w:bookmarkStart w:id="30" w:name="_Toc514710931"/>
      <w:r w:rsidRPr="00F251C6">
        <w:rPr>
          <w:b/>
          <w:lang w:val="ru-RU"/>
        </w:rPr>
        <w:t>3.6.</w:t>
      </w:r>
      <w:r w:rsidRPr="00F251C6">
        <w:rPr>
          <w:b/>
          <w:lang w:val="ru-RU"/>
        </w:rPr>
        <w:tab/>
      </w:r>
      <w:proofErr w:type="spellStart"/>
      <w:r w:rsidRPr="00F251C6">
        <w:rPr>
          <w:b/>
          <w:lang w:val="ru-RU"/>
        </w:rPr>
        <w:t>Розрахунок</w:t>
      </w:r>
      <w:proofErr w:type="spellEnd"/>
      <w:r w:rsidRPr="00F251C6">
        <w:rPr>
          <w:b/>
          <w:lang w:val="ru-RU"/>
        </w:rPr>
        <w:t xml:space="preserve"> </w:t>
      </w:r>
      <w:proofErr w:type="spellStart"/>
      <w:r w:rsidRPr="00F251C6">
        <w:rPr>
          <w:b/>
          <w:lang w:val="ru-RU"/>
        </w:rPr>
        <w:t>частотних</w:t>
      </w:r>
      <w:proofErr w:type="spellEnd"/>
      <w:r w:rsidRPr="00F251C6">
        <w:rPr>
          <w:b/>
          <w:lang w:val="ru-RU"/>
        </w:rPr>
        <w:t xml:space="preserve"> характеристик і </w:t>
      </w:r>
      <w:proofErr w:type="spellStart"/>
      <w:r w:rsidRPr="00F251C6">
        <w:rPr>
          <w:b/>
          <w:lang w:val="ru-RU"/>
        </w:rPr>
        <w:t>визначення</w:t>
      </w:r>
      <w:proofErr w:type="spellEnd"/>
      <w:r w:rsidRPr="00F251C6">
        <w:rPr>
          <w:b/>
          <w:lang w:val="ru-RU"/>
        </w:rPr>
        <w:t xml:space="preserve"> </w:t>
      </w:r>
      <w:proofErr w:type="spellStart"/>
      <w:r w:rsidRPr="00F251C6">
        <w:rPr>
          <w:b/>
          <w:lang w:val="ru-RU"/>
        </w:rPr>
        <w:t>запасів</w:t>
      </w:r>
      <w:proofErr w:type="spellEnd"/>
      <w:r w:rsidRPr="00F251C6">
        <w:rPr>
          <w:b/>
          <w:lang w:val="ru-RU"/>
        </w:rPr>
        <w:t xml:space="preserve"> </w:t>
      </w:r>
      <w:proofErr w:type="spellStart"/>
      <w:r w:rsidRPr="00F251C6">
        <w:rPr>
          <w:b/>
          <w:lang w:val="ru-RU"/>
        </w:rPr>
        <w:t>стійкості</w:t>
      </w:r>
      <w:proofErr w:type="spellEnd"/>
      <w:r w:rsidRPr="00F251C6">
        <w:rPr>
          <w:b/>
          <w:lang w:val="ru-RU"/>
        </w:rPr>
        <w:t xml:space="preserve"> систем </w:t>
      </w:r>
      <w:proofErr w:type="spellStart"/>
      <w:r w:rsidRPr="00F251C6">
        <w:rPr>
          <w:b/>
          <w:lang w:val="ru-RU"/>
        </w:rPr>
        <w:t>керування</w:t>
      </w:r>
      <w:bookmarkEnd w:id="30"/>
      <w:proofErr w:type="spellEnd"/>
    </w:p>
    <w:p w:rsidR="00F251C6" w:rsidRPr="00F251C6" w:rsidRDefault="00F251C6" w:rsidP="00F251C6">
      <w:pPr>
        <w:spacing w:line="360" w:lineRule="auto"/>
        <w:ind w:firstLine="709"/>
        <w:rPr>
          <w:lang w:val="ru-RU"/>
        </w:rPr>
      </w:pPr>
    </w:p>
    <w:p w:rsidR="00F251C6" w:rsidRPr="00F251C6" w:rsidRDefault="00F251C6" w:rsidP="00F251C6">
      <w:pPr>
        <w:spacing w:line="360" w:lineRule="auto"/>
        <w:ind w:firstLine="709"/>
        <w:rPr>
          <w:lang w:val="ru-RU"/>
        </w:rPr>
      </w:pPr>
      <w:r w:rsidRPr="00F251C6">
        <w:rPr>
          <w:lang w:val="ru-RU"/>
        </w:rPr>
        <w:t xml:space="preserve">На </w:t>
      </w:r>
      <w:proofErr w:type="spellStart"/>
      <w:r w:rsidRPr="00F251C6">
        <w:rPr>
          <w:lang w:val="ru-RU"/>
        </w:rPr>
        <w:t>основі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рівнянь</w:t>
      </w:r>
      <w:proofErr w:type="spellEnd"/>
      <w:r w:rsidRPr="00F251C6">
        <w:rPr>
          <w:lang w:val="ru-RU"/>
        </w:rPr>
        <w:t xml:space="preserve"> (89) − (91) [3] </w:t>
      </w:r>
      <w:proofErr w:type="spellStart"/>
      <w:r w:rsidRPr="00F251C6">
        <w:rPr>
          <w:lang w:val="ru-RU"/>
        </w:rPr>
        <w:t>складаємо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програму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розрахунку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комплексної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передавальної</w:t>
      </w:r>
      <w:proofErr w:type="spellEnd"/>
      <w:r w:rsidRPr="00F251C6">
        <w:rPr>
          <w:lang w:val="ru-RU"/>
        </w:rPr>
        <w:t xml:space="preserve"> </w:t>
      </w:r>
      <w:proofErr w:type="spellStart"/>
      <w:r w:rsidRPr="00F251C6">
        <w:rPr>
          <w:lang w:val="ru-RU"/>
        </w:rPr>
        <w:t>функції</w:t>
      </w:r>
      <w:proofErr w:type="spellEnd"/>
      <w:r w:rsidRPr="00F251C6">
        <w:rPr>
          <w:lang w:val="ru-RU"/>
        </w:rPr>
        <w:t xml:space="preserve">, ЛАЧХ та ЛФЧХ </w:t>
      </w:r>
      <w:proofErr w:type="spellStart"/>
      <w:r w:rsidRPr="00F251C6">
        <w:rPr>
          <w:lang w:val="ru-RU"/>
        </w:rPr>
        <w:t>розімкнених</w:t>
      </w:r>
      <w:proofErr w:type="spellEnd"/>
      <w:r w:rsidRPr="00F251C6">
        <w:rPr>
          <w:lang w:val="ru-RU"/>
        </w:rPr>
        <w:t xml:space="preserve"> систем </w:t>
      </w:r>
      <w:proofErr w:type="spellStart"/>
      <w:r w:rsidRPr="00F251C6">
        <w:rPr>
          <w:lang w:val="ru-RU"/>
        </w:rPr>
        <w:t>керування</w:t>
      </w:r>
      <w:proofErr w:type="spellEnd"/>
      <w:r w:rsidRPr="00F251C6">
        <w:rPr>
          <w:lang w:val="ru-RU"/>
        </w:rPr>
        <w:t xml:space="preserve"> (рис. 28).</w:t>
      </w:r>
    </w:p>
    <w:p w:rsidR="00F251C6" w:rsidRDefault="00F251C6" w:rsidP="00F251C6">
      <w:pPr>
        <w:spacing w:line="360" w:lineRule="auto"/>
        <w:ind w:firstLine="709"/>
        <w:rPr>
          <w:lang w:val="ru-RU"/>
        </w:rPr>
      </w:pPr>
    </w:p>
    <w:p w:rsidR="00F251C6" w:rsidRDefault="001A6F71" w:rsidP="00F251C6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777B079" wp14:editId="55B9F4B6">
            <wp:extent cx="5433719" cy="33561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79" cy="337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AEC" w:rsidRPr="00193AEC" w:rsidRDefault="00193AEC" w:rsidP="00193AEC">
      <w:pPr>
        <w:spacing w:line="360" w:lineRule="auto"/>
        <w:ind w:firstLine="709"/>
        <w:jc w:val="center"/>
        <w:rPr>
          <w:lang w:val="ru-RU"/>
        </w:rPr>
      </w:pPr>
      <w:r w:rsidRPr="00193AEC">
        <w:rPr>
          <w:lang w:val="ru-RU"/>
        </w:rPr>
        <w:t xml:space="preserve">Рис. 28. </w:t>
      </w:r>
      <w:proofErr w:type="spellStart"/>
      <w:r w:rsidRPr="00193AEC">
        <w:rPr>
          <w:lang w:val="ru-RU"/>
        </w:rPr>
        <w:t>Програма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розрахунку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комплексної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передавальної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функції</w:t>
      </w:r>
      <w:proofErr w:type="spellEnd"/>
      <w:r w:rsidRPr="00193AEC">
        <w:rPr>
          <w:lang w:val="ru-RU"/>
        </w:rPr>
        <w:t>, ЛАЧХ</w:t>
      </w:r>
    </w:p>
    <w:p w:rsidR="00193AEC" w:rsidRDefault="00193AEC" w:rsidP="00193AEC">
      <w:pPr>
        <w:spacing w:line="360" w:lineRule="auto"/>
        <w:ind w:firstLine="709"/>
        <w:jc w:val="center"/>
        <w:rPr>
          <w:lang w:val="ru-RU"/>
        </w:rPr>
      </w:pPr>
      <w:r w:rsidRPr="00193AEC">
        <w:rPr>
          <w:lang w:val="ru-RU"/>
        </w:rPr>
        <w:t xml:space="preserve">та ЛФЧХ </w:t>
      </w:r>
      <w:proofErr w:type="spellStart"/>
      <w:r w:rsidRPr="00193AEC">
        <w:rPr>
          <w:lang w:val="ru-RU"/>
        </w:rPr>
        <w:t>розімкнених</w:t>
      </w:r>
      <w:proofErr w:type="spellEnd"/>
      <w:r w:rsidRPr="00193AEC">
        <w:rPr>
          <w:lang w:val="ru-RU"/>
        </w:rPr>
        <w:t xml:space="preserve"> систем </w:t>
      </w:r>
      <w:proofErr w:type="spellStart"/>
      <w:r w:rsidRPr="00193AEC">
        <w:rPr>
          <w:lang w:val="ru-RU"/>
        </w:rPr>
        <w:t>керування</w:t>
      </w:r>
      <w:proofErr w:type="spellEnd"/>
    </w:p>
    <w:p w:rsidR="00193AEC" w:rsidRDefault="00193AEC" w:rsidP="00193AEC">
      <w:pPr>
        <w:spacing w:line="360" w:lineRule="auto"/>
        <w:ind w:firstLine="709"/>
        <w:jc w:val="center"/>
        <w:rPr>
          <w:lang w:val="ru-RU"/>
        </w:rPr>
      </w:pPr>
    </w:p>
    <w:p w:rsidR="00193AEC" w:rsidRDefault="00193AEC" w:rsidP="00193AEC">
      <w:pPr>
        <w:spacing w:line="360" w:lineRule="auto"/>
        <w:ind w:firstLine="709"/>
        <w:rPr>
          <w:lang w:val="ru-RU"/>
        </w:rPr>
      </w:pPr>
      <w:r w:rsidRPr="004D2045">
        <w:rPr>
          <w:lang w:val="ru-RU"/>
        </w:rPr>
        <w:t xml:space="preserve">За </w:t>
      </w:r>
      <w:proofErr w:type="spellStart"/>
      <w:r w:rsidRPr="004D2045">
        <w:rPr>
          <w:lang w:val="ru-RU"/>
        </w:rPr>
        <w:t>рівняннями</w:t>
      </w:r>
      <w:proofErr w:type="spellEnd"/>
      <w:r w:rsidRPr="004D2045">
        <w:rPr>
          <w:lang w:val="ru-RU"/>
        </w:rPr>
        <w:t xml:space="preserve"> (94) − (97) [3</w:t>
      </w:r>
      <w:proofErr w:type="gramStart"/>
      <w:r w:rsidRPr="004D2045">
        <w:rPr>
          <w:lang w:val="ru-RU"/>
        </w:rPr>
        <w:t xml:space="preserve">]  </w:t>
      </w:r>
      <w:proofErr w:type="spellStart"/>
      <w:r w:rsidRPr="004D2045">
        <w:rPr>
          <w:lang w:val="ru-RU"/>
        </w:rPr>
        <w:t>визначаємо</w:t>
      </w:r>
      <w:proofErr w:type="spellEnd"/>
      <w:proofErr w:type="gramEnd"/>
      <w:r w:rsidRPr="004D2045">
        <w:rPr>
          <w:lang w:val="ru-RU"/>
        </w:rPr>
        <w:t xml:space="preserve">  </w:t>
      </w:r>
      <w:proofErr w:type="spellStart"/>
      <w:r w:rsidRPr="004D2045">
        <w:rPr>
          <w:lang w:val="ru-RU"/>
        </w:rPr>
        <w:t>параметри</w:t>
      </w:r>
      <w:proofErr w:type="spellEnd"/>
      <w:r w:rsidRPr="004D2045">
        <w:rPr>
          <w:lang w:val="ru-RU"/>
        </w:rPr>
        <w:t xml:space="preserve">  </w:t>
      </w:r>
      <w:proofErr w:type="spellStart"/>
      <w:r w:rsidRPr="004D2045">
        <w:rPr>
          <w:lang w:val="ru-RU"/>
        </w:rPr>
        <w:t>осі</w:t>
      </w:r>
      <w:proofErr w:type="spellEnd"/>
      <w:r w:rsidRPr="004D2045">
        <w:rPr>
          <w:lang w:val="ru-RU"/>
        </w:rPr>
        <w:t xml:space="preserve">  частот  (рис.</w:t>
      </w:r>
      <w:r w:rsidRPr="004D2045">
        <w:rPr>
          <w:spacing w:val="3"/>
          <w:lang w:val="ru-RU"/>
        </w:rPr>
        <w:t xml:space="preserve"> </w:t>
      </w:r>
      <w:r w:rsidRPr="004D2045">
        <w:rPr>
          <w:lang w:val="ru-RU"/>
        </w:rPr>
        <w:t>29)</w:t>
      </w:r>
      <w:r>
        <w:rPr>
          <w:lang w:val="ru-RU"/>
        </w:rPr>
        <w:t>.</w:t>
      </w:r>
    </w:p>
    <w:p w:rsidR="00193AEC" w:rsidRDefault="00100FCA" w:rsidP="00193AEC">
      <w:pPr>
        <w:spacing w:line="360" w:lineRule="auto"/>
        <w:ind w:firstLine="709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9EDD364" wp14:editId="13D3850A">
            <wp:extent cx="4656240" cy="3937849"/>
            <wp:effectExtent l="0" t="0" r="0" b="5715"/>
            <wp:docPr id="520" name="Рисунок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456" cy="39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EC" w:rsidRDefault="00193AEC" w:rsidP="00193AEC">
      <w:pPr>
        <w:spacing w:line="360" w:lineRule="auto"/>
        <w:ind w:firstLine="709"/>
        <w:jc w:val="center"/>
        <w:rPr>
          <w:lang w:val="ru-RU"/>
        </w:rPr>
      </w:pPr>
      <w:r w:rsidRPr="00193AEC">
        <w:rPr>
          <w:lang w:val="ru-RU"/>
        </w:rPr>
        <w:t xml:space="preserve">Рис. 29. </w:t>
      </w:r>
      <w:proofErr w:type="spellStart"/>
      <w:r w:rsidRPr="00193AEC">
        <w:rPr>
          <w:lang w:val="ru-RU"/>
        </w:rPr>
        <w:t>Програма</w:t>
      </w:r>
      <w:proofErr w:type="spellEnd"/>
      <w:r w:rsidRPr="00193AEC">
        <w:rPr>
          <w:lang w:val="ru-RU"/>
        </w:rPr>
        <w:t xml:space="preserve"> та </w:t>
      </w:r>
      <w:proofErr w:type="spellStart"/>
      <w:r w:rsidRPr="00193AEC">
        <w:rPr>
          <w:lang w:val="ru-RU"/>
        </w:rPr>
        <w:t>результати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розрахунку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параметрів</w:t>
      </w:r>
      <w:proofErr w:type="spellEnd"/>
      <w:r w:rsidRPr="00193AEC">
        <w:rPr>
          <w:lang w:val="ru-RU"/>
        </w:rPr>
        <w:t xml:space="preserve"> </w:t>
      </w:r>
      <w:proofErr w:type="spellStart"/>
      <w:r w:rsidRPr="00193AEC">
        <w:rPr>
          <w:lang w:val="ru-RU"/>
        </w:rPr>
        <w:t>осі</w:t>
      </w:r>
      <w:proofErr w:type="spellEnd"/>
      <w:r w:rsidRPr="00193AEC">
        <w:rPr>
          <w:lang w:val="ru-RU"/>
        </w:rPr>
        <w:t xml:space="preserve"> частот</w:t>
      </w:r>
    </w:p>
    <w:p w:rsidR="00193AEC" w:rsidRDefault="00193AEC" w:rsidP="008B0090">
      <w:pPr>
        <w:pStyle w:val="a7"/>
        <w:spacing w:line="360" w:lineRule="auto"/>
        <w:ind w:firstLine="709"/>
        <w:rPr>
          <w:lang w:val="ru-RU"/>
        </w:rPr>
      </w:pPr>
      <w:proofErr w:type="spellStart"/>
      <w:r w:rsidRPr="004D2045">
        <w:rPr>
          <w:lang w:val="ru-RU"/>
        </w:rPr>
        <w:lastRenderedPageBreak/>
        <w:t>Будуємо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графіки</w:t>
      </w:r>
      <w:proofErr w:type="spellEnd"/>
      <w:r w:rsidRPr="004D2045">
        <w:rPr>
          <w:lang w:val="ru-RU"/>
        </w:rPr>
        <w:t xml:space="preserve"> ЛАЧХ та ЛФЧХ </w:t>
      </w:r>
      <w:proofErr w:type="spellStart"/>
      <w:r w:rsidRPr="004D2045">
        <w:rPr>
          <w:lang w:val="ru-RU"/>
        </w:rPr>
        <w:t>розімкнених</w:t>
      </w:r>
      <w:proofErr w:type="spellEnd"/>
      <w:r w:rsidRPr="004D2045">
        <w:rPr>
          <w:lang w:val="ru-RU"/>
        </w:rPr>
        <w:t xml:space="preserve"> систем </w:t>
      </w:r>
      <w:proofErr w:type="spellStart"/>
      <w:r w:rsidRPr="004D2045">
        <w:rPr>
          <w:lang w:val="ru-RU"/>
        </w:rPr>
        <w:t>керування</w:t>
      </w:r>
      <w:proofErr w:type="spellEnd"/>
      <w:r>
        <w:rPr>
          <w:lang w:val="ru-RU"/>
        </w:rPr>
        <w:t xml:space="preserve"> </w:t>
      </w:r>
      <w:proofErr w:type="spellStart"/>
      <w:r w:rsidRPr="004D2045">
        <w:rPr>
          <w:lang w:val="ru-RU"/>
        </w:rPr>
        <w:t>електроприводами</w:t>
      </w:r>
      <w:proofErr w:type="spellEnd"/>
      <w:r w:rsidRPr="004D2045">
        <w:rPr>
          <w:lang w:val="ru-RU"/>
        </w:rPr>
        <w:t xml:space="preserve"> ланок для </w:t>
      </w:r>
      <w:proofErr w:type="spellStart"/>
      <w:r w:rsidRPr="004D2045">
        <w:rPr>
          <w:lang w:val="ru-RU"/>
        </w:rPr>
        <w:t>мінімального</w:t>
      </w:r>
      <w:proofErr w:type="spellEnd"/>
      <w:r w:rsidRPr="004D2045">
        <w:rPr>
          <w:lang w:val="ru-RU"/>
        </w:rPr>
        <w:t xml:space="preserve">, максимального та </w:t>
      </w:r>
      <w:proofErr w:type="spellStart"/>
      <w:r w:rsidRPr="004D2045">
        <w:rPr>
          <w:lang w:val="ru-RU"/>
        </w:rPr>
        <w:t>подвійного</w:t>
      </w:r>
      <w:proofErr w:type="spellEnd"/>
      <w:r w:rsidRPr="004D2045">
        <w:rPr>
          <w:lang w:val="ru-RU"/>
        </w:rPr>
        <w:t xml:space="preserve"> максимального </w:t>
      </w:r>
      <w:proofErr w:type="spellStart"/>
      <w:r w:rsidRPr="004D2045">
        <w:rPr>
          <w:lang w:val="ru-RU"/>
        </w:rPr>
        <w:t>значень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електромеханічної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постійної</w:t>
      </w:r>
      <w:proofErr w:type="spellEnd"/>
      <w:r w:rsidRPr="004D2045">
        <w:rPr>
          <w:lang w:val="ru-RU"/>
        </w:rPr>
        <w:t xml:space="preserve"> часу (рис. 30 − 32).</w:t>
      </w:r>
    </w:p>
    <w:p w:rsidR="008B0090" w:rsidRDefault="00100FCA" w:rsidP="008B0090">
      <w:pPr>
        <w:pStyle w:val="a7"/>
        <w:spacing w:line="360" w:lineRule="auto"/>
        <w:ind w:firstLine="142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4A37EB7" wp14:editId="7F410127">
            <wp:extent cx="4390845" cy="3717632"/>
            <wp:effectExtent l="0" t="0" r="0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8564" cy="372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90" w:rsidRDefault="00100FCA" w:rsidP="008B0090">
      <w:pPr>
        <w:pStyle w:val="a7"/>
        <w:spacing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BD62ABA" wp14:editId="6232219F">
            <wp:extent cx="4226943" cy="3580874"/>
            <wp:effectExtent l="0" t="0" r="2540" b="635"/>
            <wp:docPr id="522" name="Рисунок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34371" cy="35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DB" w:rsidRPr="00CD1CDB" w:rsidRDefault="00CD1CDB" w:rsidP="00CD1CDB">
      <w:pPr>
        <w:spacing w:line="360" w:lineRule="auto"/>
        <w:ind w:firstLine="709"/>
        <w:jc w:val="center"/>
        <w:rPr>
          <w:lang w:val="ru-RU"/>
        </w:rPr>
      </w:pPr>
      <w:r w:rsidRPr="00CD1CDB">
        <w:rPr>
          <w:lang w:val="ru-RU"/>
        </w:rPr>
        <w:t xml:space="preserve">Рис. 30. </w:t>
      </w:r>
      <w:proofErr w:type="spellStart"/>
      <w:r w:rsidRPr="00CD1CDB">
        <w:rPr>
          <w:lang w:val="ru-RU"/>
        </w:rPr>
        <w:t>Частотні</w:t>
      </w:r>
      <w:proofErr w:type="spellEnd"/>
      <w:r w:rsidRPr="00CD1CDB">
        <w:rPr>
          <w:lang w:val="ru-RU"/>
        </w:rPr>
        <w:t xml:space="preserve"> характеристики </w:t>
      </w:r>
      <w:proofErr w:type="spellStart"/>
      <w:r w:rsidRPr="00CD1CDB">
        <w:rPr>
          <w:lang w:val="ru-RU"/>
        </w:rPr>
        <w:t>розімкненої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системи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керування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електроприводом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першої</w:t>
      </w:r>
      <w:proofErr w:type="spellEnd"/>
      <w:r w:rsidRPr="00CD1CDB">
        <w:rPr>
          <w:lang w:val="ru-RU"/>
        </w:rPr>
        <w:t xml:space="preserve"> ланки</w:t>
      </w:r>
    </w:p>
    <w:p w:rsidR="00CD1CDB" w:rsidRDefault="00100FCA" w:rsidP="003618C5">
      <w:pPr>
        <w:pStyle w:val="a7"/>
        <w:spacing w:line="360" w:lineRule="auto"/>
        <w:ind w:firstLine="28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40BAF0" wp14:editId="26504B6D">
            <wp:extent cx="4536578" cy="3847381"/>
            <wp:effectExtent l="0" t="0" r="0" b="1270"/>
            <wp:docPr id="523" name="Рисунок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58265" cy="38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DB" w:rsidRDefault="00100FCA" w:rsidP="008B0090">
      <w:pPr>
        <w:pStyle w:val="a7"/>
        <w:spacing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16A5DF3" wp14:editId="18A32CD0">
            <wp:extent cx="4621686" cy="3907766"/>
            <wp:effectExtent l="0" t="0" r="7620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1686" cy="390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DB" w:rsidRPr="00CD1CDB" w:rsidRDefault="00CD1CDB" w:rsidP="00CD1CDB">
      <w:pPr>
        <w:spacing w:line="360" w:lineRule="auto"/>
        <w:ind w:firstLine="709"/>
        <w:jc w:val="center"/>
        <w:rPr>
          <w:lang w:val="ru-RU"/>
        </w:rPr>
      </w:pPr>
      <w:r w:rsidRPr="00CD1CDB">
        <w:rPr>
          <w:lang w:val="ru-RU"/>
        </w:rPr>
        <w:t xml:space="preserve">Рис. 31. </w:t>
      </w:r>
      <w:proofErr w:type="spellStart"/>
      <w:r w:rsidRPr="00CD1CDB">
        <w:rPr>
          <w:lang w:val="ru-RU"/>
        </w:rPr>
        <w:t>Частотні</w:t>
      </w:r>
      <w:proofErr w:type="spellEnd"/>
      <w:r w:rsidRPr="00CD1CDB">
        <w:rPr>
          <w:lang w:val="ru-RU"/>
        </w:rPr>
        <w:t xml:space="preserve"> характеристики </w:t>
      </w:r>
      <w:proofErr w:type="spellStart"/>
      <w:r w:rsidRPr="00CD1CDB">
        <w:rPr>
          <w:lang w:val="ru-RU"/>
        </w:rPr>
        <w:t>розімкненої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системи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керування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електроприводом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другої</w:t>
      </w:r>
      <w:proofErr w:type="spellEnd"/>
      <w:r w:rsidRPr="00CD1CDB">
        <w:rPr>
          <w:lang w:val="ru-RU"/>
        </w:rPr>
        <w:t xml:space="preserve"> ланки</w:t>
      </w:r>
    </w:p>
    <w:p w:rsidR="00CD1CDB" w:rsidRDefault="00CD1CDB" w:rsidP="008B0090">
      <w:pPr>
        <w:pStyle w:val="a7"/>
        <w:spacing w:line="360" w:lineRule="auto"/>
        <w:ind w:firstLine="0"/>
        <w:jc w:val="center"/>
        <w:rPr>
          <w:lang w:val="ru-RU"/>
        </w:rPr>
      </w:pPr>
    </w:p>
    <w:p w:rsidR="00CD1CDB" w:rsidRDefault="00100FCA" w:rsidP="00CD1CDB">
      <w:pPr>
        <w:pStyle w:val="a7"/>
        <w:spacing w:line="360" w:lineRule="auto"/>
        <w:ind w:firstLine="284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FAF304" wp14:editId="2449B6EC">
            <wp:extent cx="4343400" cy="3809427"/>
            <wp:effectExtent l="0" t="0" r="0" b="635"/>
            <wp:docPr id="525" name="Рисунок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r="3774"/>
                    <a:stretch/>
                  </pic:blipFill>
                  <pic:spPr bwMode="auto">
                    <a:xfrm>
                      <a:off x="0" y="0"/>
                      <a:ext cx="4347428" cy="381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CDB" w:rsidRDefault="00100FCA" w:rsidP="008B0090">
      <w:pPr>
        <w:pStyle w:val="a7"/>
        <w:spacing w:line="360" w:lineRule="auto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AFB46BD" wp14:editId="54D593AE">
            <wp:extent cx="4610100" cy="3943944"/>
            <wp:effectExtent l="0" t="0" r="0" b="0"/>
            <wp:docPr id="527" name="Рисунок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9915" cy="396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DB" w:rsidRPr="00F251C6" w:rsidRDefault="00CD1CDB" w:rsidP="00CD1CDB">
      <w:pPr>
        <w:pStyle w:val="a7"/>
        <w:spacing w:line="360" w:lineRule="auto"/>
        <w:ind w:firstLine="709"/>
        <w:jc w:val="center"/>
        <w:rPr>
          <w:lang w:val="ru-RU"/>
        </w:rPr>
      </w:pPr>
      <w:r w:rsidRPr="00CD1CDB">
        <w:rPr>
          <w:lang w:val="ru-RU"/>
        </w:rPr>
        <w:t xml:space="preserve">Рис. 30. </w:t>
      </w:r>
      <w:proofErr w:type="spellStart"/>
      <w:r w:rsidRPr="00CD1CDB">
        <w:rPr>
          <w:lang w:val="ru-RU"/>
        </w:rPr>
        <w:t>Частотні</w:t>
      </w:r>
      <w:proofErr w:type="spellEnd"/>
      <w:r w:rsidRPr="00CD1CDB">
        <w:rPr>
          <w:lang w:val="ru-RU"/>
        </w:rPr>
        <w:t xml:space="preserve"> характеристики </w:t>
      </w:r>
      <w:proofErr w:type="spellStart"/>
      <w:r w:rsidRPr="00CD1CDB">
        <w:rPr>
          <w:lang w:val="ru-RU"/>
        </w:rPr>
        <w:t>розімкненої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системи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керування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електроприводом</w:t>
      </w:r>
      <w:proofErr w:type="spellEnd"/>
      <w:r w:rsidRPr="00CD1CDB">
        <w:rPr>
          <w:lang w:val="ru-RU"/>
        </w:rPr>
        <w:t xml:space="preserve"> </w:t>
      </w:r>
      <w:proofErr w:type="spellStart"/>
      <w:r w:rsidRPr="00CD1CDB">
        <w:rPr>
          <w:lang w:val="ru-RU"/>
        </w:rPr>
        <w:t>третьої</w:t>
      </w:r>
      <w:proofErr w:type="spellEnd"/>
      <w:r w:rsidRPr="00CD1CDB">
        <w:rPr>
          <w:lang w:val="ru-RU"/>
        </w:rPr>
        <w:t xml:space="preserve"> ланки</w:t>
      </w:r>
    </w:p>
    <w:p w:rsidR="00AD24E8" w:rsidRDefault="00AD24E8" w:rsidP="00F251C6">
      <w:pPr>
        <w:spacing w:line="360" w:lineRule="auto"/>
        <w:jc w:val="left"/>
      </w:pPr>
      <w:r>
        <w:br w:type="page"/>
      </w:r>
    </w:p>
    <w:p w:rsidR="00CD1CDB" w:rsidRPr="004D2045" w:rsidRDefault="00CD1CDB" w:rsidP="007A2275">
      <w:pPr>
        <w:pStyle w:val="a7"/>
        <w:spacing w:line="360" w:lineRule="auto"/>
        <w:rPr>
          <w:lang w:val="ru-RU"/>
        </w:rPr>
      </w:pPr>
      <w:r w:rsidRPr="00CD1CDB">
        <w:lastRenderedPageBreak/>
        <w:t xml:space="preserve">Зміна постійної часу </w:t>
      </w:r>
      <w:r w:rsidRPr="00CD1CDB">
        <w:rPr>
          <w:i/>
          <w:szCs w:val="28"/>
        </w:rPr>
        <w:t>T</w:t>
      </w:r>
      <w:r w:rsidRPr="00CD1CDB">
        <w:rPr>
          <w:i/>
          <w:position w:val="-5"/>
          <w:szCs w:val="28"/>
        </w:rPr>
        <w:t xml:space="preserve">m </w:t>
      </w:r>
      <w:r w:rsidRPr="00CD1CDB">
        <w:t xml:space="preserve">в межах від </w:t>
      </w:r>
      <w:r w:rsidRPr="00CD1CDB">
        <w:rPr>
          <w:i/>
          <w:spacing w:val="-3"/>
          <w:position w:val="6"/>
          <w:szCs w:val="28"/>
        </w:rPr>
        <w:t>T</w:t>
      </w:r>
      <w:proofErr w:type="spellStart"/>
      <w:r w:rsidRPr="00CD1CDB">
        <w:rPr>
          <w:spacing w:val="-3"/>
          <w:szCs w:val="28"/>
        </w:rPr>
        <w:t>min</w:t>
      </w:r>
      <w:proofErr w:type="spellEnd"/>
      <w:r>
        <w:rPr>
          <w:spacing w:val="-3"/>
          <w:szCs w:val="28"/>
        </w:rPr>
        <w:t xml:space="preserve"> </w:t>
      </w:r>
      <w:r w:rsidRPr="00CD1CDB">
        <w:t xml:space="preserve">до </w:t>
      </w:r>
      <w:r w:rsidRPr="00CD1CDB">
        <w:rPr>
          <w:spacing w:val="-7"/>
          <w:szCs w:val="28"/>
        </w:rPr>
        <w:t>2</w:t>
      </w:r>
      <w:r w:rsidRPr="00CD1CDB">
        <w:rPr>
          <w:i/>
          <w:spacing w:val="-7"/>
          <w:szCs w:val="28"/>
        </w:rPr>
        <w:t>T</w:t>
      </w:r>
      <w:proofErr w:type="spellStart"/>
      <w:r w:rsidRPr="00CD1CDB">
        <w:rPr>
          <w:spacing w:val="-7"/>
          <w:position w:val="-5"/>
          <w:szCs w:val="28"/>
        </w:rPr>
        <w:t>max</w:t>
      </w:r>
      <w:proofErr w:type="spellEnd"/>
      <w:r>
        <w:rPr>
          <w:spacing w:val="-7"/>
          <w:position w:val="-5"/>
          <w:szCs w:val="28"/>
        </w:rPr>
        <w:t xml:space="preserve"> </w:t>
      </w:r>
      <w:r w:rsidRPr="00CD1CDB">
        <w:t xml:space="preserve">призводить до істотного відхилення ЛАЧХ розімкнених систем від бажаних тільки на високочастотних ділянках (рис. 30 − 32). </w:t>
      </w:r>
      <w:r w:rsidRPr="004D2045">
        <w:rPr>
          <w:lang w:val="ru-RU"/>
        </w:rPr>
        <w:t xml:space="preserve">На </w:t>
      </w:r>
      <w:proofErr w:type="spellStart"/>
      <w:r w:rsidRPr="004D2045">
        <w:rPr>
          <w:lang w:val="ru-RU"/>
        </w:rPr>
        <w:t>низькочастотних</w:t>
      </w:r>
      <w:proofErr w:type="spellEnd"/>
      <w:r w:rsidRPr="004D2045">
        <w:rPr>
          <w:lang w:val="ru-RU"/>
        </w:rPr>
        <w:t xml:space="preserve"> та </w:t>
      </w:r>
      <w:proofErr w:type="spellStart"/>
      <w:r w:rsidRPr="004D2045">
        <w:rPr>
          <w:lang w:val="ru-RU"/>
        </w:rPr>
        <w:t>середньочастотних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ділянках</w:t>
      </w:r>
      <w:proofErr w:type="spellEnd"/>
      <w:r w:rsidRPr="004D2045">
        <w:rPr>
          <w:lang w:val="ru-RU"/>
        </w:rPr>
        <w:t xml:space="preserve"> вони, </w:t>
      </w:r>
      <w:proofErr w:type="spellStart"/>
      <w:r w:rsidRPr="004D2045">
        <w:rPr>
          <w:lang w:val="ru-RU"/>
        </w:rPr>
        <w:t>незалежно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від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величини</w:t>
      </w:r>
      <w:proofErr w:type="spellEnd"/>
      <w:r>
        <w:rPr>
          <w:lang w:val="ru-RU"/>
        </w:rPr>
        <w:t xml:space="preserve"> </w:t>
      </w:r>
      <w:proofErr w:type="gramStart"/>
      <w:r w:rsidRPr="00CD1CDB">
        <w:rPr>
          <w:i/>
          <w:szCs w:val="28"/>
        </w:rPr>
        <w:t>T</w:t>
      </w:r>
      <w:r w:rsidRPr="00CD1CDB">
        <w:rPr>
          <w:i/>
          <w:position w:val="-5"/>
          <w:szCs w:val="28"/>
        </w:rPr>
        <w:t>m</w:t>
      </w:r>
      <w:r w:rsidRPr="00CD1CDB">
        <w:rPr>
          <w:i/>
          <w:position w:val="-5"/>
          <w:szCs w:val="28"/>
          <w:lang w:val="ru-RU"/>
        </w:rPr>
        <w:t xml:space="preserve"> </w:t>
      </w:r>
      <w:r w:rsidRPr="00CD1CDB">
        <w:rPr>
          <w:szCs w:val="28"/>
          <w:lang w:val="ru-RU"/>
        </w:rPr>
        <w:t>,</w:t>
      </w:r>
      <w:proofErr w:type="gramEnd"/>
      <w:r w:rsidRPr="004D2045">
        <w:rPr>
          <w:lang w:val="ru-RU"/>
        </w:rPr>
        <w:t xml:space="preserve"> практично </w:t>
      </w:r>
      <w:proofErr w:type="spellStart"/>
      <w:r w:rsidRPr="004D2045">
        <w:rPr>
          <w:lang w:val="ru-RU"/>
        </w:rPr>
        <w:t>співпадають</w:t>
      </w:r>
      <w:proofErr w:type="spellEnd"/>
      <w:r w:rsidRPr="004D2045">
        <w:rPr>
          <w:lang w:val="ru-RU"/>
        </w:rPr>
        <w:t xml:space="preserve"> з</w:t>
      </w:r>
      <w:r>
        <w:rPr>
          <w:lang w:val="ru-RU"/>
        </w:rPr>
        <w:t xml:space="preserve"> </w:t>
      </w:r>
      <w:proofErr w:type="spellStart"/>
      <w:r w:rsidRPr="004D2045">
        <w:rPr>
          <w:lang w:val="ru-RU"/>
        </w:rPr>
        <w:t>бажаними</w:t>
      </w:r>
      <w:proofErr w:type="spellEnd"/>
      <w:r w:rsidRPr="004D2045">
        <w:rPr>
          <w:lang w:val="ru-RU"/>
        </w:rPr>
        <w:t xml:space="preserve">, </w:t>
      </w:r>
      <w:proofErr w:type="spellStart"/>
      <w:r w:rsidRPr="004D2045">
        <w:rPr>
          <w:lang w:val="ru-RU"/>
        </w:rPr>
        <w:t>що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свідчить</w:t>
      </w:r>
      <w:proofErr w:type="spellEnd"/>
      <w:r w:rsidRPr="004D2045">
        <w:rPr>
          <w:lang w:val="ru-RU"/>
        </w:rPr>
        <w:t xml:space="preserve"> про </w:t>
      </w:r>
      <w:proofErr w:type="spellStart"/>
      <w:r w:rsidRPr="004D2045">
        <w:rPr>
          <w:lang w:val="ru-RU"/>
        </w:rPr>
        <w:t>робастність</w:t>
      </w:r>
      <w:proofErr w:type="spellEnd"/>
      <w:r w:rsidRPr="004D2045">
        <w:rPr>
          <w:lang w:val="ru-RU"/>
        </w:rPr>
        <w:t xml:space="preserve"> систем </w:t>
      </w:r>
      <w:proofErr w:type="spellStart"/>
      <w:r w:rsidRPr="004D2045">
        <w:rPr>
          <w:lang w:val="ru-RU"/>
        </w:rPr>
        <w:t>керування</w:t>
      </w:r>
      <w:proofErr w:type="spellEnd"/>
      <w:r w:rsidRPr="004D2045">
        <w:rPr>
          <w:lang w:val="ru-RU"/>
        </w:rPr>
        <w:t>.</w:t>
      </w:r>
    </w:p>
    <w:p w:rsidR="00CD1CDB" w:rsidRDefault="00CD1CDB" w:rsidP="007A2275">
      <w:pPr>
        <w:pStyle w:val="a7"/>
        <w:spacing w:line="360" w:lineRule="auto"/>
      </w:pPr>
      <w:r w:rsidRPr="004D2045">
        <w:rPr>
          <w:lang w:val="ru-RU"/>
        </w:rPr>
        <w:t xml:space="preserve">За </w:t>
      </w:r>
      <w:proofErr w:type="spellStart"/>
      <w:r w:rsidRPr="004D2045">
        <w:rPr>
          <w:lang w:val="ru-RU"/>
        </w:rPr>
        <w:t>отриманими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графіками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частотних</w:t>
      </w:r>
      <w:proofErr w:type="spellEnd"/>
      <w:r w:rsidRPr="004D2045">
        <w:rPr>
          <w:lang w:val="ru-RU"/>
        </w:rPr>
        <w:t xml:space="preserve"> характеристик </w:t>
      </w:r>
      <w:proofErr w:type="spellStart"/>
      <w:r w:rsidRPr="004D2045">
        <w:rPr>
          <w:lang w:val="ru-RU"/>
        </w:rPr>
        <w:t>визначаємо</w:t>
      </w:r>
      <w:proofErr w:type="spellEnd"/>
      <w:r w:rsidRPr="004D2045">
        <w:rPr>
          <w:lang w:val="ru-RU"/>
        </w:rPr>
        <w:t xml:space="preserve"> запа</w:t>
      </w:r>
      <w:r w:rsidRPr="0033008E">
        <w:rPr>
          <w:lang w:val="ru-RU"/>
        </w:rPr>
        <w:t xml:space="preserve">си </w:t>
      </w:r>
      <w:proofErr w:type="spellStart"/>
      <w:r w:rsidRPr="0033008E">
        <w:rPr>
          <w:lang w:val="ru-RU"/>
        </w:rPr>
        <w:t>стійкості</w:t>
      </w:r>
      <w:proofErr w:type="spellEnd"/>
      <w:r w:rsidRPr="0033008E">
        <w:rPr>
          <w:lang w:val="ru-RU"/>
        </w:rPr>
        <w:t xml:space="preserve"> за фазою </w:t>
      </w:r>
      <w:r w:rsidRPr="00CD1CDB">
        <w:rPr>
          <w:rFonts w:ascii="Symbol" w:hAnsi="Symbol"/>
        </w:rPr>
        <w:t></w:t>
      </w:r>
      <w:r w:rsidRPr="00CD1CDB">
        <w:rPr>
          <w:rFonts w:ascii="Symbol" w:hAnsi="Symbol"/>
        </w:rPr>
        <w:t></w:t>
      </w:r>
      <w:r>
        <w:rPr>
          <w:rFonts w:ascii="Symbol" w:hAnsi="Symbol"/>
          <w:sz w:val="23"/>
        </w:rPr>
        <w:t></w:t>
      </w:r>
      <w:r w:rsidRPr="0033008E">
        <w:rPr>
          <w:lang w:val="ru-RU"/>
        </w:rPr>
        <w:t xml:space="preserve">та </w:t>
      </w:r>
      <w:proofErr w:type="spellStart"/>
      <w:r w:rsidRPr="0033008E">
        <w:rPr>
          <w:lang w:val="ru-RU"/>
        </w:rPr>
        <w:t>амплітудою</w:t>
      </w:r>
      <w:proofErr w:type="spellEnd"/>
      <w:r w:rsidRPr="0033008E">
        <w:rPr>
          <w:lang w:val="ru-RU"/>
        </w:rPr>
        <w:t xml:space="preserve"> </w:t>
      </w:r>
      <w:r w:rsidRPr="00CD1CDB">
        <w:rPr>
          <w:rFonts w:ascii="Symbol" w:hAnsi="Symbol"/>
        </w:rPr>
        <w:t></w:t>
      </w:r>
      <w:r w:rsidRPr="00CD1CDB">
        <w:rPr>
          <w:i/>
        </w:rPr>
        <w:t>L</w:t>
      </w:r>
      <w:r>
        <w:rPr>
          <w:i/>
        </w:rPr>
        <w:t xml:space="preserve"> </w:t>
      </w:r>
      <w:r>
        <w:t>(табл. 1).</w:t>
      </w:r>
    </w:p>
    <w:p w:rsidR="00CD1CDB" w:rsidRDefault="00CD1CDB" w:rsidP="00CD1CDB">
      <w:pPr>
        <w:pStyle w:val="a7"/>
        <w:spacing w:before="2"/>
        <w:rPr>
          <w:sz w:val="9"/>
        </w:rPr>
      </w:pPr>
    </w:p>
    <w:p w:rsidR="00CD1CDB" w:rsidRDefault="00CD1CDB" w:rsidP="00386A11">
      <w:pPr>
        <w:pStyle w:val="a7"/>
        <w:spacing w:before="87"/>
      </w:pPr>
      <w:r>
        <w:t>Таблиця 1. Запаси стійкості систем керування</w:t>
      </w:r>
    </w:p>
    <w:p w:rsidR="00CD1CDB" w:rsidRDefault="00CD1CDB" w:rsidP="00CD1CDB">
      <w:pPr>
        <w:pStyle w:val="a7"/>
        <w:spacing w:before="8"/>
        <w:rPr>
          <w:sz w:val="14"/>
        </w:rPr>
      </w:pP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286"/>
        <w:gridCol w:w="1286"/>
        <w:gridCol w:w="1291"/>
        <w:gridCol w:w="1286"/>
        <w:gridCol w:w="1291"/>
        <w:gridCol w:w="1286"/>
      </w:tblGrid>
      <w:tr w:rsidR="00CD1CDB" w:rsidTr="00AA422C">
        <w:trPr>
          <w:trHeight w:val="484"/>
        </w:trPr>
        <w:tc>
          <w:tcPr>
            <w:tcW w:w="1560" w:type="dxa"/>
            <w:vMerge w:val="restart"/>
          </w:tcPr>
          <w:p w:rsidR="00CD1CDB" w:rsidRPr="001E5183" w:rsidRDefault="00CD1CDB" w:rsidP="00AA422C">
            <w:pPr>
              <w:pStyle w:val="TableParagraph"/>
              <w:spacing w:line="240" w:lineRule="auto"/>
              <w:ind w:left="0"/>
              <w:jc w:val="left"/>
              <w:rPr>
                <w:rFonts w:ascii="Times New Roman" w:hAnsi="Times New Roman" w:cs="Times New Roman"/>
                <w:sz w:val="26"/>
                <w:lang w:val="ru-RU"/>
              </w:rPr>
            </w:pPr>
          </w:p>
        </w:tc>
        <w:tc>
          <w:tcPr>
            <w:tcW w:w="2572" w:type="dxa"/>
            <w:gridSpan w:val="2"/>
          </w:tcPr>
          <w:p w:rsidR="00CD1CDB" w:rsidRPr="001E5183" w:rsidRDefault="00CD1CDB" w:rsidP="00AA422C">
            <w:pPr>
              <w:pStyle w:val="TableParagraph"/>
              <w:ind w:left="172"/>
              <w:jc w:val="left"/>
              <w:rPr>
                <w:rFonts w:ascii="Times New Roman" w:hAnsi="Times New Roman" w:cs="Times New Roman"/>
                <w:sz w:val="28"/>
              </w:rPr>
            </w:pPr>
            <w:r w:rsidRPr="001E5183">
              <w:rPr>
                <w:rFonts w:ascii="Times New Roman" w:hAnsi="Times New Roman" w:cs="Times New Roman"/>
                <w:sz w:val="28"/>
              </w:rPr>
              <w:t xml:space="preserve">1-й </w:t>
            </w:r>
            <w:proofErr w:type="spellStart"/>
            <w:r w:rsidRPr="001E5183">
              <w:rPr>
                <w:rFonts w:ascii="Times New Roman" w:hAnsi="Times New Roman" w:cs="Times New Roman"/>
                <w:sz w:val="28"/>
              </w:rPr>
              <w:t>електропривод</w:t>
            </w:r>
            <w:proofErr w:type="spellEnd"/>
          </w:p>
        </w:tc>
        <w:tc>
          <w:tcPr>
            <w:tcW w:w="2577" w:type="dxa"/>
            <w:gridSpan w:val="2"/>
          </w:tcPr>
          <w:p w:rsidR="00CD1CDB" w:rsidRPr="001E5183" w:rsidRDefault="00CD1CDB" w:rsidP="00AA422C">
            <w:pPr>
              <w:pStyle w:val="TableParagraph"/>
              <w:ind w:left="173"/>
              <w:jc w:val="left"/>
              <w:rPr>
                <w:rFonts w:ascii="Times New Roman" w:hAnsi="Times New Roman" w:cs="Times New Roman"/>
                <w:sz w:val="28"/>
              </w:rPr>
            </w:pPr>
            <w:r w:rsidRPr="001E5183">
              <w:rPr>
                <w:rFonts w:ascii="Times New Roman" w:hAnsi="Times New Roman" w:cs="Times New Roman"/>
                <w:sz w:val="28"/>
              </w:rPr>
              <w:t xml:space="preserve">2-й </w:t>
            </w:r>
            <w:proofErr w:type="spellStart"/>
            <w:r w:rsidRPr="001E5183">
              <w:rPr>
                <w:rFonts w:ascii="Times New Roman" w:hAnsi="Times New Roman" w:cs="Times New Roman"/>
                <w:sz w:val="28"/>
              </w:rPr>
              <w:t>електропривод</w:t>
            </w:r>
            <w:proofErr w:type="spellEnd"/>
          </w:p>
        </w:tc>
        <w:tc>
          <w:tcPr>
            <w:tcW w:w="2577" w:type="dxa"/>
            <w:gridSpan w:val="2"/>
          </w:tcPr>
          <w:p w:rsidR="00CD1CDB" w:rsidRPr="001E5183" w:rsidRDefault="00CD1CDB" w:rsidP="00AA422C">
            <w:pPr>
              <w:pStyle w:val="TableParagraph"/>
              <w:ind w:left="173"/>
              <w:jc w:val="left"/>
              <w:rPr>
                <w:rFonts w:ascii="Times New Roman" w:hAnsi="Times New Roman" w:cs="Times New Roman"/>
                <w:sz w:val="28"/>
              </w:rPr>
            </w:pPr>
            <w:r w:rsidRPr="001E5183">
              <w:rPr>
                <w:rFonts w:ascii="Times New Roman" w:hAnsi="Times New Roman" w:cs="Times New Roman"/>
                <w:sz w:val="28"/>
              </w:rPr>
              <w:t xml:space="preserve">3-й </w:t>
            </w:r>
            <w:proofErr w:type="spellStart"/>
            <w:r w:rsidRPr="001E5183">
              <w:rPr>
                <w:rFonts w:ascii="Times New Roman" w:hAnsi="Times New Roman" w:cs="Times New Roman"/>
                <w:sz w:val="28"/>
              </w:rPr>
              <w:t>електропривод</w:t>
            </w:r>
            <w:proofErr w:type="spellEnd"/>
          </w:p>
        </w:tc>
      </w:tr>
      <w:tr w:rsidR="001E5183" w:rsidTr="00AA422C">
        <w:trPr>
          <w:trHeight w:val="513"/>
        </w:trPr>
        <w:tc>
          <w:tcPr>
            <w:tcW w:w="1560" w:type="dxa"/>
            <w:vMerge/>
            <w:tcBorders>
              <w:top w:val="nil"/>
            </w:tcBorders>
          </w:tcPr>
          <w:p w:rsidR="001E5183" w:rsidRPr="001E5183" w:rsidRDefault="001E5183" w:rsidP="001E5183">
            <w:pPr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86" w:type="dxa"/>
          </w:tcPr>
          <w:p w:rsidR="001E5183" w:rsidRDefault="001E5183" w:rsidP="001E5183">
            <w:pPr>
              <w:pStyle w:val="TableParagraph"/>
              <w:spacing w:line="335" w:lineRule="exact"/>
              <w:ind w:left="238" w:right="22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rFonts w:ascii="Symbol" w:hAnsi="Symbol"/>
                <w:sz w:val="28"/>
              </w:rPr>
              <w:t></w:t>
            </w:r>
            <w:r>
              <w:rPr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</w:t>
            </w:r>
          </w:p>
        </w:tc>
        <w:tc>
          <w:tcPr>
            <w:tcW w:w="1286" w:type="dxa"/>
          </w:tcPr>
          <w:p w:rsidR="001E5183" w:rsidRDefault="001E5183" w:rsidP="001E5183">
            <w:pPr>
              <w:pStyle w:val="TableParagraph"/>
              <w:spacing w:line="335" w:lineRule="exact"/>
              <w:ind w:left="238" w:right="226"/>
              <w:rPr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i/>
                <w:sz w:val="28"/>
              </w:rPr>
              <w:t>L</w:t>
            </w:r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дБ</w:t>
            </w:r>
            <w:proofErr w:type="spellEnd"/>
          </w:p>
        </w:tc>
        <w:tc>
          <w:tcPr>
            <w:tcW w:w="1291" w:type="dxa"/>
          </w:tcPr>
          <w:p w:rsidR="001E5183" w:rsidRDefault="001E5183" w:rsidP="001E5183">
            <w:pPr>
              <w:pStyle w:val="TableParagraph"/>
              <w:spacing w:line="335" w:lineRule="exact"/>
              <w:ind w:left="311" w:right="299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rFonts w:ascii="Symbol" w:hAnsi="Symbol"/>
                <w:sz w:val="28"/>
              </w:rPr>
              <w:t></w:t>
            </w:r>
            <w:r>
              <w:rPr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</w:t>
            </w:r>
          </w:p>
        </w:tc>
        <w:tc>
          <w:tcPr>
            <w:tcW w:w="1286" w:type="dxa"/>
          </w:tcPr>
          <w:p w:rsidR="001E5183" w:rsidRDefault="001E5183" w:rsidP="001E5183">
            <w:pPr>
              <w:pStyle w:val="TableParagraph"/>
              <w:spacing w:line="335" w:lineRule="exact"/>
              <w:ind w:left="0" w:right="244"/>
              <w:jc w:val="right"/>
              <w:rPr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i/>
                <w:sz w:val="28"/>
              </w:rPr>
              <w:t>L</w:t>
            </w:r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дБ</w:t>
            </w:r>
            <w:proofErr w:type="spellEnd"/>
          </w:p>
        </w:tc>
        <w:tc>
          <w:tcPr>
            <w:tcW w:w="1291" w:type="dxa"/>
          </w:tcPr>
          <w:p w:rsidR="001E5183" w:rsidRDefault="001E5183" w:rsidP="001E5183">
            <w:pPr>
              <w:pStyle w:val="TableParagraph"/>
              <w:spacing w:line="335" w:lineRule="exact"/>
              <w:ind w:left="311" w:right="298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rFonts w:ascii="Symbol" w:hAnsi="Symbol"/>
                <w:sz w:val="28"/>
              </w:rPr>
              <w:t></w:t>
            </w:r>
            <w:r>
              <w:rPr>
                <w:sz w:val="28"/>
              </w:rPr>
              <w:t xml:space="preserve">, </w:t>
            </w:r>
            <w:r>
              <w:rPr>
                <w:rFonts w:ascii="Symbol" w:hAnsi="Symbol"/>
                <w:sz w:val="28"/>
              </w:rPr>
              <w:t></w:t>
            </w:r>
          </w:p>
        </w:tc>
        <w:tc>
          <w:tcPr>
            <w:tcW w:w="1286" w:type="dxa"/>
          </w:tcPr>
          <w:p w:rsidR="001E5183" w:rsidRDefault="001E5183" w:rsidP="001E5183">
            <w:pPr>
              <w:pStyle w:val="TableParagraph"/>
              <w:spacing w:line="335" w:lineRule="exact"/>
              <w:ind w:left="260"/>
              <w:jc w:val="left"/>
              <w:rPr>
                <w:sz w:val="28"/>
              </w:rPr>
            </w:pPr>
            <w:r>
              <w:rPr>
                <w:rFonts w:ascii="Symbol" w:hAnsi="Symbol"/>
                <w:sz w:val="28"/>
              </w:rPr>
              <w:t></w:t>
            </w:r>
            <w:r>
              <w:rPr>
                <w:i/>
                <w:sz w:val="28"/>
              </w:rPr>
              <w:t>L</w:t>
            </w:r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дБ</w:t>
            </w:r>
            <w:proofErr w:type="spellEnd"/>
          </w:p>
        </w:tc>
      </w:tr>
      <w:tr w:rsidR="00CD1CDB" w:rsidTr="00AA422C">
        <w:trPr>
          <w:trHeight w:val="484"/>
        </w:trPr>
        <w:tc>
          <w:tcPr>
            <w:tcW w:w="1560" w:type="dxa"/>
          </w:tcPr>
          <w:p w:rsidR="00CD1CDB" w:rsidRPr="001E5183" w:rsidRDefault="00CD1CDB" w:rsidP="00AA422C">
            <w:pPr>
              <w:pStyle w:val="TableParagraph"/>
              <w:spacing w:line="327" w:lineRule="exact"/>
              <w:ind w:left="110"/>
              <w:jc w:val="left"/>
              <w:rPr>
                <w:rFonts w:ascii="Times New Roman" w:hAnsi="Times New Roman" w:cs="Times New Roman"/>
                <w:sz w:val="18"/>
              </w:rPr>
            </w:pPr>
            <w:r w:rsidRPr="001E5183">
              <w:rPr>
                <w:rFonts w:ascii="Times New Roman" w:hAnsi="Times New Roman" w:cs="Times New Roman"/>
                <w:i/>
                <w:position w:val="4"/>
                <w:sz w:val="28"/>
              </w:rPr>
              <w:t>Т</w:t>
            </w:r>
            <w:r w:rsidRPr="001E5183">
              <w:rPr>
                <w:rFonts w:ascii="Times New Roman" w:hAnsi="Times New Roman" w:cs="Times New Roman"/>
                <w:sz w:val="18"/>
              </w:rPr>
              <w:t xml:space="preserve">m </w:t>
            </w:r>
            <w:r w:rsidRPr="001E5183">
              <w:rPr>
                <w:rFonts w:ascii="Times New Roman" w:hAnsi="Times New Roman" w:cs="Times New Roman"/>
                <w:position w:val="4"/>
                <w:sz w:val="28"/>
              </w:rPr>
              <w:t xml:space="preserve">= </w:t>
            </w:r>
            <w:r w:rsidRPr="001E5183">
              <w:rPr>
                <w:rFonts w:ascii="Times New Roman" w:hAnsi="Times New Roman" w:cs="Times New Roman"/>
                <w:i/>
                <w:position w:val="4"/>
                <w:sz w:val="28"/>
              </w:rPr>
              <w:t>Т</w:t>
            </w:r>
            <w:r w:rsidRPr="001E5183">
              <w:rPr>
                <w:rFonts w:ascii="Times New Roman" w:hAnsi="Times New Roman" w:cs="Times New Roman"/>
                <w:sz w:val="18"/>
              </w:rPr>
              <w:t>min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238" w:right="224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69,97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238" w:right="223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44,7</w:t>
            </w:r>
          </w:p>
        </w:tc>
        <w:tc>
          <w:tcPr>
            <w:tcW w:w="1291" w:type="dxa"/>
          </w:tcPr>
          <w:p w:rsidR="00CD1CDB" w:rsidRPr="0056029B" w:rsidRDefault="0056029B" w:rsidP="00AA422C">
            <w:pPr>
              <w:pStyle w:val="TableParagraph"/>
              <w:ind w:left="310" w:right="299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70,01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0" w:right="313"/>
              <w:jc w:val="right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w w:val="95"/>
                <w:sz w:val="28"/>
                <w:lang w:val="ru-RU"/>
              </w:rPr>
              <w:t>32,59</w:t>
            </w:r>
          </w:p>
        </w:tc>
        <w:tc>
          <w:tcPr>
            <w:tcW w:w="1291" w:type="dxa"/>
          </w:tcPr>
          <w:p w:rsidR="00CD1CDB" w:rsidRPr="0056029B" w:rsidRDefault="0056029B" w:rsidP="00AA422C">
            <w:pPr>
              <w:pStyle w:val="TableParagraph"/>
              <w:ind w:left="311" w:right="299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70,47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327"/>
              <w:jc w:val="left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32,94</w:t>
            </w:r>
          </w:p>
        </w:tc>
      </w:tr>
      <w:tr w:rsidR="00CD1CDB" w:rsidTr="00AA422C">
        <w:trPr>
          <w:trHeight w:val="484"/>
        </w:trPr>
        <w:tc>
          <w:tcPr>
            <w:tcW w:w="1560" w:type="dxa"/>
          </w:tcPr>
          <w:p w:rsidR="00CD1CDB" w:rsidRPr="001E5183" w:rsidRDefault="00CD1CDB" w:rsidP="00AA422C">
            <w:pPr>
              <w:pStyle w:val="TableParagraph"/>
              <w:spacing w:line="327" w:lineRule="exact"/>
              <w:ind w:left="110"/>
              <w:jc w:val="left"/>
              <w:rPr>
                <w:rFonts w:ascii="Times New Roman" w:hAnsi="Times New Roman" w:cs="Times New Roman"/>
                <w:sz w:val="18"/>
              </w:rPr>
            </w:pPr>
            <w:r w:rsidRPr="001E5183">
              <w:rPr>
                <w:rFonts w:ascii="Times New Roman" w:hAnsi="Times New Roman" w:cs="Times New Roman"/>
                <w:i/>
                <w:position w:val="4"/>
                <w:sz w:val="28"/>
              </w:rPr>
              <w:t>Т</w:t>
            </w:r>
            <w:r w:rsidRPr="001E5183">
              <w:rPr>
                <w:rFonts w:ascii="Times New Roman" w:hAnsi="Times New Roman" w:cs="Times New Roman"/>
                <w:sz w:val="18"/>
              </w:rPr>
              <w:t xml:space="preserve">m </w:t>
            </w:r>
            <w:r w:rsidRPr="001E5183">
              <w:rPr>
                <w:rFonts w:ascii="Times New Roman" w:hAnsi="Times New Roman" w:cs="Times New Roman"/>
                <w:position w:val="4"/>
                <w:sz w:val="28"/>
              </w:rPr>
              <w:t xml:space="preserve">= </w:t>
            </w:r>
            <w:r w:rsidRPr="001E5183">
              <w:rPr>
                <w:rFonts w:ascii="Times New Roman" w:hAnsi="Times New Roman" w:cs="Times New Roman"/>
                <w:i/>
                <w:position w:val="4"/>
                <w:sz w:val="28"/>
              </w:rPr>
              <w:t>Т</w:t>
            </w:r>
            <w:proofErr w:type="spellStart"/>
            <w:r w:rsidRPr="001E5183">
              <w:rPr>
                <w:rFonts w:ascii="Times New Roman" w:hAnsi="Times New Roman" w:cs="Times New Roman"/>
                <w:sz w:val="18"/>
              </w:rPr>
              <w:t>mах</w:t>
            </w:r>
            <w:proofErr w:type="spellEnd"/>
          </w:p>
        </w:tc>
        <w:tc>
          <w:tcPr>
            <w:tcW w:w="1286" w:type="dxa"/>
          </w:tcPr>
          <w:p w:rsidR="00CD1CDB" w:rsidRPr="0056029B" w:rsidRDefault="0056029B" w:rsidP="0056029B">
            <w:pPr>
              <w:pStyle w:val="TableParagraph"/>
              <w:ind w:left="238" w:right="224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69,87</w:t>
            </w:r>
          </w:p>
        </w:tc>
        <w:tc>
          <w:tcPr>
            <w:tcW w:w="1286" w:type="dxa"/>
          </w:tcPr>
          <w:p w:rsidR="00CD1CDB" w:rsidRPr="0056029B" w:rsidRDefault="00CD1CDB" w:rsidP="00AA422C">
            <w:pPr>
              <w:pStyle w:val="TableParagraph"/>
              <w:ind w:left="238" w:right="223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3</w:t>
            </w:r>
            <w:r w:rsidR="0056029B" w:rsidRPr="0056029B">
              <w:rPr>
                <w:rFonts w:ascii="Times New Roman" w:hAnsi="Times New Roman" w:cs="Times New Roman"/>
                <w:sz w:val="28"/>
              </w:rPr>
              <w:t>0,89</w:t>
            </w:r>
          </w:p>
        </w:tc>
        <w:tc>
          <w:tcPr>
            <w:tcW w:w="1291" w:type="dxa"/>
          </w:tcPr>
          <w:p w:rsidR="00CD1CDB" w:rsidRPr="0056029B" w:rsidRDefault="0056029B" w:rsidP="00AA422C">
            <w:pPr>
              <w:pStyle w:val="TableParagraph"/>
              <w:ind w:left="310" w:right="299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69,95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0" w:right="313"/>
              <w:jc w:val="right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w w:val="95"/>
                <w:sz w:val="28"/>
              </w:rPr>
              <w:t>30,69</w:t>
            </w:r>
          </w:p>
        </w:tc>
        <w:tc>
          <w:tcPr>
            <w:tcW w:w="1291" w:type="dxa"/>
          </w:tcPr>
          <w:p w:rsidR="00CD1CDB" w:rsidRPr="0056029B" w:rsidRDefault="00CD1CDB" w:rsidP="0056029B">
            <w:pPr>
              <w:pStyle w:val="TableParagraph"/>
              <w:ind w:left="311" w:right="299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70,3</w:t>
            </w:r>
            <w:r w:rsidR="0056029B" w:rsidRPr="0056029B">
              <w:rPr>
                <w:rFonts w:ascii="Times New Roman" w:hAnsi="Times New Roman" w:cs="Times New Roman"/>
                <w:sz w:val="28"/>
                <w:lang w:val="ru-RU"/>
              </w:rPr>
              <w:t>1</w:t>
            </w:r>
          </w:p>
        </w:tc>
        <w:tc>
          <w:tcPr>
            <w:tcW w:w="1286" w:type="dxa"/>
          </w:tcPr>
          <w:p w:rsidR="00CD1CDB" w:rsidRPr="0056029B" w:rsidRDefault="00CD1CDB" w:rsidP="00AA422C">
            <w:pPr>
              <w:pStyle w:val="TableParagraph"/>
              <w:ind w:left="327"/>
              <w:jc w:val="left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3</w:t>
            </w:r>
            <w:r w:rsidR="0056029B" w:rsidRPr="0056029B">
              <w:rPr>
                <w:rFonts w:ascii="Times New Roman" w:hAnsi="Times New Roman" w:cs="Times New Roman"/>
                <w:sz w:val="28"/>
              </w:rPr>
              <w:t>0,82</w:t>
            </w:r>
          </w:p>
        </w:tc>
      </w:tr>
      <w:tr w:rsidR="00CD1CDB" w:rsidTr="00AA422C">
        <w:trPr>
          <w:trHeight w:val="479"/>
        </w:trPr>
        <w:tc>
          <w:tcPr>
            <w:tcW w:w="1560" w:type="dxa"/>
          </w:tcPr>
          <w:p w:rsidR="00CD1CDB" w:rsidRPr="001E5183" w:rsidRDefault="00CD1CDB" w:rsidP="00AA422C">
            <w:pPr>
              <w:pStyle w:val="TableParagraph"/>
              <w:spacing w:line="328" w:lineRule="exact"/>
              <w:ind w:left="110"/>
              <w:jc w:val="left"/>
              <w:rPr>
                <w:rFonts w:ascii="Times New Roman" w:hAnsi="Times New Roman" w:cs="Times New Roman"/>
                <w:sz w:val="18"/>
              </w:rPr>
            </w:pPr>
            <w:r w:rsidRPr="001E5183">
              <w:rPr>
                <w:rFonts w:ascii="Times New Roman" w:hAnsi="Times New Roman" w:cs="Times New Roman"/>
                <w:i/>
                <w:sz w:val="28"/>
              </w:rPr>
              <w:t>Т</w:t>
            </w:r>
            <w:r w:rsidRPr="001E5183">
              <w:rPr>
                <w:rFonts w:ascii="Times New Roman" w:hAnsi="Times New Roman" w:cs="Times New Roman"/>
                <w:position w:val="-3"/>
                <w:sz w:val="18"/>
              </w:rPr>
              <w:t xml:space="preserve">m </w:t>
            </w:r>
            <w:r w:rsidRPr="001E5183">
              <w:rPr>
                <w:rFonts w:ascii="Times New Roman" w:hAnsi="Times New Roman" w:cs="Times New Roman"/>
                <w:sz w:val="28"/>
              </w:rPr>
              <w:t>= 2</w:t>
            </w:r>
            <w:r w:rsidRPr="001E5183">
              <w:rPr>
                <w:rFonts w:ascii="Times New Roman" w:hAnsi="Times New Roman" w:cs="Times New Roman"/>
                <w:i/>
                <w:sz w:val="28"/>
              </w:rPr>
              <w:t>Т</w:t>
            </w:r>
            <w:proofErr w:type="spellStart"/>
            <w:r w:rsidRPr="001E5183">
              <w:rPr>
                <w:rFonts w:ascii="Times New Roman" w:hAnsi="Times New Roman" w:cs="Times New Roman"/>
                <w:position w:val="-3"/>
                <w:sz w:val="18"/>
              </w:rPr>
              <w:t>mах</w:t>
            </w:r>
            <w:proofErr w:type="spellEnd"/>
          </w:p>
        </w:tc>
        <w:tc>
          <w:tcPr>
            <w:tcW w:w="1286" w:type="dxa"/>
          </w:tcPr>
          <w:p w:rsidR="00CD1CDB" w:rsidRPr="0056029B" w:rsidRDefault="00CD1CDB" w:rsidP="0056029B">
            <w:pPr>
              <w:pStyle w:val="TableParagraph"/>
              <w:ind w:left="238" w:right="224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69,</w:t>
            </w:r>
            <w:r w:rsidR="0056029B" w:rsidRPr="0056029B">
              <w:rPr>
                <w:rFonts w:ascii="Times New Roman" w:hAnsi="Times New Roman" w:cs="Times New Roman"/>
                <w:sz w:val="28"/>
                <w:lang w:val="ru-RU"/>
              </w:rPr>
              <w:t>56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238" w:right="223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ru-RU"/>
              </w:rPr>
              <w:t>26,1</w:t>
            </w:r>
          </w:p>
        </w:tc>
        <w:tc>
          <w:tcPr>
            <w:tcW w:w="1291" w:type="dxa"/>
          </w:tcPr>
          <w:p w:rsidR="00CD1CDB" w:rsidRPr="0056029B" w:rsidRDefault="00CD1CDB" w:rsidP="00AA422C">
            <w:pPr>
              <w:pStyle w:val="TableParagraph"/>
              <w:ind w:left="310" w:right="299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69,81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0" w:right="313"/>
              <w:jc w:val="right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w w:val="95"/>
                <w:sz w:val="28"/>
                <w:lang w:val="ru-RU"/>
              </w:rPr>
              <w:t>24,56</w:t>
            </w:r>
          </w:p>
        </w:tc>
        <w:tc>
          <w:tcPr>
            <w:tcW w:w="1291" w:type="dxa"/>
          </w:tcPr>
          <w:p w:rsidR="00CD1CDB" w:rsidRPr="0056029B" w:rsidRDefault="0056029B" w:rsidP="00AA422C">
            <w:pPr>
              <w:pStyle w:val="TableParagraph"/>
              <w:ind w:left="306" w:right="299"/>
              <w:rPr>
                <w:rFonts w:ascii="Times New Roman" w:hAnsi="Times New Roman" w:cs="Times New Roman"/>
                <w:sz w:val="28"/>
                <w:lang w:val="ru-RU"/>
              </w:rPr>
            </w:pPr>
            <w:r w:rsidRPr="0056029B">
              <w:rPr>
                <w:rFonts w:ascii="Times New Roman" w:hAnsi="Times New Roman" w:cs="Times New Roman"/>
                <w:sz w:val="28"/>
                <w:lang w:val="ru-RU"/>
              </w:rPr>
              <w:t>70,1</w:t>
            </w:r>
          </w:p>
        </w:tc>
        <w:tc>
          <w:tcPr>
            <w:tcW w:w="1286" w:type="dxa"/>
          </w:tcPr>
          <w:p w:rsidR="00CD1CDB" w:rsidRPr="0056029B" w:rsidRDefault="0056029B" w:rsidP="00AA422C">
            <w:pPr>
              <w:pStyle w:val="TableParagraph"/>
              <w:ind w:left="327"/>
              <w:jc w:val="left"/>
              <w:rPr>
                <w:rFonts w:ascii="Times New Roman" w:hAnsi="Times New Roman" w:cs="Times New Roman"/>
                <w:sz w:val="28"/>
              </w:rPr>
            </w:pPr>
            <w:r w:rsidRPr="0056029B">
              <w:rPr>
                <w:rFonts w:ascii="Times New Roman" w:hAnsi="Times New Roman" w:cs="Times New Roman"/>
                <w:sz w:val="28"/>
              </w:rPr>
              <w:t>25,3</w:t>
            </w:r>
            <w:r w:rsidR="00CD1CDB" w:rsidRPr="0056029B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</w:tbl>
    <w:p w:rsidR="00CD1CDB" w:rsidRPr="001E5183" w:rsidRDefault="00CD1CDB" w:rsidP="001E5183">
      <w:pPr>
        <w:pStyle w:val="a7"/>
        <w:spacing w:before="1" w:line="360" w:lineRule="auto"/>
        <w:ind w:firstLine="709"/>
      </w:pPr>
    </w:p>
    <w:p w:rsidR="00CD1CDB" w:rsidRDefault="00CD1CDB" w:rsidP="00CD1CDB">
      <w:pPr>
        <w:pStyle w:val="a7"/>
        <w:spacing w:line="360" w:lineRule="auto"/>
        <w:ind w:left="215" w:right="230" w:firstLine="710"/>
      </w:pPr>
      <w:r>
        <w:t>Для кожного з трьох електроприводів, при зміні електромеханічної постійної часу від мінімального до макси</w:t>
      </w:r>
      <w:r w:rsidR="001E5183">
        <w:t>мального значення, запаси стій</w:t>
      </w:r>
      <w:r>
        <w:t xml:space="preserve">кості практично не змінюються, тому при роботі </w:t>
      </w:r>
      <w:r w:rsidR="001E5183">
        <w:t>маніпулятора з наванта</w:t>
      </w:r>
      <w:r>
        <w:t>женням, що не перевищує номінальне, показники якості керування будуть відповідати заданим. При навантаженні, що вдвічі перевищує номінальне, системи керування залишаються стійкими,</w:t>
      </w:r>
      <w:r w:rsidR="001E5183">
        <w:t xml:space="preserve"> причому запаси стійкості за фа</w:t>
      </w:r>
      <w:r>
        <w:t>зою знижуються менше, ніж на 1</w:t>
      </w:r>
      <w:r>
        <w:rPr>
          <w:rFonts w:ascii="Symbol" w:hAnsi="Symbol"/>
        </w:rPr>
        <w:t></w:t>
      </w:r>
      <w:r>
        <w:t xml:space="preserve">, що свідчить про незначне підвищення </w:t>
      </w:r>
      <w:proofErr w:type="spellStart"/>
      <w:r>
        <w:t>перерегулювання</w:t>
      </w:r>
      <w:proofErr w:type="spellEnd"/>
      <w:r>
        <w:t xml:space="preserve"> та часу перехідного процесу при двократному перевищенні маси об’єкта маніпулювання.</w:t>
      </w:r>
    </w:p>
    <w:p w:rsidR="00CD1CDB" w:rsidRPr="004D2045" w:rsidRDefault="00CD1CDB" w:rsidP="00CD1CDB">
      <w:pPr>
        <w:pStyle w:val="a7"/>
        <w:spacing w:line="364" w:lineRule="auto"/>
        <w:ind w:left="215" w:right="233" w:firstLine="710"/>
        <w:rPr>
          <w:lang w:val="ru-RU"/>
        </w:rPr>
      </w:pPr>
      <w:r w:rsidRPr="004D2045">
        <w:rPr>
          <w:lang w:val="ru-RU"/>
        </w:rPr>
        <w:t xml:space="preserve">Таким чином, </w:t>
      </w:r>
      <w:proofErr w:type="spellStart"/>
      <w:r w:rsidRPr="004D2045">
        <w:rPr>
          <w:lang w:val="ru-RU"/>
        </w:rPr>
        <w:t>моделювання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динаміки</w:t>
      </w:r>
      <w:proofErr w:type="spellEnd"/>
      <w:r w:rsidRPr="004D2045">
        <w:rPr>
          <w:lang w:val="ru-RU"/>
        </w:rPr>
        <w:t xml:space="preserve"> систем </w:t>
      </w:r>
      <w:proofErr w:type="spellStart"/>
      <w:r w:rsidRPr="004D2045">
        <w:rPr>
          <w:lang w:val="ru-RU"/>
        </w:rPr>
        <w:t>керування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можна</w:t>
      </w:r>
      <w:proofErr w:type="spellEnd"/>
      <w:r w:rsidRPr="004D2045">
        <w:rPr>
          <w:lang w:val="ru-RU"/>
        </w:rPr>
        <w:t xml:space="preserve"> про- </w:t>
      </w:r>
      <w:proofErr w:type="spellStart"/>
      <w:r w:rsidRPr="004D2045">
        <w:rPr>
          <w:lang w:val="ru-RU"/>
        </w:rPr>
        <w:t>водити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тільки</w:t>
      </w:r>
      <w:proofErr w:type="spellEnd"/>
      <w:r w:rsidRPr="004D2045">
        <w:rPr>
          <w:lang w:val="ru-RU"/>
        </w:rPr>
        <w:t xml:space="preserve"> для </w:t>
      </w:r>
      <w:proofErr w:type="gramStart"/>
      <w:r w:rsidRPr="001E5183">
        <w:rPr>
          <w:i/>
          <w:szCs w:val="28"/>
        </w:rPr>
        <w:t>T</w:t>
      </w:r>
      <w:r w:rsidRPr="001E5183">
        <w:rPr>
          <w:i/>
          <w:position w:val="-5"/>
          <w:szCs w:val="28"/>
        </w:rPr>
        <w:t>m</w:t>
      </w:r>
      <w:r w:rsidRPr="001E5183">
        <w:rPr>
          <w:i/>
          <w:position w:val="-5"/>
          <w:szCs w:val="28"/>
          <w:lang w:val="ru-RU"/>
        </w:rPr>
        <w:t xml:space="preserve"> </w:t>
      </w:r>
      <w:r w:rsidRPr="001E5183">
        <w:rPr>
          <w:rFonts w:ascii="Symbol" w:hAnsi="Symbol"/>
          <w:szCs w:val="28"/>
        </w:rPr>
        <w:t></w:t>
      </w:r>
      <w:r w:rsidRPr="001E5183">
        <w:rPr>
          <w:szCs w:val="28"/>
          <w:lang w:val="ru-RU"/>
        </w:rPr>
        <w:t xml:space="preserve"> </w:t>
      </w:r>
      <w:r w:rsidRPr="001E5183">
        <w:rPr>
          <w:i/>
          <w:szCs w:val="28"/>
        </w:rPr>
        <w:t>T</w:t>
      </w:r>
      <w:proofErr w:type="spellStart"/>
      <w:r w:rsidRPr="001E5183">
        <w:rPr>
          <w:position w:val="-5"/>
          <w:szCs w:val="28"/>
        </w:rPr>
        <w:t>max</w:t>
      </w:r>
      <w:proofErr w:type="spellEnd"/>
      <w:proofErr w:type="gramEnd"/>
      <w:r w:rsidRPr="001E5183">
        <w:rPr>
          <w:position w:val="-5"/>
          <w:sz w:val="18"/>
          <w:lang w:val="ru-RU"/>
        </w:rPr>
        <w:t xml:space="preserve"> </w:t>
      </w:r>
      <w:r w:rsidRPr="004D2045">
        <w:rPr>
          <w:lang w:val="ru-RU"/>
        </w:rPr>
        <w:t>.</w:t>
      </w:r>
    </w:p>
    <w:p w:rsidR="001E5183" w:rsidRDefault="001E5183">
      <w:pPr>
        <w:jc w:val="left"/>
        <w:rPr>
          <w:szCs w:val="28"/>
        </w:rPr>
      </w:pPr>
      <w:r>
        <w:rPr>
          <w:szCs w:val="28"/>
        </w:rPr>
        <w:br w:type="page"/>
      </w:r>
    </w:p>
    <w:p w:rsidR="001E5183" w:rsidRPr="001E5183" w:rsidRDefault="001E5183" w:rsidP="001E5183">
      <w:pPr>
        <w:autoSpaceDE w:val="0"/>
        <w:autoSpaceDN w:val="0"/>
        <w:adjustRightInd w:val="0"/>
        <w:spacing w:line="360" w:lineRule="auto"/>
        <w:ind w:firstLine="709"/>
        <w:outlineLvl w:val="0"/>
        <w:rPr>
          <w:b/>
          <w:szCs w:val="28"/>
        </w:rPr>
      </w:pPr>
      <w:bookmarkStart w:id="31" w:name="_Toc514710932"/>
      <w:r w:rsidRPr="001E5183">
        <w:rPr>
          <w:b/>
          <w:szCs w:val="28"/>
        </w:rPr>
        <w:lastRenderedPageBreak/>
        <w:t>3.7.</w:t>
      </w:r>
      <w:r w:rsidRPr="001E5183">
        <w:rPr>
          <w:b/>
          <w:szCs w:val="28"/>
        </w:rPr>
        <w:tab/>
        <w:t>Моделювання динаміки електроприводів ланок і визначення показників якості керування</w:t>
      </w:r>
      <w:bookmarkEnd w:id="31"/>
    </w:p>
    <w:p w:rsidR="001E5183" w:rsidRPr="001E5183" w:rsidRDefault="001E5183" w:rsidP="001E5183">
      <w:pPr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</w:p>
    <w:p w:rsidR="00AD24E8" w:rsidRDefault="001E5183" w:rsidP="001E5183">
      <w:pPr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  <w:r w:rsidRPr="001E5183">
        <w:rPr>
          <w:szCs w:val="28"/>
        </w:rPr>
        <w:t>Задачею моделювання є розрахунок перехідних процесів у системі керування при відпрацюванні типових вхі</w:t>
      </w:r>
      <w:r>
        <w:rPr>
          <w:szCs w:val="28"/>
        </w:rPr>
        <w:t>дних діянь [3]. Для цього ство</w:t>
      </w:r>
      <w:r w:rsidRPr="001E5183">
        <w:rPr>
          <w:szCs w:val="28"/>
        </w:rPr>
        <w:t xml:space="preserve">рюємо модель системи керування електроприводом ланки маніпулятора у програмі </w:t>
      </w:r>
      <w:proofErr w:type="spellStart"/>
      <w:r w:rsidRPr="001E5183">
        <w:rPr>
          <w:szCs w:val="28"/>
        </w:rPr>
        <w:t>Simulink</w:t>
      </w:r>
      <w:proofErr w:type="spellEnd"/>
      <w:r w:rsidRPr="001E5183">
        <w:rPr>
          <w:szCs w:val="28"/>
        </w:rPr>
        <w:t xml:space="preserve"> (рис. 33).</w:t>
      </w:r>
    </w:p>
    <w:p w:rsidR="00DF0475" w:rsidRDefault="00DF0475" w:rsidP="001E5183">
      <w:pPr>
        <w:autoSpaceDE w:val="0"/>
        <w:autoSpaceDN w:val="0"/>
        <w:adjustRightInd w:val="0"/>
        <w:spacing w:line="360" w:lineRule="auto"/>
        <w:ind w:firstLine="709"/>
        <w:rPr>
          <w:szCs w:val="28"/>
        </w:rPr>
      </w:pPr>
    </w:p>
    <w:p w:rsidR="00DF0475" w:rsidRDefault="001F2924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208F5DF1" wp14:editId="3713B753">
            <wp:extent cx="5903595" cy="1954386"/>
            <wp:effectExtent l="0" t="0" r="190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10246" t="41614" r="6566" b="13508"/>
                    <a:stretch/>
                  </pic:blipFill>
                  <pic:spPr bwMode="auto">
                    <a:xfrm>
                      <a:off x="0" y="0"/>
                      <a:ext cx="5920391" cy="195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475" w:rsidRDefault="00DF0475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DF0475">
        <w:rPr>
          <w:szCs w:val="28"/>
          <w:lang w:val="ru-RU"/>
        </w:rPr>
        <w:t xml:space="preserve">Рис. 33. </w:t>
      </w:r>
      <w:proofErr w:type="spellStart"/>
      <w:r w:rsidRPr="00DF0475">
        <w:rPr>
          <w:szCs w:val="28"/>
          <w:lang w:val="ru-RU"/>
        </w:rPr>
        <w:t>Динамічна</w:t>
      </w:r>
      <w:proofErr w:type="spellEnd"/>
      <w:r w:rsidRPr="00DF0475">
        <w:rPr>
          <w:szCs w:val="28"/>
          <w:lang w:val="ru-RU"/>
        </w:rPr>
        <w:t xml:space="preserve"> модель </w:t>
      </w:r>
      <w:proofErr w:type="spellStart"/>
      <w:r w:rsidRPr="00DF0475">
        <w:rPr>
          <w:szCs w:val="28"/>
          <w:lang w:val="ru-RU"/>
        </w:rPr>
        <w:t>системи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керування</w:t>
      </w:r>
      <w:proofErr w:type="spellEnd"/>
      <w:r w:rsidRPr="00DF0475">
        <w:rPr>
          <w:szCs w:val="28"/>
          <w:lang w:val="ru-RU"/>
        </w:rPr>
        <w:t xml:space="preserve"> у </w:t>
      </w:r>
      <w:proofErr w:type="spellStart"/>
      <w:r w:rsidRPr="00DF0475">
        <w:rPr>
          <w:szCs w:val="28"/>
          <w:lang w:val="ru-RU"/>
        </w:rPr>
        <w:t>програмі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Simulink</w:t>
      </w:r>
      <w:proofErr w:type="spellEnd"/>
    </w:p>
    <w:p w:rsidR="00DF0475" w:rsidRDefault="00DF0475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DF0475" w:rsidRDefault="00DF0475" w:rsidP="00DF0475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proofErr w:type="spellStart"/>
      <w:r w:rsidRPr="00DF0475">
        <w:rPr>
          <w:szCs w:val="28"/>
          <w:lang w:val="ru-RU"/>
        </w:rPr>
        <w:t>Розраховані</w:t>
      </w:r>
      <w:proofErr w:type="spellEnd"/>
      <w:r w:rsidRPr="00DF0475">
        <w:rPr>
          <w:szCs w:val="28"/>
          <w:lang w:val="ru-RU"/>
        </w:rPr>
        <w:t xml:space="preserve"> у </w:t>
      </w:r>
      <w:proofErr w:type="spellStart"/>
      <w:r w:rsidRPr="00DF0475">
        <w:rPr>
          <w:szCs w:val="28"/>
          <w:lang w:val="ru-RU"/>
        </w:rPr>
        <w:t>середовищі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Mathca</w:t>
      </w:r>
      <w:r>
        <w:rPr>
          <w:szCs w:val="28"/>
          <w:lang w:val="ru-RU"/>
        </w:rPr>
        <w:t>d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параметри</w:t>
      </w:r>
      <w:proofErr w:type="spellEnd"/>
      <w:r>
        <w:rPr>
          <w:szCs w:val="28"/>
          <w:lang w:val="ru-RU"/>
        </w:rPr>
        <w:t xml:space="preserve"> систем </w:t>
      </w:r>
      <w:proofErr w:type="spellStart"/>
      <w:r>
        <w:rPr>
          <w:szCs w:val="28"/>
          <w:lang w:val="ru-RU"/>
        </w:rPr>
        <w:t>керування</w:t>
      </w:r>
      <w:proofErr w:type="spellEnd"/>
      <w:r>
        <w:rPr>
          <w:szCs w:val="28"/>
          <w:lang w:val="ru-RU"/>
        </w:rPr>
        <w:t xml:space="preserve"> </w:t>
      </w:r>
      <w:proofErr w:type="spellStart"/>
      <w:r>
        <w:rPr>
          <w:szCs w:val="28"/>
          <w:lang w:val="ru-RU"/>
        </w:rPr>
        <w:t>ви</w:t>
      </w:r>
      <w:r w:rsidRPr="00DF0475">
        <w:rPr>
          <w:szCs w:val="28"/>
          <w:lang w:val="ru-RU"/>
        </w:rPr>
        <w:t>водимо</w:t>
      </w:r>
      <w:proofErr w:type="spellEnd"/>
      <w:r w:rsidRPr="00DF0475">
        <w:rPr>
          <w:szCs w:val="28"/>
          <w:lang w:val="ru-RU"/>
        </w:rPr>
        <w:t xml:space="preserve"> на </w:t>
      </w:r>
      <w:proofErr w:type="spellStart"/>
      <w:r w:rsidRPr="00DF0475">
        <w:rPr>
          <w:szCs w:val="28"/>
          <w:lang w:val="ru-RU"/>
        </w:rPr>
        <w:t>екран</w:t>
      </w:r>
      <w:proofErr w:type="spellEnd"/>
      <w:r w:rsidRPr="00DF0475">
        <w:rPr>
          <w:szCs w:val="28"/>
          <w:lang w:val="ru-RU"/>
        </w:rPr>
        <w:t xml:space="preserve"> (рис. 34) і переносимо </w:t>
      </w:r>
      <w:proofErr w:type="spellStart"/>
      <w:r w:rsidRPr="00DF0475">
        <w:rPr>
          <w:szCs w:val="28"/>
          <w:lang w:val="ru-RU"/>
        </w:rPr>
        <w:t>їх</w:t>
      </w:r>
      <w:proofErr w:type="spellEnd"/>
      <w:r w:rsidRPr="00DF0475">
        <w:rPr>
          <w:szCs w:val="28"/>
          <w:lang w:val="ru-RU"/>
        </w:rPr>
        <w:t xml:space="preserve"> до </w:t>
      </w:r>
      <w:proofErr w:type="spellStart"/>
      <w:r w:rsidRPr="00DF0475">
        <w:rPr>
          <w:szCs w:val="28"/>
          <w:lang w:val="ru-RU"/>
        </w:rPr>
        <w:t>файлів</w:t>
      </w:r>
      <w:proofErr w:type="spellEnd"/>
      <w:r w:rsidRPr="00DF0475">
        <w:rPr>
          <w:szCs w:val="28"/>
          <w:lang w:val="ru-RU"/>
        </w:rPr>
        <w:t xml:space="preserve"> Drive1.m, Drive2.m i Drive3.m (рис. 35), </w:t>
      </w:r>
      <w:proofErr w:type="spellStart"/>
      <w:r w:rsidRPr="00DF0475">
        <w:rPr>
          <w:szCs w:val="28"/>
          <w:lang w:val="ru-RU"/>
        </w:rPr>
        <w:t>що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будуть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підключені</w:t>
      </w:r>
      <w:proofErr w:type="spellEnd"/>
      <w:r w:rsidRPr="00DF0475">
        <w:rPr>
          <w:szCs w:val="28"/>
          <w:lang w:val="ru-RU"/>
        </w:rPr>
        <w:t xml:space="preserve"> до </w:t>
      </w:r>
      <w:proofErr w:type="spellStart"/>
      <w:r w:rsidRPr="00DF0475">
        <w:rPr>
          <w:szCs w:val="28"/>
          <w:lang w:val="ru-RU"/>
        </w:rPr>
        <w:t>моделі</w:t>
      </w:r>
      <w:proofErr w:type="spellEnd"/>
      <w:r w:rsidRPr="00DF0475">
        <w:rPr>
          <w:szCs w:val="28"/>
          <w:lang w:val="ru-RU"/>
        </w:rPr>
        <w:t xml:space="preserve"> в </w:t>
      </w:r>
      <w:proofErr w:type="spellStart"/>
      <w:r w:rsidRPr="00DF0475">
        <w:rPr>
          <w:szCs w:val="28"/>
          <w:lang w:val="ru-RU"/>
        </w:rPr>
        <w:t>Simulink</w:t>
      </w:r>
      <w:proofErr w:type="spellEnd"/>
      <w:r w:rsidRPr="00DF0475">
        <w:rPr>
          <w:szCs w:val="28"/>
          <w:lang w:val="ru-RU"/>
        </w:rPr>
        <w:t>.</w:t>
      </w:r>
    </w:p>
    <w:p w:rsidR="00DF0475" w:rsidRDefault="00DF0475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A6CBDA7" wp14:editId="08B4629F">
            <wp:extent cx="4161790" cy="24271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2202" cy="24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75" w:rsidRPr="00DF0475" w:rsidRDefault="00DF0475" w:rsidP="00DF0475">
      <w:pPr>
        <w:jc w:val="center"/>
        <w:rPr>
          <w:szCs w:val="28"/>
          <w:lang w:val="ru-RU"/>
        </w:rPr>
      </w:pPr>
      <w:r w:rsidRPr="00DF0475">
        <w:rPr>
          <w:szCs w:val="28"/>
          <w:lang w:val="ru-RU"/>
        </w:rPr>
        <w:t xml:space="preserve">Рис. 34. </w:t>
      </w:r>
      <w:proofErr w:type="spellStart"/>
      <w:r w:rsidRPr="00DF0475">
        <w:rPr>
          <w:szCs w:val="28"/>
          <w:lang w:val="ru-RU"/>
        </w:rPr>
        <w:t>Розраховані</w:t>
      </w:r>
      <w:proofErr w:type="spellEnd"/>
      <w:r w:rsidRPr="00DF0475">
        <w:rPr>
          <w:szCs w:val="28"/>
          <w:lang w:val="ru-RU"/>
        </w:rPr>
        <w:t xml:space="preserve"> </w:t>
      </w:r>
      <w:proofErr w:type="spellStart"/>
      <w:r w:rsidRPr="00DF0475">
        <w:rPr>
          <w:szCs w:val="28"/>
          <w:lang w:val="ru-RU"/>
        </w:rPr>
        <w:t>параметри</w:t>
      </w:r>
      <w:proofErr w:type="spellEnd"/>
      <w:r w:rsidRPr="00DF0475">
        <w:rPr>
          <w:szCs w:val="28"/>
          <w:lang w:val="ru-RU"/>
        </w:rPr>
        <w:t xml:space="preserve"> систем </w:t>
      </w:r>
      <w:proofErr w:type="spellStart"/>
      <w:r w:rsidRPr="00DF0475">
        <w:rPr>
          <w:szCs w:val="28"/>
          <w:lang w:val="ru-RU"/>
        </w:rPr>
        <w:t>керування</w:t>
      </w:r>
      <w:proofErr w:type="spellEnd"/>
    </w:p>
    <w:p w:rsidR="00DF0475" w:rsidRDefault="00C13D00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B383506" wp14:editId="0656D0B2">
            <wp:extent cx="5777166" cy="19335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84831" cy="19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00" w:rsidRDefault="00C13D00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C13D00">
        <w:rPr>
          <w:szCs w:val="28"/>
          <w:lang w:val="ru-RU"/>
        </w:rPr>
        <w:t xml:space="preserve">Рис. 35. </w:t>
      </w:r>
      <w:proofErr w:type="spellStart"/>
      <w:r w:rsidRPr="00C13D00">
        <w:rPr>
          <w:szCs w:val="28"/>
          <w:lang w:val="ru-RU"/>
        </w:rPr>
        <w:t>Завдання</w:t>
      </w:r>
      <w:proofErr w:type="spellEnd"/>
      <w:r w:rsidRPr="00C13D00">
        <w:rPr>
          <w:szCs w:val="28"/>
          <w:lang w:val="ru-RU"/>
        </w:rPr>
        <w:t xml:space="preserve"> </w:t>
      </w:r>
      <w:proofErr w:type="spellStart"/>
      <w:r w:rsidRPr="00C13D00">
        <w:rPr>
          <w:szCs w:val="28"/>
          <w:lang w:val="ru-RU"/>
        </w:rPr>
        <w:t>параметрів</w:t>
      </w:r>
      <w:proofErr w:type="spellEnd"/>
      <w:r w:rsidRPr="00C13D00">
        <w:rPr>
          <w:szCs w:val="28"/>
          <w:lang w:val="ru-RU"/>
        </w:rPr>
        <w:t xml:space="preserve"> </w:t>
      </w:r>
      <w:proofErr w:type="spellStart"/>
      <w:r w:rsidRPr="00C13D00">
        <w:rPr>
          <w:szCs w:val="28"/>
          <w:lang w:val="ru-RU"/>
        </w:rPr>
        <w:t>моделі</w:t>
      </w:r>
      <w:proofErr w:type="spellEnd"/>
      <w:r w:rsidRPr="00C13D00">
        <w:rPr>
          <w:szCs w:val="28"/>
          <w:lang w:val="ru-RU"/>
        </w:rPr>
        <w:t xml:space="preserve"> в </w:t>
      </w:r>
      <w:proofErr w:type="spellStart"/>
      <w:r w:rsidRPr="00C13D00">
        <w:rPr>
          <w:szCs w:val="28"/>
          <w:lang w:val="ru-RU"/>
        </w:rPr>
        <w:t>Simulink</w:t>
      </w:r>
      <w:proofErr w:type="spellEnd"/>
    </w:p>
    <w:p w:rsidR="00C13D00" w:rsidRDefault="00C13D00" w:rsidP="00DF0475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C13D00" w:rsidRPr="00C13D00" w:rsidRDefault="00C13D00" w:rsidP="00C13D00">
      <w:pPr>
        <w:pStyle w:val="a7"/>
        <w:spacing w:before="1"/>
        <w:ind w:firstLine="709"/>
      </w:pPr>
      <w:r w:rsidRPr="004D2045">
        <w:rPr>
          <w:lang w:val="ru-RU"/>
        </w:rPr>
        <w:t xml:space="preserve">На </w:t>
      </w:r>
      <w:proofErr w:type="spellStart"/>
      <w:r w:rsidRPr="004D2045">
        <w:rPr>
          <w:lang w:val="ru-RU"/>
        </w:rPr>
        <w:t>вхід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моделі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подаємо</w:t>
      </w:r>
      <w:proofErr w:type="spellEnd"/>
      <w:r w:rsidRPr="004D2045">
        <w:rPr>
          <w:lang w:val="ru-RU"/>
        </w:rPr>
        <w:t xml:space="preserve"> по </w:t>
      </w:r>
      <w:proofErr w:type="spellStart"/>
      <w:r w:rsidRPr="004D2045">
        <w:rPr>
          <w:lang w:val="ru-RU"/>
        </w:rPr>
        <w:t>черзі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лін</w:t>
      </w:r>
      <w:r>
        <w:rPr>
          <w:lang w:val="ru-RU"/>
        </w:rPr>
        <w:t>ійні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сигнали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завдання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швидко</w:t>
      </w:r>
      <w:r w:rsidRPr="004D2045">
        <w:rPr>
          <w:w w:val="95"/>
          <w:lang w:val="ru-RU"/>
        </w:rPr>
        <w:t>стями</w:t>
      </w:r>
      <w:proofErr w:type="spellEnd"/>
      <w:r w:rsidRPr="00C13D00">
        <w:rPr>
          <w:w w:val="95"/>
          <w:lang w:val="ru-RU"/>
        </w:rPr>
        <w:t xml:space="preserve"> </w:t>
      </w:r>
      <w:r w:rsidRPr="00C13D00">
        <w:rPr>
          <w:rFonts w:ascii="Symbol" w:hAnsi="Symbol"/>
          <w:position w:val="6"/>
          <w:szCs w:val="28"/>
        </w:rPr>
        <w:t></w:t>
      </w:r>
      <w:proofErr w:type="spellStart"/>
      <w:proofErr w:type="gramStart"/>
      <w:r w:rsidRPr="00C13D00">
        <w:rPr>
          <w:szCs w:val="28"/>
        </w:rPr>
        <w:t>max</w:t>
      </w:r>
      <w:proofErr w:type="spellEnd"/>
      <w:r w:rsidRPr="00C13D00">
        <w:rPr>
          <w:sz w:val="16"/>
          <w:lang w:val="ru-RU"/>
        </w:rPr>
        <w:t xml:space="preserve">  </w:t>
      </w:r>
      <w:r w:rsidRPr="004D2045">
        <w:rPr>
          <w:lang w:val="ru-RU"/>
        </w:rPr>
        <w:t>при</w:t>
      </w:r>
      <w:proofErr w:type="gram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максимальних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значення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моментів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збурення</w:t>
      </w:r>
      <w:proofErr w:type="spellEnd"/>
      <w:r w:rsidRPr="00C13D00">
        <w:rPr>
          <w:lang w:val="ru-RU"/>
        </w:rPr>
        <w:t xml:space="preserve"> </w:t>
      </w:r>
      <w:r w:rsidRPr="00C13D00">
        <w:rPr>
          <w:i/>
          <w:position w:val="6"/>
          <w:szCs w:val="28"/>
        </w:rPr>
        <w:t xml:space="preserve">M </w:t>
      </w:r>
      <w:proofErr w:type="spellStart"/>
      <w:r w:rsidRPr="00C13D00">
        <w:rPr>
          <w:i/>
          <w:szCs w:val="28"/>
        </w:rPr>
        <w:t>dist</w:t>
      </w:r>
      <w:proofErr w:type="spellEnd"/>
      <w:r w:rsidRPr="00C13D00">
        <w:rPr>
          <w:i/>
          <w:szCs w:val="28"/>
        </w:rPr>
        <w:t xml:space="preserve"> </w:t>
      </w:r>
      <w:r w:rsidRPr="00C13D00">
        <w:rPr>
          <w:szCs w:val="28"/>
        </w:rPr>
        <w:t xml:space="preserve">. </w:t>
      </w:r>
      <w:proofErr w:type="spellStart"/>
      <w:r w:rsidRPr="00C13D00">
        <w:rPr>
          <w:szCs w:val="28"/>
        </w:rPr>
        <w:t>max</w:t>
      </w:r>
      <w:proofErr w:type="spellEnd"/>
      <w:r>
        <w:rPr>
          <w:sz w:val="14"/>
        </w:rPr>
        <w:t xml:space="preserve"> </w:t>
      </w:r>
      <w:r w:rsidRPr="00C13D00">
        <w:t>.</w:t>
      </w:r>
      <w:r w:rsidRPr="00C13D0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90E1E7" wp14:editId="10373F53">
                <wp:simplePos x="0" y="0"/>
                <wp:positionH relativeFrom="page">
                  <wp:posOffset>1703705</wp:posOffset>
                </wp:positionH>
                <wp:positionV relativeFrom="paragraph">
                  <wp:posOffset>-125095</wp:posOffset>
                </wp:positionV>
                <wp:extent cx="17780" cy="70485"/>
                <wp:effectExtent l="0" t="635" r="2540" b="0"/>
                <wp:wrapNone/>
                <wp:docPr id="2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" cy="7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C13D00">
                            <w:pPr>
                              <w:spacing w:line="111" w:lineRule="exac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0E1E7" id="Text Box 9" o:spid="_x0000_s1094" type="#_x0000_t202" style="position:absolute;left:0;text-align:left;margin-left:134.15pt;margin-top:-9.85pt;width:1.4pt;height:5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" filled="f" stroked="f">
                <v:textbox inset="0,0,0,0">
                  <w:txbxContent>
                    <w:p w:rsidR="003C2E18" w:rsidRDefault="003C2E18" w:rsidP="00C13D00">
                      <w:pPr>
                        <w:spacing w:line="111" w:lineRule="exac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99"/>
                          <w:sz w:val="10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C13D00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28515EA" wp14:editId="36A685C7">
                <wp:simplePos x="0" y="0"/>
                <wp:positionH relativeFrom="page">
                  <wp:posOffset>6080760</wp:posOffset>
                </wp:positionH>
                <wp:positionV relativeFrom="paragraph">
                  <wp:posOffset>-125095</wp:posOffset>
                </wp:positionV>
                <wp:extent cx="17780" cy="70485"/>
                <wp:effectExtent l="3810" t="635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" cy="70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C13D00">
                            <w:pPr>
                              <w:spacing w:line="111" w:lineRule="exac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w w:val="99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515EA" id="Text Box 8" o:spid="_x0000_s1095" type="#_x0000_t202" style="position:absolute;left:0;text-align:left;margin-left:478.8pt;margin-top:-9.85pt;width:1.4pt;height:5.5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" filled="f" stroked="f">
                <v:textbox inset="0,0,0,0">
                  <w:txbxContent>
                    <w:p w:rsidR="003C2E18" w:rsidRDefault="003C2E18" w:rsidP="00C13D00">
                      <w:pPr>
                        <w:spacing w:line="111" w:lineRule="exac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w w:val="99"/>
                          <w:sz w:val="10"/>
                        </w:rPr>
                        <w:t>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В</w:t>
      </w:r>
      <w:r w:rsidRPr="00C13D00">
        <w:rPr>
          <w:lang w:val="ru-RU"/>
        </w:rPr>
        <w:t xml:space="preserve"> </w:t>
      </w:r>
      <w:r>
        <w:rPr>
          <w:lang w:val="ru-RU"/>
        </w:rPr>
        <w:t>ре</w:t>
      </w:r>
      <w:proofErr w:type="spellStart"/>
      <w:r w:rsidRPr="00C13D00">
        <w:t>зультаті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отримуємо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осцилограми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суми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швидкісної</w:t>
      </w:r>
      <w:proofErr w:type="spellEnd"/>
      <w:r w:rsidRPr="004D2045">
        <w:rPr>
          <w:lang w:val="ru-RU"/>
        </w:rPr>
        <w:t xml:space="preserve"> та </w:t>
      </w:r>
      <w:proofErr w:type="spellStart"/>
      <w:r w:rsidRPr="004D2045">
        <w:rPr>
          <w:lang w:val="ru-RU"/>
        </w:rPr>
        <w:t>моментної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складових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помилки</w:t>
      </w:r>
      <w:proofErr w:type="spellEnd"/>
      <w:r w:rsidRPr="004D2045">
        <w:rPr>
          <w:lang w:val="ru-RU"/>
        </w:rPr>
        <w:t xml:space="preserve"> для </w:t>
      </w:r>
      <w:proofErr w:type="spellStart"/>
      <w:r w:rsidRPr="004D2045">
        <w:rPr>
          <w:lang w:val="ru-RU"/>
        </w:rPr>
        <w:t>трьох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електроприводів</w:t>
      </w:r>
      <w:proofErr w:type="spellEnd"/>
      <w:r w:rsidRPr="004D2045">
        <w:rPr>
          <w:lang w:val="ru-RU"/>
        </w:rPr>
        <w:t xml:space="preserve"> (рис. 36 − 38).</w:t>
      </w:r>
    </w:p>
    <w:p w:rsidR="00C13D00" w:rsidRDefault="00C13D00" w:rsidP="00C13D00">
      <w:pPr>
        <w:pStyle w:val="a7"/>
        <w:spacing w:line="360" w:lineRule="auto"/>
        <w:ind w:left="215" w:right="238" w:firstLine="724"/>
      </w:pPr>
      <w:r w:rsidRPr="001F2924">
        <w:t xml:space="preserve">Аналогічно подаємо синусоїдальні сигнали з параметрами, </w:t>
      </w:r>
      <w:proofErr w:type="spellStart"/>
      <w:r w:rsidRPr="001F2924">
        <w:t>розрахо</w:t>
      </w:r>
      <w:proofErr w:type="spellEnd"/>
      <w:r w:rsidRPr="001F2924">
        <w:t xml:space="preserve">- </w:t>
      </w:r>
      <w:proofErr w:type="spellStart"/>
      <w:r w:rsidRPr="001F2924">
        <w:t>ваними</w:t>
      </w:r>
      <w:proofErr w:type="spellEnd"/>
      <w:r w:rsidRPr="001F2924">
        <w:t xml:space="preserve"> у п. 3.3, і отримуємо осцилограми гармонічної складової помилки (рис. 39 − 41).</w:t>
      </w:r>
    </w:p>
    <w:p w:rsidR="00E67603" w:rsidRPr="001F2924" w:rsidRDefault="003C2E18" w:rsidP="00E67603">
      <w:pPr>
        <w:pStyle w:val="a7"/>
        <w:spacing w:line="360" w:lineRule="auto"/>
        <w:ind w:right="238" w:firstLine="0"/>
        <w:jc w:val="center"/>
      </w:pPr>
      <w:r>
        <w:rPr>
          <w:noProof/>
          <w:lang w:val="ru-RU"/>
        </w:rPr>
        <w:drawing>
          <wp:inline distT="0" distB="0" distL="0" distR="0" wp14:anchorId="6D94BE67" wp14:editId="715FF43C">
            <wp:extent cx="3005246" cy="2011238"/>
            <wp:effectExtent l="0" t="0" r="508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28081" cy="202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003B0D41" wp14:editId="616289F8">
            <wp:extent cx="3024588" cy="2024184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66014" cy="20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D00" w:rsidRPr="004D2045" w:rsidRDefault="00C13D00" w:rsidP="00C13D00">
      <w:pPr>
        <w:pStyle w:val="a7"/>
        <w:spacing w:before="158"/>
        <w:ind w:left="3009" w:right="265" w:hanging="2612"/>
        <w:rPr>
          <w:lang w:val="ru-RU"/>
        </w:rPr>
      </w:pPr>
      <w:r w:rsidRPr="004D2045">
        <w:rPr>
          <w:lang w:val="ru-RU"/>
        </w:rPr>
        <w:t xml:space="preserve">Рис. 36. </w:t>
      </w:r>
      <w:proofErr w:type="spellStart"/>
      <w:r w:rsidRPr="004D2045">
        <w:rPr>
          <w:lang w:val="ru-RU"/>
        </w:rPr>
        <w:t>Осцилограма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суми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швидкісної</w:t>
      </w:r>
      <w:proofErr w:type="spellEnd"/>
      <w:r w:rsidRPr="004D2045">
        <w:rPr>
          <w:lang w:val="ru-RU"/>
        </w:rPr>
        <w:t xml:space="preserve"> та </w:t>
      </w:r>
      <w:proofErr w:type="spellStart"/>
      <w:r w:rsidRPr="004D2045">
        <w:rPr>
          <w:lang w:val="ru-RU"/>
        </w:rPr>
        <w:t>моментної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складових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помилки</w:t>
      </w:r>
      <w:proofErr w:type="spellEnd"/>
      <w:r w:rsidRPr="004D2045">
        <w:rPr>
          <w:lang w:val="ru-RU"/>
        </w:rPr>
        <w:t xml:space="preserve"> для </w:t>
      </w:r>
      <w:proofErr w:type="spellStart"/>
      <w:r w:rsidRPr="004D2045">
        <w:rPr>
          <w:lang w:val="ru-RU"/>
        </w:rPr>
        <w:t>першого</w:t>
      </w:r>
      <w:proofErr w:type="spellEnd"/>
      <w:r w:rsidRPr="004D2045">
        <w:rPr>
          <w:lang w:val="ru-RU"/>
        </w:rPr>
        <w:t xml:space="preserve"> </w:t>
      </w:r>
      <w:proofErr w:type="spellStart"/>
      <w:r w:rsidRPr="004D2045">
        <w:rPr>
          <w:lang w:val="ru-RU"/>
        </w:rPr>
        <w:t>електропривода</w:t>
      </w:r>
      <w:proofErr w:type="spellEnd"/>
    </w:p>
    <w:p w:rsidR="00E67603" w:rsidRDefault="00E67603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C13D00" w:rsidRDefault="003C2E18" w:rsidP="00647B2D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9D4EAD4" wp14:editId="455395B6">
            <wp:extent cx="2902226" cy="19498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2544" cy="19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374B2E07" wp14:editId="3D4ADC18">
            <wp:extent cx="2893786" cy="1935190"/>
            <wp:effectExtent l="0" t="0" r="190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24657" cy="19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3D" w:rsidRDefault="00C96E3D" w:rsidP="00C96E3D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C96E3D">
        <w:rPr>
          <w:szCs w:val="28"/>
          <w:lang w:val="ru-RU"/>
        </w:rPr>
        <w:t xml:space="preserve">Рис. 37. </w:t>
      </w:r>
      <w:proofErr w:type="spellStart"/>
      <w:r w:rsidRPr="00C96E3D">
        <w:rPr>
          <w:szCs w:val="28"/>
          <w:lang w:val="ru-RU"/>
        </w:rPr>
        <w:t>Осцилограма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суми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швидкісної</w:t>
      </w:r>
      <w:proofErr w:type="spellEnd"/>
      <w:r w:rsidRPr="00C96E3D">
        <w:rPr>
          <w:szCs w:val="28"/>
          <w:lang w:val="ru-RU"/>
        </w:rPr>
        <w:t xml:space="preserve"> та </w:t>
      </w:r>
      <w:proofErr w:type="spellStart"/>
      <w:r w:rsidRPr="00C96E3D">
        <w:rPr>
          <w:szCs w:val="28"/>
          <w:lang w:val="ru-RU"/>
        </w:rPr>
        <w:t>моментної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складових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помилки</w:t>
      </w:r>
      <w:proofErr w:type="spellEnd"/>
      <w:r w:rsidRPr="00C96E3D">
        <w:rPr>
          <w:szCs w:val="28"/>
          <w:lang w:val="ru-RU"/>
        </w:rPr>
        <w:t xml:space="preserve"> для другого </w:t>
      </w:r>
      <w:proofErr w:type="spellStart"/>
      <w:r w:rsidRPr="00C96E3D">
        <w:rPr>
          <w:szCs w:val="28"/>
          <w:lang w:val="ru-RU"/>
        </w:rPr>
        <w:t>електропривода</w:t>
      </w:r>
      <w:proofErr w:type="spellEnd"/>
    </w:p>
    <w:p w:rsidR="00C96E3D" w:rsidRDefault="00C96E3D" w:rsidP="00C96E3D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C96E3D" w:rsidRDefault="003C2E18" w:rsidP="00C96E3D">
      <w:pPr>
        <w:autoSpaceDE w:val="0"/>
        <w:autoSpaceDN w:val="0"/>
        <w:adjustRightInd w:val="0"/>
        <w:spacing w:line="360" w:lineRule="auto"/>
        <w:jc w:val="center"/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64A92B65" wp14:editId="6EED665A">
            <wp:extent cx="2913269" cy="1975405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26137" cy="198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E3D" w:rsidRPr="00C96E3D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3673EBCF" wp14:editId="76D233EA">
            <wp:extent cx="2957885" cy="199783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6381" cy="200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3D" w:rsidRDefault="00C96E3D" w:rsidP="00C96E3D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C96E3D">
        <w:rPr>
          <w:szCs w:val="28"/>
          <w:lang w:val="ru-RU"/>
        </w:rPr>
        <w:t xml:space="preserve">Рис. 38. </w:t>
      </w:r>
      <w:proofErr w:type="spellStart"/>
      <w:r w:rsidRPr="00C96E3D">
        <w:rPr>
          <w:szCs w:val="28"/>
          <w:lang w:val="ru-RU"/>
        </w:rPr>
        <w:t>Осцилограма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суми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швидкісної</w:t>
      </w:r>
      <w:proofErr w:type="spellEnd"/>
      <w:r w:rsidRPr="00C96E3D">
        <w:rPr>
          <w:szCs w:val="28"/>
          <w:lang w:val="ru-RU"/>
        </w:rPr>
        <w:t xml:space="preserve"> та </w:t>
      </w:r>
      <w:proofErr w:type="spellStart"/>
      <w:r w:rsidRPr="00C96E3D">
        <w:rPr>
          <w:szCs w:val="28"/>
          <w:lang w:val="ru-RU"/>
        </w:rPr>
        <w:t>моментної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складових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помилки</w:t>
      </w:r>
      <w:proofErr w:type="spellEnd"/>
      <w:r w:rsidRPr="00C96E3D">
        <w:rPr>
          <w:szCs w:val="28"/>
          <w:lang w:val="ru-RU"/>
        </w:rPr>
        <w:t xml:space="preserve"> для </w:t>
      </w:r>
      <w:proofErr w:type="spellStart"/>
      <w:r w:rsidRPr="00C96E3D">
        <w:rPr>
          <w:szCs w:val="28"/>
          <w:lang w:val="ru-RU"/>
        </w:rPr>
        <w:t>третього</w:t>
      </w:r>
      <w:proofErr w:type="spellEnd"/>
      <w:r w:rsidRPr="00C96E3D">
        <w:rPr>
          <w:szCs w:val="28"/>
          <w:lang w:val="ru-RU"/>
        </w:rPr>
        <w:t xml:space="preserve"> </w:t>
      </w:r>
      <w:proofErr w:type="spellStart"/>
      <w:r w:rsidRPr="00C96E3D">
        <w:rPr>
          <w:szCs w:val="28"/>
          <w:lang w:val="ru-RU"/>
        </w:rPr>
        <w:t>електропривода</w:t>
      </w:r>
      <w:proofErr w:type="spellEnd"/>
    </w:p>
    <w:p w:rsidR="00C96E3D" w:rsidRDefault="00C96E3D" w:rsidP="00C96E3D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7724FE" w:rsidRDefault="003C2E18" w:rsidP="007724FE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D3217BF" wp14:editId="644B66E6">
            <wp:extent cx="2681081" cy="1783269"/>
            <wp:effectExtent l="0" t="0" r="5080" b="7620"/>
            <wp:docPr id="526" name="Рисунок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24655" cy="18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651">
        <w:rPr>
          <w:noProof/>
          <w:lang w:val="ru-RU"/>
        </w:rPr>
        <w:drawing>
          <wp:inline distT="0" distB="0" distL="0" distR="0" wp14:anchorId="68F43410" wp14:editId="423B5E21">
            <wp:extent cx="2672918" cy="1788768"/>
            <wp:effectExtent l="0" t="0" r="0" b="2540"/>
            <wp:docPr id="539" name="Рисунок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92663" cy="18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FE" w:rsidRPr="007724FE" w:rsidRDefault="007724FE" w:rsidP="007724FE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7724FE">
        <w:rPr>
          <w:szCs w:val="28"/>
          <w:lang w:val="ru-RU"/>
        </w:rPr>
        <w:t xml:space="preserve">Рис. 39. </w:t>
      </w:r>
      <w:proofErr w:type="spellStart"/>
      <w:r w:rsidRPr="007724FE">
        <w:rPr>
          <w:szCs w:val="28"/>
          <w:lang w:val="ru-RU"/>
        </w:rPr>
        <w:t>Осцилограма</w:t>
      </w:r>
      <w:proofErr w:type="spellEnd"/>
      <w:r w:rsidRPr="007724FE">
        <w:rPr>
          <w:szCs w:val="28"/>
          <w:lang w:val="ru-RU"/>
        </w:rPr>
        <w:t xml:space="preserve"> </w:t>
      </w:r>
      <w:proofErr w:type="spellStart"/>
      <w:r w:rsidRPr="007724FE">
        <w:rPr>
          <w:szCs w:val="28"/>
          <w:lang w:val="ru-RU"/>
        </w:rPr>
        <w:t>гармонічної</w:t>
      </w:r>
      <w:proofErr w:type="spellEnd"/>
      <w:r w:rsidRPr="007724FE">
        <w:rPr>
          <w:szCs w:val="28"/>
          <w:lang w:val="ru-RU"/>
        </w:rPr>
        <w:t xml:space="preserve"> </w:t>
      </w:r>
      <w:proofErr w:type="spellStart"/>
      <w:r w:rsidRPr="007724FE">
        <w:rPr>
          <w:szCs w:val="28"/>
          <w:lang w:val="ru-RU"/>
        </w:rPr>
        <w:t>складової</w:t>
      </w:r>
      <w:proofErr w:type="spellEnd"/>
      <w:r w:rsidRPr="007724FE">
        <w:rPr>
          <w:szCs w:val="28"/>
          <w:lang w:val="ru-RU"/>
        </w:rPr>
        <w:t xml:space="preserve"> </w:t>
      </w:r>
      <w:proofErr w:type="spellStart"/>
      <w:r w:rsidRPr="007724FE">
        <w:rPr>
          <w:szCs w:val="28"/>
          <w:lang w:val="ru-RU"/>
        </w:rPr>
        <w:t>помилки</w:t>
      </w:r>
      <w:proofErr w:type="spellEnd"/>
      <w:r w:rsidRPr="007724FE">
        <w:rPr>
          <w:szCs w:val="28"/>
          <w:lang w:val="ru-RU"/>
        </w:rPr>
        <w:t xml:space="preserve"> для </w:t>
      </w:r>
      <w:proofErr w:type="spellStart"/>
      <w:r w:rsidRPr="007724FE">
        <w:rPr>
          <w:szCs w:val="28"/>
          <w:lang w:val="ru-RU"/>
        </w:rPr>
        <w:t>першого</w:t>
      </w:r>
      <w:proofErr w:type="spellEnd"/>
    </w:p>
    <w:p w:rsidR="007724FE" w:rsidRDefault="00AA422C" w:rsidP="007724FE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е</w:t>
      </w:r>
      <w:r w:rsidR="007724FE" w:rsidRPr="007724FE">
        <w:rPr>
          <w:szCs w:val="28"/>
          <w:lang w:val="ru-RU"/>
        </w:rPr>
        <w:t>лектропривода</w:t>
      </w:r>
      <w:proofErr w:type="spellEnd"/>
    </w:p>
    <w:p w:rsidR="007724FE" w:rsidRDefault="007724FE" w:rsidP="007724FE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7724FE" w:rsidRDefault="00B60651" w:rsidP="00AA422C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DA36064" wp14:editId="28CFA4A8">
            <wp:extent cx="2989504" cy="2042519"/>
            <wp:effectExtent l="0" t="0" r="1905" b="0"/>
            <wp:docPr id="540" name="Рисунок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27916" cy="206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1C346340" wp14:editId="118A46BA">
            <wp:extent cx="3025189" cy="2027720"/>
            <wp:effectExtent l="0" t="0" r="3810" b="0"/>
            <wp:docPr id="541" name="Рисунок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063161" cy="205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2C" w:rsidRPr="00AA422C" w:rsidRDefault="00AA422C" w:rsidP="00AA422C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r w:rsidRPr="00AA422C">
        <w:rPr>
          <w:szCs w:val="28"/>
          <w:lang w:val="ru-RU"/>
        </w:rPr>
        <w:t xml:space="preserve">Рис. 40. </w:t>
      </w:r>
      <w:proofErr w:type="spellStart"/>
      <w:r w:rsidRPr="00AA422C">
        <w:rPr>
          <w:szCs w:val="28"/>
          <w:lang w:val="ru-RU"/>
        </w:rPr>
        <w:t>Осцилограма</w:t>
      </w:r>
      <w:proofErr w:type="spellEnd"/>
      <w:r w:rsidRPr="00AA422C">
        <w:rPr>
          <w:szCs w:val="28"/>
          <w:lang w:val="ru-RU"/>
        </w:rPr>
        <w:t xml:space="preserve"> </w:t>
      </w:r>
      <w:proofErr w:type="spellStart"/>
      <w:r w:rsidRPr="00AA422C">
        <w:rPr>
          <w:szCs w:val="28"/>
          <w:lang w:val="ru-RU"/>
        </w:rPr>
        <w:t>гармонічної</w:t>
      </w:r>
      <w:proofErr w:type="spellEnd"/>
      <w:r w:rsidRPr="00AA422C">
        <w:rPr>
          <w:szCs w:val="28"/>
          <w:lang w:val="ru-RU"/>
        </w:rPr>
        <w:t xml:space="preserve"> </w:t>
      </w:r>
      <w:proofErr w:type="spellStart"/>
      <w:r w:rsidRPr="00AA422C">
        <w:rPr>
          <w:szCs w:val="28"/>
          <w:lang w:val="ru-RU"/>
        </w:rPr>
        <w:t>складової</w:t>
      </w:r>
      <w:proofErr w:type="spellEnd"/>
      <w:r w:rsidRPr="00AA422C">
        <w:rPr>
          <w:szCs w:val="28"/>
          <w:lang w:val="ru-RU"/>
        </w:rPr>
        <w:t xml:space="preserve"> </w:t>
      </w:r>
      <w:proofErr w:type="spellStart"/>
      <w:r w:rsidRPr="00AA422C">
        <w:rPr>
          <w:szCs w:val="28"/>
          <w:lang w:val="ru-RU"/>
        </w:rPr>
        <w:t>помилки</w:t>
      </w:r>
      <w:proofErr w:type="spellEnd"/>
      <w:r w:rsidRPr="00AA422C">
        <w:rPr>
          <w:szCs w:val="28"/>
          <w:lang w:val="ru-RU"/>
        </w:rPr>
        <w:t xml:space="preserve"> для другого</w:t>
      </w:r>
    </w:p>
    <w:p w:rsidR="00AA422C" w:rsidRDefault="00AA422C" w:rsidP="00AA422C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  <w:proofErr w:type="spellStart"/>
      <w:r>
        <w:rPr>
          <w:szCs w:val="28"/>
          <w:lang w:val="ru-RU"/>
        </w:rPr>
        <w:t>е</w:t>
      </w:r>
      <w:r w:rsidRPr="00AA422C">
        <w:rPr>
          <w:szCs w:val="28"/>
          <w:lang w:val="ru-RU"/>
        </w:rPr>
        <w:t>лектропривода</w:t>
      </w:r>
      <w:proofErr w:type="spellEnd"/>
    </w:p>
    <w:p w:rsidR="00AA422C" w:rsidRDefault="00AA422C" w:rsidP="00AA422C">
      <w:pPr>
        <w:autoSpaceDE w:val="0"/>
        <w:autoSpaceDN w:val="0"/>
        <w:adjustRightInd w:val="0"/>
        <w:spacing w:line="360" w:lineRule="auto"/>
        <w:ind w:firstLine="709"/>
        <w:jc w:val="center"/>
        <w:rPr>
          <w:szCs w:val="28"/>
          <w:lang w:val="ru-RU"/>
        </w:rPr>
      </w:pPr>
    </w:p>
    <w:p w:rsidR="00AA422C" w:rsidRDefault="008C4EED" w:rsidP="00293736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BB286DD" wp14:editId="75A7D488">
            <wp:extent cx="3045349" cy="2087691"/>
            <wp:effectExtent l="0" t="0" r="3175" b="8255"/>
            <wp:docPr id="542" name="Рисунок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72356" cy="21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2C5AA0E" wp14:editId="626E7DDF">
            <wp:extent cx="3115758" cy="2083573"/>
            <wp:effectExtent l="0" t="0" r="8890" b="0"/>
            <wp:docPr id="543" name="Рисунок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32733" cy="20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36" w:rsidRPr="00293736" w:rsidRDefault="00293736" w:rsidP="00293736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r w:rsidRPr="00293736">
        <w:rPr>
          <w:szCs w:val="28"/>
          <w:lang w:val="ru-RU"/>
        </w:rPr>
        <w:t xml:space="preserve">Рис. 41. </w:t>
      </w:r>
      <w:proofErr w:type="spellStart"/>
      <w:r w:rsidRPr="00293736">
        <w:rPr>
          <w:szCs w:val="28"/>
          <w:lang w:val="ru-RU"/>
        </w:rPr>
        <w:t>Осцилограма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гармонічної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складової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помилки</w:t>
      </w:r>
      <w:proofErr w:type="spellEnd"/>
      <w:r w:rsidRPr="00293736">
        <w:rPr>
          <w:szCs w:val="28"/>
          <w:lang w:val="ru-RU"/>
        </w:rPr>
        <w:t xml:space="preserve"> для </w:t>
      </w:r>
      <w:proofErr w:type="spellStart"/>
      <w:r w:rsidRPr="00293736">
        <w:rPr>
          <w:szCs w:val="28"/>
          <w:lang w:val="ru-RU"/>
        </w:rPr>
        <w:t>третього</w:t>
      </w:r>
      <w:proofErr w:type="spellEnd"/>
    </w:p>
    <w:p w:rsidR="00293736" w:rsidRDefault="00293736" w:rsidP="00293736">
      <w:pPr>
        <w:autoSpaceDE w:val="0"/>
        <w:autoSpaceDN w:val="0"/>
        <w:adjustRightInd w:val="0"/>
        <w:spacing w:line="360" w:lineRule="auto"/>
        <w:jc w:val="center"/>
        <w:rPr>
          <w:szCs w:val="28"/>
          <w:lang w:val="ru-RU"/>
        </w:rPr>
      </w:pPr>
      <w:proofErr w:type="spellStart"/>
      <w:r w:rsidRPr="00293736">
        <w:rPr>
          <w:szCs w:val="28"/>
          <w:lang w:val="ru-RU"/>
        </w:rPr>
        <w:t>електропривода</w:t>
      </w:r>
      <w:proofErr w:type="spellEnd"/>
    </w:p>
    <w:p w:rsidR="00293736" w:rsidRDefault="00293736">
      <w:pPr>
        <w:jc w:val="left"/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:rsidR="00293736" w:rsidRDefault="00293736" w:rsidP="00293736">
      <w:pPr>
        <w:autoSpaceDE w:val="0"/>
        <w:autoSpaceDN w:val="0"/>
        <w:adjustRightInd w:val="0"/>
        <w:spacing w:line="360" w:lineRule="auto"/>
        <w:ind w:firstLine="709"/>
        <w:rPr>
          <w:szCs w:val="28"/>
          <w:lang w:val="ru-RU"/>
        </w:rPr>
      </w:pPr>
      <w:r w:rsidRPr="00293736">
        <w:rPr>
          <w:szCs w:val="28"/>
          <w:lang w:val="ru-RU"/>
        </w:rPr>
        <w:lastRenderedPageBreak/>
        <w:t xml:space="preserve">За </w:t>
      </w:r>
      <w:proofErr w:type="spellStart"/>
      <w:r w:rsidRPr="00293736">
        <w:rPr>
          <w:szCs w:val="28"/>
          <w:lang w:val="ru-RU"/>
        </w:rPr>
        <w:t>отриманими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осцилограмами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визначаємо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усталені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значення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суми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швидкісної</w:t>
      </w:r>
      <w:proofErr w:type="spellEnd"/>
      <w:r w:rsidRPr="00293736">
        <w:rPr>
          <w:szCs w:val="28"/>
          <w:lang w:val="ru-RU"/>
        </w:rPr>
        <w:t xml:space="preserve"> та </w:t>
      </w:r>
      <w:proofErr w:type="spellStart"/>
      <w:r w:rsidRPr="00293736">
        <w:rPr>
          <w:szCs w:val="28"/>
          <w:lang w:val="ru-RU"/>
        </w:rPr>
        <w:t>моментної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складових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помилки</w:t>
      </w:r>
      <w:proofErr w:type="spellEnd"/>
      <w:r w:rsidRPr="00293736">
        <w:rPr>
          <w:szCs w:val="28"/>
          <w:lang w:val="ru-RU"/>
        </w:rPr>
        <w:t xml:space="preserve"> і </w:t>
      </w:r>
      <w:proofErr w:type="spellStart"/>
      <w:r w:rsidRPr="00293736">
        <w:rPr>
          <w:szCs w:val="28"/>
          <w:lang w:val="ru-RU"/>
        </w:rPr>
        <w:t>амплітуди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гармонічної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складової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помилки</w:t>
      </w:r>
      <w:proofErr w:type="spellEnd"/>
      <w:r w:rsidRPr="00293736">
        <w:rPr>
          <w:szCs w:val="28"/>
          <w:lang w:val="ru-RU"/>
        </w:rPr>
        <w:t xml:space="preserve">. </w:t>
      </w:r>
      <w:proofErr w:type="spellStart"/>
      <w:r w:rsidRPr="00293736">
        <w:rPr>
          <w:szCs w:val="28"/>
          <w:lang w:val="ru-RU"/>
        </w:rPr>
        <w:t>Результати</w:t>
      </w:r>
      <w:proofErr w:type="spellEnd"/>
      <w:r w:rsidRPr="00293736">
        <w:rPr>
          <w:szCs w:val="28"/>
          <w:lang w:val="ru-RU"/>
        </w:rPr>
        <w:t xml:space="preserve"> заносимо до </w:t>
      </w:r>
      <w:proofErr w:type="spellStart"/>
      <w:r w:rsidRPr="00293736">
        <w:rPr>
          <w:szCs w:val="28"/>
          <w:lang w:val="ru-RU"/>
        </w:rPr>
        <w:t>таблиці</w:t>
      </w:r>
      <w:proofErr w:type="spellEnd"/>
      <w:r w:rsidRPr="00293736">
        <w:rPr>
          <w:szCs w:val="28"/>
          <w:lang w:val="ru-RU"/>
        </w:rPr>
        <w:t xml:space="preserve"> 2. </w:t>
      </w:r>
      <w:proofErr w:type="spellStart"/>
      <w:r w:rsidRPr="00293736">
        <w:rPr>
          <w:szCs w:val="28"/>
          <w:lang w:val="ru-RU"/>
        </w:rPr>
        <w:t>Отримані</w:t>
      </w:r>
      <w:proofErr w:type="spellEnd"/>
      <w:r w:rsidRPr="00293736"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значення</w:t>
      </w:r>
      <w:proofErr w:type="spellEnd"/>
      <w:r>
        <w:rPr>
          <w:szCs w:val="28"/>
          <w:lang w:val="ru-RU"/>
        </w:rPr>
        <w:t xml:space="preserve"> </w:t>
      </w:r>
      <w:proofErr w:type="spellStart"/>
      <w:r w:rsidRPr="00293736">
        <w:rPr>
          <w:szCs w:val="28"/>
          <w:lang w:val="ru-RU"/>
        </w:rPr>
        <w:t>помилок</w:t>
      </w:r>
      <w:proofErr w:type="spellEnd"/>
      <w:r w:rsidRPr="00293736">
        <w:rPr>
          <w:szCs w:val="28"/>
          <w:lang w:val="ru-RU"/>
        </w:rPr>
        <w:t xml:space="preserve"> не </w:t>
      </w:r>
      <w:proofErr w:type="spellStart"/>
      <w:r w:rsidRPr="00293736">
        <w:rPr>
          <w:szCs w:val="28"/>
          <w:lang w:val="ru-RU"/>
        </w:rPr>
        <w:t>перевищують</w:t>
      </w:r>
      <w:proofErr w:type="spellEnd"/>
      <w:r w:rsidRPr="00293736">
        <w:rPr>
          <w:szCs w:val="28"/>
          <w:lang w:val="ru-RU"/>
        </w:rPr>
        <w:t xml:space="preserve"> максимально </w:t>
      </w:r>
      <w:proofErr w:type="spellStart"/>
      <w:r w:rsidRPr="00293736">
        <w:rPr>
          <w:szCs w:val="28"/>
          <w:lang w:val="ru-RU"/>
        </w:rPr>
        <w:t>припустимих</w:t>
      </w:r>
      <w:proofErr w:type="spellEnd"/>
      <w:r w:rsidRPr="00293736">
        <w:rPr>
          <w:szCs w:val="28"/>
          <w:lang w:val="ru-RU"/>
        </w:rPr>
        <w:t>.</w:t>
      </w:r>
    </w:p>
    <w:p w:rsidR="00413376" w:rsidRDefault="00413376" w:rsidP="00413376">
      <w:pPr>
        <w:pStyle w:val="a7"/>
        <w:spacing w:line="360" w:lineRule="auto"/>
        <w:ind w:firstLine="709"/>
      </w:pPr>
      <w:r>
        <w:t>Таблиця 2. Усталені значення складових помилки</w:t>
      </w:r>
    </w:p>
    <w:tbl>
      <w:tblPr>
        <w:tblStyle w:val="TableNormal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51"/>
        <w:gridCol w:w="1984"/>
        <w:gridCol w:w="2268"/>
        <w:gridCol w:w="2268"/>
      </w:tblGrid>
      <w:tr w:rsidR="00413376" w:rsidTr="00413376">
        <w:trPr>
          <w:trHeight w:val="484"/>
        </w:trPr>
        <w:tc>
          <w:tcPr>
            <w:tcW w:w="3151" w:type="dxa"/>
          </w:tcPr>
          <w:p w:rsidR="00413376" w:rsidRPr="00413376" w:rsidRDefault="00413376" w:rsidP="00413376">
            <w:pPr>
              <w:pStyle w:val="TableParagraph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3376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413376">
              <w:rPr>
                <w:rFonts w:ascii="Times New Roman" w:hAnsi="Times New Roman" w:cs="Times New Roman"/>
                <w:sz w:val="28"/>
                <w:szCs w:val="28"/>
              </w:rPr>
              <w:t>електропривода</w:t>
            </w:r>
            <w:proofErr w:type="spellEnd"/>
          </w:p>
        </w:tc>
        <w:tc>
          <w:tcPr>
            <w:tcW w:w="1984" w:type="dxa"/>
          </w:tcPr>
          <w:p w:rsidR="00413376" w:rsidRPr="00413376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3376">
              <w:rPr>
                <w:rFonts w:ascii="Times New Roman" w:hAnsi="Times New Roman" w:cs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413376" w:rsidRPr="00413376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3376">
              <w:rPr>
                <w:rFonts w:ascii="Times New Roman" w:hAnsi="Times New Roman" w:cs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413376" w:rsidRPr="00413376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13376">
              <w:rPr>
                <w:rFonts w:ascii="Times New Roman" w:hAnsi="Times New Roman" w:cs="Times New Roman"/>
                <w:w w:val="99"/>
                <w:sz w:val="28"/>
                <w:szCs w:val="28"/>
              </w:rPr>
              <w:t>3</w:t>
            </w:r>
          </w:p>
        </w:tc>
      </w:tr>
      <w:tr w:rsidR="00413376" w:rsidRPr="008C4EED" w:rsidTr="00413376">
        <w:trPr>
          <w:trHeight w:val="542"/>
        </w:trPr>
        <w:tc>
          <w:tcPr>
            <w:tcW w:w="3151" w:type="dxa"/>
          </w:tcPr>
          <w:p w:rsidR="00413376" w:rsidRPr="008C4EED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C4EED">
              <w:rPr>
                <w:rFonts w:ascii="Times New Roman" w:hAnsi="Times New Roman" w:cs="Times New Roman"/>
                <w:i/>
                <w:position w:val="6"/>
                <w:sz w:val="28"/>
                <w:szCs w:val="28"/>
              </w:rPr>
              <w:t>e</w:t>
            </w:r>
            <w:proofErr w:type="spellStart"/>
            <w:r w:rsidRPr="008C4EED">
              <w:rPr>
                <w:rFonts w:ascii="Times New Roman" w:hAnsi="Times New Roman" w:cs="Times New Roman"/>
                <w:i/>
                <w:sz w:val="28"/>
                <w:szCs w:val="28"/>
              </w:rPr>
              <w:t>st</w:t>
            </w:r>
            <w:proofErr w:type="spellEnd"/>
            <w:r w:rsidRPr="008C4EE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8C4EED">
              <w:rPr>
                <w:rFonts w:ascii="Times New Roman" w:hAnsi="Times New Roman" w:cs="Times New Roman"/>
                <w:i/>
                <w:sz w:val="28"/>
                <w:szCs w:val="28"/>
              </w:rPr>
              <w:t>v</w:t>
            </w:r>
            <w:r w:rsidRPr="008C4EED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8C4EED">
              <w:rPr>
                <w:rFonts w:ascii="Times New Roman" w:hAnsi="Times New Roman" w:cs="Times New Roman"/>
                <w:position w:val="6"/>
                <w:sz w:val="28"/>
                <w:szCs w:val="28"/>
                <w:lang w:val="uk-UA"/>
              </w:rPr>
              <w:t xml:space="preserve">+ </w:t>
            </w:r>
            <w:r w:rsidRPr="008C4EED">
              <w:rPr>
                <w:rFonts w:ascii="Times New Roman" w:hAnsi="Times New Roman" w:cs="Times New Roman"/>
                <w:i/>
                <w:position w:val="6"/>
                <w:sz w:val="28"/>
                <w:szCs w:val="28"/>
              </w:rPr>
              <w:t>e</w:t>
            </w:r>
            <w:proofErr w:type="spellStart"/>
            <w:r w:rsidRPr="008C4EED">
              <w:rPr>
                <w:rFonts w:ascii="Times New Roman" w:hAnsi="Times New Roman" w:cs="Times New Roman"/>
                <w:i/>
                <w:sz w:val="28"/>
                <w:szCs w:val="28"/>
              </w:rPr>
              <w:t>st</w:t>
            </w:r>
            <w:proofErr w:type="spellEnd"/>
            <w:r w:rsidRPr="008C4EE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  <w:r w:rsidRPr="008C4EED">
              <w:rPr>
                <w:rFonts w:ascii="Times New Roman" w:hAnsi="Times New Roman" w:cs="Times New Roman"/>
                <w:i/>
                <w:sz w:val="28"/>
                <w:szCs w:val="28"/>
              </w:rPr>
              <w:t>t</w:t>
            </w:r>
            <w:r w:rsidRPr="008C4EED">
              <w:rPr>
                <w:rFonts w:ascii="Times New Roman" w:hAnsi="Times New Roman" w:cs="Times New Roman"/>
                <w:i/>
                <w:sz w:val="28"/>
                <w:szCs w:val="28"/>
                <w:lang w:val="uk-UA"/>
              </w:rPr>
              <w:t xml:space="preserve"> </w:t>
            </w:r>
            <w:r w:rsidRPr="008C4EED">
              <w:rPr>
                <w:rFonts w:ascii="Times New Roman" w:hAnsi="Times New Roman" w:cs="Times New Roman"/>
                <w:position w:val="6"/>
                <w:sz w:val="28"/>
                <w:szCs w:val="28"/>
                <w:lang w:val="uk-UA"/>
              </w:rPr>
              <w:t>, рад</w:t>
            </w:r>
          </w:p>
        </w:tc>
        <w:tc>
          <w:tcPr>
            <w:tcW w:w="1984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C4EE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3,51</w:t>
            </w:r>
            <w:r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2,2</w:t>
            </w:r>
            <w:r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2,11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</w:tr>
      <w:tr w:rsidR="00413376" w:rsidTr="00413376">
        <w:trPr>
          <w:trHeight w:val="541"/>
        </w:trPr>
        <w:tc>
          <w:tcPr>
            <w:tcW w:w="3151" w:type="dxa"/>
          </w:tcPr>
          <w:p w:rsidR="00413376" w:rsidRPr="008C4EED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EED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r w:rsidRPr="008C4EED">
              <w:rPr>
                <w:rFonts w:ascii="Times New Roman" w:hAnsi="Times New Roman" w:cs="Times New Roman"/>
                <w:i/>
                <w:position w:val="-5"/>
                <w:sz w:val="28"/>
                <w:szCs w:val="28"/>
              </w:rPr>
              <w:t xml:space="preserve">h </w:t>
            </w:r>
            <w:r w:rsidRPr="008C4EE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8C4EED"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  <w:proofErr w:type="spellEnd"/>
          </w:p>
        </w:tc>
        <w:tc>
          <w:tcPr>
            <w:tcW w:w="1984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3,7</w:t>
            </w:r>
            <w:r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2,42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8C4EED" w:rsidRDefault="008C4EED" w:rsidP="00413376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2,42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="00413376" w:rsidRPr="008C4EE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</w:tr>
      <w:tr w:rsidR="00413376" w:rsidRPr="00A43BF1" w:rsidTr="00413376">
        <w:trPr>
          <w:trHeight w:val="541"/>
        </w:trPr>
        <w:tc>
          <w:tcPr>
            <w:tcW w:w="3151" w:type="dxa"/>
          </w:tcPr>
          <w:p w:rsidR="00413376" w:rsidRPr="00A43BF1" w:rsidRDefault="00413376" w:rsidP="00413376">
            <w:pPr>
              <w:pStyle w:val="TableParagraph"/>
              <w:spacing w:line="360" w:lineRule="auto"/>
              <w:ind w:left="0" w:firstLine="709"/>
              <w:jc w:val="both"/>
              <w:rPr>
                <w:sz w:val="28"/>
                <w:szCs w:val="28"/>
              </w:rPr>
            </w:pPr>
            <w:r w:rsidRPr="00A43BF1">
              <w:rPr>
                <w:rFonts w:ascii="Symbol" w:hAnsi="Symbol"/>
                <w:sz w:val="28"/>
                <w:szCs w:val="28"/>
              </w:rPr>
              <w:t></w:t>
            </w:r>
            <w:r w:rsidRPr="00A43BF1">
              <w:rPr>
                <w:rFonts w:ascii="Times New Roman" w:hAnsi="Times New Roman" w:cs="Times New Roman"/>
                <w:position w:val="-5"/>
                <w:sz w:val="28"/>
                <w:szCs w:val="28"/>
              </w:rPr>
              <w:t xml:space="preserve">max </w:t>
            </w: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рад</w:t>
            </w:r>
            <w:proofErr w:type="spellEnd"/>
          </w:p>
        </w:tc>
        <w:tc>
          <w:tcPr>
            <w:tcW w:w="1984" w:type="dxa"/>
          </w:tcPr>
          <w:p w:rsidR="00413376" w:rsidRPr="00A43BF1" w:rsidRDefault="00413376" w:rsidP="00A43BF1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3,</w:t>
            </w:r>
            <w:r w:rsidR="00A43BF1" w:rsidRPr="00A43BF1">
              <w:rPr>
                <w:rFonts w:ascii="Times New Roman" w:hAnsi="Times New Roman" w:cs="Times New Roman"/>
                <w:sz w:val="28"/>
                <w:szCs w:val="28"/>
              </w:rPr>
              <w:t>704</w:t>
            </w: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A43BF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A43BF1" w:rsidRDefault="00413376" w:rsidP="00A43BF1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43BF1" w:rsidRPr="00A43BF1">
              <w:rPr>
                <w:rFonts w:ascii="Times New Roman" w:hAnsi="Times New Roman" w:cs="Times New Roman"/>
                <w:sz w:val="28"/>
                <w:szCs w:val="28"/>
              </w:rPr>
              <w:t>,4</w:t>
            </w: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A43BF1" w:rsidRPr="00A43BF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A43BF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  <w:tc>
          <w:tcPr>
            <w:tcW w:w="2268" w:type="dxa"/>
          </w:tcPr>
          <w:p w:rsidR="00413376" w:rsidRPr="00A43BF1" w:rsidRDefault="00413376" w:rsidP="00A43BF1">
            <w:pPr>
              <w:pStyle w:val="TableParagraph"/>
              <w:spacing w:line="360" w:lineRule="auto"/>
              <w:ind w:left="0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2,</w:t>
            </w:r>
            <w:r w:rsidR="00A43BF1" w:rsidRPr="00A43BF1">
              <w:rPr>
                <w:rFonts w:ascii="Times New Roman" w:hAnsi="Times New Roman" w:cs="Times New Roman"/>
                <w:sz w:val="28"/>
                <w:szCs w:val="28"/>
              </w:rPr>
              <w:t>427</w:t>
            </w:r>
            <w:r w:rsidRPr="00A43BF1">
              <w:rPr>
                <w:rFonts w:ascii="Times New Roman" w:hAnsi="Times New Roman" w:cs="Times New Roman"/>
                <w:sz w:val="28"/>
                <w:szCs w:val="28"/>
              </w:rPr>
              <w:t>∙10</w:t>
            </w:r>
            <w:r w:rsidRPr="00A43BF1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−4</w:t>
            </w:r>
          </w:p>
        </w:tc>
      </w:tr>
    </w:tbl>
    <w:p w:rsidR="00413376" w:rsidRPr="00413376" w:rsidRDefault="00413376" w:rsidP="00413376">
      <w:pPr>
        <w:pStyle w:val="a7"/>
        <w:spacing w:line="360" w:lineRule="auto"/>
        <w:ind w:firstLine="709"/>
        <w:rPr>
          <w:szCs w:val="28"/>
        </w:rPr>
      </w:pPr>
    </w:p>
    <w:p w:rsidR="00413376" w:rsidRPr="00413376" w:rsidRDefault="00413376" w:rsidP="00413376">
      <w:pPr>
        <w:pStyle w:val="a7"/>
        <w:spacing w:line="360" w:lineRule="auto"/>
        <w:ind w:firstLine="724"/>
        <w:rPr>
          <w:i/>
          <w:szCs w:val="28"/>
        </w:rPr>
      </w:pPr>
      <w:r w:rsidRPr="00413376">
        <w:rPr>
          <w:szCs w:val="28"/>
          <w:lang w:val="ru-RU"/>
        </w:rPr>
        <w:t xml:space="preserve">Для </w:t>
      </w:r>
      <w:proofErr w:type="spellStart"/>
      <w:r w:rsidRPr="00413376">
        <w:rPr>
          <w:szCs w:val="28"/>
          <w:lang w:val="ru-RU"/>
        </w:rPr>
        <w:t>визначення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прямих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показників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якості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керування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подаємо</w:t>
      </w:r>
      <w:proofErr w:type="spellEnd"/>
      <w:r w:rsidRPr="00413376">
        <w:rPr>
          <w:szCs w:val="28"/>
          <w:lang w:val="ru-RU"/>
        </w:rPr>
        <w:t xml:space="preserve"> на </w:t>
      </w:r>
      <w:proofErr w:type="spellStart"/>
      <w:r w:rsidRPr="00413376">
        <w:rPr>
          <w:szCs w:val="28"/>
          <w:lang w:val="ru-RU"/>
        </w:rPr>
        <w:t>вхід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моделі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одиничний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сходинковий</w:t>
      </w:r>
      <w:proofErr w:type="spellEnd"/>
      <w:r w:rsidRPr="00413376">
        <w:rPr>
          <w:szCs w:val="28"/>
          <w:lang w:val="ru-RU"/>
        </w:rPr>
        <w:t xml:space="preserve"> сигнал. </w:t>
      </w:r>
      <w:proofErr w:type="spellStart"/>
      <w:r w:rsidRPr="00413376">
        <w:rPr>
          <w:szCs w:val="28"/>
          <w:lang w:val="ru-RU"/>
        </w:rPr>
        <w:t>Отримуємо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перехідні</w:t>
      </w:r>
      <w:proofErr w:type="spellEnd"/>
      <w:r w:rsidRPr="00413376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характерис</w:t>
      </w:r>
      <w:r w:rsidRPr="00413376">
        <w:rPr>
          <w:szCs w:val="28"/>
          <w:lang w:val="ru-RU"/>
        </w:rPr>
        <w:t xml:space="preserve">тики (рис. 42 − 44), за </w:t>
      </w:r>
      <w:proofErr w:type="spellStart"/>
      <w:r w:rsidRPr="00413376">
        <w:rPr>
          <w:szCs w:val="28"/>
          <w:lang w:val="ru-RU"/>
        </w:rPr>
        <w:t>якими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визначаємо</w:t>
      </w:r>
      <w:proofErr w:type="spellEnd"/>
      <w:r w:rsidRPr="00413376">
        <w:rPr>
          <w:spacing w:val="51"/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максимальне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перерегулювання</w:t>
      </w:r>
      <w:proofErr w:type="spellEnd"/>
      <w:r w:rsidRPr="00413376">
        <w:rPr>
          <w:szCs w:val="28"/>
          <w:lang w:val="ru-RU"/>
        </w:rPr>
        <w:t xml:space="preserve"> </w:t>
      </w:r>
      <w:r w:rsidRPr="00413376">
        <w:rPr>
          <w:rFonts w:ascii="Symbol" w:hAnsi="Symbol"/>
          <w:szCs w:val="28"/>
        </w:rPr>
        <w:t></w:t>
      </w:r>
      <w:proofErr w:type="spellStart"/>
      <w:r w:rsidRPr="00413376">
        <w:rPr>
          <w:position w:val="-5"/>
          <w:szCs w:val="28"/>
        </w:rPr>
        <w:t>max</w:t>
      </w:r>
      <w:proofErr w:type="spellEnd"/>
      <w:r w:rsidRPr="00413376">
        <w:rPr>
          <w:position w:val="-5"/>
          <w:szCs w:val="28"/>
          <w:lang w:val="ru-RU"/>
        </w:rPr>
        <w:t xml:space="preserve"> </w:t>
      </w:r>
      <w:r w:rsidRPr="00413376">
        <w:rPr>
          <w:szCs w:val="28"/>
          <w:lang w:val="ru-RU"/>
        </w:rPr>
        <w:t xml:space="preserve">і час </w:t>
      </w:r>
      <w:proofErr w:type="spellStart"/>
      <w:r w:rsidRPr="00413376">
        <w:rPr>
          <w:szCs w:val="28"/>
          <w:lang w:val="ru-RU"/>
        </w:rPr>
        <w:t>перехідного</w:t>
      </w:r>
      <w:proofErr w:type="spellEnd"/>
      <w:r w:rsidRPr="00413376">
        <w:rPr>
          <w:szCs w:val="28"/>
          <w:lang w:val="ru-RU"/>
        </w:rPr>
        <w:t xml:space="preserve"> </w:t>
      </w:r>
      <w:proofErr w:type="spellStart"/>
      <w:r w:rsidRPr="00413376">
        <w:rPr>
          <w:szCs w:val="28"/>
          <w:lang w:val="ru-RU"/>
        </w:rPr>
        <w:t>процесу</w:t>
      </w:r>
      <w:proofErr w:type="spellEnd"/>
      <w:r w:rsidRPr="00413376">
        <w:rPr>
          <w:szCs w:val="28"/>
          <w:lang w:val="ru-RU"/>
        </w:rPr>
        <w:t xml:space="preserve"> </w:t>
      </w:r>
      <w:r w:rsidRPr="00413376">
        <w:rPr>
          <w:i/>
          <w:position w:val="6"/>
          <w:szCs w:val="28"/>
        </w:rPr>
        <w:t>t</w:t>
      </w:r>
      <w:proofErr w:type="spellStart"/>
      <w:r w:rsidRPr="00413376">
        <w:rPr>
          <w:i/>
          <w:szCs w:val="28"/>
        </w:rPr>
        <w:t>set</w:t>
      </w:r>
      <w:proofErr w:type="spellEnd"/>
      <w:r w:rsidRPr="00413376">
        <w:rPr>
          <w:i/>
          <w:szCs w:val="28"/>
          <w:lang w:val="ru-RU"/>
        </w:rPr>
        <w:t xml:space="preserve"> </w:t>
      </w:r>
      <w:r w:rsidRPr="00413376">
        <w:rPr>
          <w:szCs w:val="28"/>
        </w:rPr>
        <w:t>(табл. 3).</w:t>
      </w:r>
    </w:p>
    <w:p w:rsidR="00413376" w:rsidRDefault="00413376" w:rsidP="00413376">
      <w:pPr>
        <w:pStyle w:val="a7"/>
        <w:spacing w:line="360" w:lineRule="auto"/>
        <w:ind w:firstLine="709"/>
        <w:rPr>
          <w:szCs w:val="28"/>
        </w:rPr>
      </w:pPr>
    </w:p>
    <w:p w:rsidR="00C72FC3" w:rsidRDefault="008C4EED" w:rsidP="008C4EED">
      <w:pPr>
        <w:pStyle w:val="a7"/>
        <w:spacing w:line="360" w:lineRule="auto"/>
        <w:ind w:firstLine="0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4F6768BE" wp14:editId="64B1324F">
            <wp:extent cx="2853853" cy="1671415"/>
            <wp:effectExtent l="0" t="0" r="3810" b="5080"/>
            <wp:docPr id="544" name="Рисунок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77986" cy="16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 wp14:anchorId="4C02DF00" wp14:editId="067BC410">
            <wp:extent cx="2893325" cy="1659807"/>
            <wp:effectExtent l="0" t="0" r="2540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02032" cy="16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ED" w:rsidRDefault="008C4EED" w:rsidP="008C4EED">
      <w:pPr>
        <w:pStyle w:val="a7"/>
        <w:spacing w:line="360" w:lineRule="auto"/>
        <w:ind w:firstLine="709"/>
        <w:jc w:val="center"/>
        <w:rPr>
          <w:szCs w:val="28"/>
        </w:rPr>
      </w:pPr>
      <w:r w:rsidRPr="008C4EED">
        <w:rPr>
          <w:szCs w:val="28"/>
        </w:rPr>
        <w:t>Рис. 42. Перехідна характеристика системи керування першим</w:t>
      </w:r>
      <w:r>
        <w:rPr>
          <w:szCs w:val="28"/>
        </w:rPr>
        <w:t xml:space="preserve"> </w:t>
      </w:r>
      <w:r w:rsidRPr="008C4EED">
        <w:rPr>
          <w:szCs w:val="28"/>
        </w:rPr>
        <w:t>електроприводом</w:t>
      </w:r>
    </w:p>
    <w:p w:rsidR="008C4EED" w:rsidRDefault="008C4EED" w:rsidP="008C4EED">
      <w:pPr>
        <w:pStyle w:val="a7"/>
        <w:spacing w:line="360" w:lineRule="auto"/>
        <w:ind w:firstLine="709"/>
        <w:jc w:val="center"/>
        <w:rPr>
          <w:szCs w:val="28"/>
        </w:rPr>
      </w:pPr>
    </w:p>
    <w:p w:rsidR="008C4EED" w:rsidRDefault="008C4EED">
      <w:pPr>
        <w:jc w:val="left"/>
        <w:rPr>
          <w:szCs w:val="28"/>
        </w:rPr>
      </w:pPr>
      <w:r>
        <w:rPr>
          <w:szCs w:val="28"/>
        </w:rPr>
        <w:br w:type="page"/>
      </w:r>
    </w:p>
    <w:p w:rsidR="008C4EED" w:rsidRPr="008C4EED" w:rsidRDefault="008C4EED" w:rsidP="00D95F56">
      <w:pPr>
        <w:pStyle w:val="a7"/>
        <w:spacing w:line="360" w:lineRule="auto"/>
        <w:ind w:firstLine="0"/>
        <w:jc w:val="center"/>
        <w:rPr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5A8F1A3B" wp14:editId="50112E82">
            <wp:extent cx="3103917" cy="1825834"/>
            <wp:effectExtent l="0" t="0" r="1270" b="317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32111" cy="18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F56">
        <w:rPr>
          <w:noProof/>
          <w:lang w:val="ru-RU"/>
        </w:rPr>
        <w:drawing>
          <wp:inline distT="0" distB="0" distL="0" distR="0" wp14:anchorId="410A32F4" wp14:editId="3B072A9C">
            <wp:extent cx="3050275" cy="1790589"/>
            <wp:effectExtent l="0" t="0" r="0" b="635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64824" cy="17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ED" w:rsidRDefault="008C4EED" w:rsidP="00D95F56">
      <w:pPr>
        <w:pStyle w:val="a7"/>
        <w:spacing w:line="360" w:lineRule="auto"/>
        <w:ind w:firstLine="709"/>
        <w:jc w:val="center"/>
        <w:rPr>
          <w:szCs w:val="28"/>
        </w:rPr>
      </w:pPr>
      <w:r w:rsidRPr="008C4EED">
        <w:rPr>
          <w:szCs w:val="28"/>
        </w:rPr>
        <w:t>Рис. 43. Перехідна характеристика системи керування другим</w:t>
      </w:r>
      <w:r>
        <w:rPr>
          <w:szCs w:val="28"/>
        </w:rPr>
        <w:t xml:space="preserve"> </w:t>
      </w:r>
      <w:r w:rsidRPr="008C4EED">
        <w:rPr>
          <w:szCs w:val="28"/>
        </w:rPr>
        <w:t>електроприводом</w:t>
      </w:r>
    </w:p>
    <w:p w:rsidR="00D95F56" w:rsidRDefault="00D95F56" w:rsidP="00D95F56">
      <w:pPr>
        <w:pStyle w:val="a7"/>
        <w:spacing w:line="360" w:lineRule="auto"/>
        <w:ind w:firstLine="709"/>
        <w:jc w:val="center"/>
        <w:rPr>
          <w:szCs w:val="28"/>
        </w:rPr>
      </w:pPr>
    </w:p>
    <w:p w:rsidR="00D95F56" w:rsidRPr="008C4EED" w:rsidRDefault="00D95F56" w:rsidP="005156E6">
      <w:pPr>
        <w:pStyle w:val="a7"/>
        <w:spacing w:line="360" w:lineRule="auto"/>
        <w:ind w:firstLine="0"/>
        <w:jc w:val="center"/>
        <w:rPr>
          <w:szCs w:val="28"/>
        </w:rPr>
      </w:pPr>
      <w:r>
        <w:rPr>
          <w:noProof/>
          <w:lang w:val="ru-RU"/>
        </w:rPr>
        <w:drawing>
          <wp:inline distT="0" distB="0" distL="0" distR="0" wp14:anchorId="10A10629" wp14:editId="3332296A">
            <wp:extent cx="3067316" cy="1784881"/>
            <wp:effectExtent l="0" t="0" r="0" b="6350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88515" cy="17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6E6">
        <w:rPr>
          <w:noProof/>
          <w:lang w:val="ru-RU"/>
        </w:rPr>
        <w:drawing>
          <wp:inline distT="0" distB="0" distL="0" distR="0" wp14:anchorId="2F79B26B" wp14:editId="3C0D920C">
            <wp:extent cx="3090560" cy="1839850"/>
            <wp:effectExtent l="0" t="0" r="0" b="825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04062" cy="18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376" w:rsidRDefault="008C4EED" w:rsidP="005156E6">
      <w:pPr>
        <w:pStyle w:val="a7"/>
        <w:spacing w:line="360" w:lineRule="auto"/>
        <w:ind w:firstLine="709"/>
        <w:jc w:val="center"/>
        <w:rPr>
          <w:szCs w:val="28"/>
        </w:rPr>
      </w:pPr>
      <w:r w:rsidRPr="008C4EED">
        <w:rPr>
          <w:szCs w:val="28"/>
        </w:rPr>
        <w:t>Рис. 44. Перехідна характеристика системи керування третім</w:t>
      </w:r>
      <w:r>
        <w:rPr>
          <w:szCs w:val="28"/>
        </w:rPr>
        <w:t xml:space="preserve"> </w:t>
      </w:r>
      <w:r w:rsidRPr="008C4EED">
        <w:rPr>
          <w:szCs w:val="28"/>
        </w:rPr>
        <w:t>електроприводом</w:t>
      </w:r>
    </w:p>
    <w:p w:rsidR="005156E6" w:rsidRDefault="005156E6" w:rsidP="005156E6">
      <w:pPr>
        <w:pStyle w:val="a7"/>
        <w:spacing w:line="360" w:lineRule="auto"/>
        <w:ind w:firstLine="709"/>
        <w:jc w:val="center"/>
        <w:rPr>
          <w:szCs w:val="28"/>
        </w:rPr>
      </w:pPr>
    </w:p>
    <w:p w:rsidR="005156E6" w:rsidRPr="005156E6" w:rsidRDefault="005156E6" w:rsidP="005156E6">
      <w:pPr>
        <w:widowControl w:val="0"/>
        <w:autoSpaceDE w:val="0"/>
        <w:autoSpaceDN w:val="0"/>
        <w:spacing w:before="96"/>
        <w:ind w:firstLine="709"/>
        <w:jc w:val="left"/>
        <w:rPr>
          <w:szCs w:val="28"/>
          <w:lang w:val="en-US" w:eastAsia="en-US"/>
        </w:rPr>
      </w:pPr>
      <w:proofErr w:type="spellStart"/>
      <w:r w:rsidRPr="005156E6">
        <w:rPr>
          <w:szCs w:val="28"/>
          <w:lang w:val="en-US" w:eastAsia="en-US"/>
        </w:rPr>
        <w:t>Таблиця</w:t>
      </w:r>
      <w:proofErr w:type="spellEnd"/>
      <w:r w:rsidRPr="005156E6">
        <w:rPr>
          <w:szCs w:val="28"/>
          <w:lang w:val="en-US" w:eastAsia="en-US"/>
        </w:rPr>
        <w:t xml:space="preserve"> 3. </w:t>
      </w:r>
      <w:proofErr w:type="spellStart"/>
      <w:r w:rsidRPr="005156E6">
        <w:rPr>
          <w:szCs w:val="28"/>
          <w:lang w:val="en-US" w:eastAsia="en-US"/>
        </w:rPr>
        <w:t>Прямі</w:t>
      </w:r>
      <w:proofErr w:type="spellEnd"/>
      <w:r w:rsidRPr="005156E6">
        <w:rPr>
          <w:szCs w:val="28"/>
          <w:lang w:val="en-US" w:eastAsia="en-US"/>
        </w:rPr>
        <w:t xml:space="preserve"> </w:t>
      </w:r>
      <w:proofErr w:type="spellStart"/>
      <w:r w:rsidRPr="005156E6">
        <w:rPr>
          <w:szCs w:val="28"/>
          <w:lang w:val="en-US" w:eastAsia="en-US"/>
        </w:rPr>
        <w:t>показники</w:t>
      </w:r>
      <w:proofErr w:type="spellEnd"/>
      <w:r w:rsidRPr="005156E6">
        <w:rPr>
          <w:szCs w:val="28"/>
          <w:lang w:val="en-US" w:eastAsia="en-US"/>
        </w:rPr>
        <w:t xml:space="preserve"> </w:t>
      </w:r>
      <w:proofErr w:type="spellStart"/>
      <w:r w:rsidRPr="005156E6">
        <w:rPr>
          <w:szCs w:val="28"/>
          <w:lang w:val="en-US" w:eastAsia="en-US"/>
        </w:rPr>
        <w:t>якості</w:t>
      </w:r>
      <w:proofErr w:type="spellEnd"/>
      <w:r w:rsidRPr="005156E6">
        <w:rPr>
          <w:szCs w:val="28"/>
          <w:lang w:val="en-US" w:eastAsia="en-US"/>
        </w:rPr>
        <w:t xml:space="preserve"> </w:t>
      </w:r>
      <w:proofErr w:type="spellStart"/>
      <w:r w:rsidRPr="005156E6">
        <w:rPr>
          <w:szCs w:val="28"/>
          <w:lang w:val="en-US" w:eastAsia="en-US"/>
        </w:rPr>
        <w:t>керування</w:t>
      </w:r>
      <w:proofErr w:type="spellEnd"/>
    </w:p>
    <w:p w:rsidR="005156E6" w:rsidRPr="005156E6" w:rsidRDefault="005156E6" w:rsidP="005156E6">
      <w:pPr>
        <w:widowControl w:val="0"/>
        <w:autoSpaceDE w:val="0"/>
        <w:autoSpaceDN w:val="0"/>
        <w:spacing w:before="2"/>
        <w:jc w:val="left"/>
        <w:rPr>
          <w:sz w:val="15"/>
          <w:szCs w:val="28"/>
          <w:lang w:val="en-US" w:eastAsia="en-US"/>
        </w:rPr>
      </w:pPr>
    </w:p>
    <w:tbl>
      <w:tblPr>
        <w:tblStyle w:val="TableNormal1"/>
        <w:tblW w:w="0" w:type="auto"/>
        <w:tblInd w:w="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62"/>
        <w:gridCol w:w="2275"/>
        <w:gridCol w:w="2275"/>
        <w:gridCol w:w="2275"/>
      </w:tblGrid>
      <w:tr w:rsidR="005156E6" w:rsidRPr="005156E6" w:rsidTr="00CF5EA2">
        <w:trPr>
          <w:trHeight w:val="484"/>
        </w:trPr>
        <w:tc>
          <w:tcPr>
            <w:tcW w:w="2462" w:type="dxa"/>
          </w:tcPr>
          <w:p w:rsidR="005156E6" w:rsidRPr="005156E6" w:rsidRDefault="005156E6" w:rsidP="005156E6">
            <w:pPr>
              <w:spacing w:line="310" w:lineRule="exact"/>
              <w:ind w:left="110"/>
              <w:jc w:val="left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Times New Roman" w:hAnsi="Times New Roman"/>
                <w:lang w:val="en-US"/>
              </w:rPr>
              <w:t xml:space="preserve">№ </w:t>
            </w:r>
            <w:proofErr w:type="spellStart"/>
            <w:r w:rsidRPr="005156E6">
              <w:rPr>
                <w:rFonts w:ascii="Times New Roman" w:hAnsi="Times New Roman"/>
                <w:lang w:val="en-US"/>
              </w:rPr>
              <w:t>електропривода</w:t>
            </w:r>
            <w:proofErr w:type="spellEnd"/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line="310" w:lineRule="exact"/>
              <w:ind w:left="15"/>
              <w:jc w:val="center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Times New Roman" w:hAnsi="Times New Roman"/>
                <w:w w:val="99"/>
                <w:lang w:val="en-US"/>
              </w:rPr>
              <w:t>1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line="310" w:lineRule="exact"/>
              <w:ind w:left="15"/>
              <w:jc w:val="center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Times New Roman" w:hAnsi="Times New Roman"/>
                <w:w w:val="99"/>
                <w:lang w:val="en-US"/>
              </w:rPr>
              <w:t>2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line="310" w:lineRule="exact"/>
              <w:ind w:left="16"/>
              <w:jc w:val="center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Times New Roman" w:hAnsi="Times New Roman"/>
                <w:w w:val="99"/>
                <w:lang w:val="en-US"/>
              </w:rPr>
              <w:t>3</w:t>
            </w:r>
          </w:p>
        </w:tc>
      </w:tr>
      <w:tr w:rsidR="005156E6" w:rsidRPr="005156E6" w:rsidTr="00CF5EA2">
        <w:trPr>
          <w:trHeight w:val="542"/>
        </w:trPr>
        <w:tc>
          <w:tcPr>
            <w:tcW w:w="2462" w:type="dxa"/>
          </w:tcPr>
          <w:p w:rsidR="005156E6" w:rsidRPr="005156E6" w:rsidRDefault="005156E6" w:rsidP="005156E6">
            <w:pPr>
              <w:spacing w:line="342" w:lineRule="exact"/>
              <w:ind w:left="143"/>
              <w:jc w:val="left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Symbol" w:hAnsi="Symbol"/>
                <w:position w:val="6"/>
                <w:sz w:val="25"/>
                <w:lang w:val="en-US"/>
              </w:rPr>
              <w:t></w:t>
            </w:r>
            <w:r w:rsidRPr="005156E6">
              <w:rPr>
                <w:rFonts w:ascii="Times New Roman" w:hAnsi="Times New Roman"/>
                <w:sz w:val="14"/>
                <w:lang w:val="en-US"/>
              </w:rPr>
              <w:t xml:space="preserve">max </w:t>
            </w:r>
            <w:r w:rsidRPr="005156E6">
              <w:rPr>
                <w:rFonts w:ascii="Times New Roman" w:hAnsi="Times New Roman"/>
                <w:position w:val="6"/>
                <w:lang w:val="en-US"/>
              </w:rPr>
              <w:t>, %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before="16"/>
              <w:ind w:left="528" w:right="513"/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before="16"/>
              <w:ind w:left="15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w w:val="99"/>
              </w:rPr>
              <w:t>3,9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before="16"/>
              <w:ind w:left="16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w w:val="99"/>
                <w:lang w:val="en-US"/>
              </w:rPr>
              <w:t>3,</w:t>
            </w:r>
            <w:r>
              <w:rPr>
                <w:rFonts w:ascii="Times New Roman" w:hAnsi="Times New Roman"/>
                <w:w w:val="99"/>
              </w:rPr>
              <w:t>9</w:t>
            </w:r>
          </w:p>
        </w:tc>
      </w:tr>
      <w:tr w:rsidR="005156E6" w:rsidRPr="005156E6" w:rsidTr="00CF5EA2">
        <w:trPr>
          <w:trHeight w:val="542"/>
        </w:trPr>
        <w:tc>
          <w:tcPr>
            <w:tcW w:w="2462" w:type="dxa"/>
          </w:tcPr>
          <w:p w:rsidR="005156E6" w:rsidRPr="005156E6" w:rsidRDefault="005156E6" w:rsidP="005156E6">
            <w:pPr>
              <w:spacing w:line="344" w:lineRule="exact"/>
              <w:ind w:left="139"/>
              <w:jc w:val="left"/>
              <w:rPr>
                <w:rFonts w:ascii="Times New Roman" w:hAnsi="Times New Roman"/>
                <w:lang w:val="en-US"/>
              </w:rPr>
            </w:pPr>
            <w:r w:rsidRPr="005156E6">
              <w:rPr>
                <w:rFonts w:ascii="Times New Roman" w:hAnsi="Times New Roman"/>
                <w:i/>
                <w:sz w:val="25"/>
                <w:lang w:val="en-US"/>
              </w:rPr>
              <w:t>t</w:t>
            </w:r>
            <w:r w:rsidRPr="005156E6">
              <w:rPr>
                <w:rFonts w:ascii="Times New Roman" w:hAnsi="Times New Roman"/>
                <w:i/>
                <w:position w:val="-5"/>
                <w:sz w:val="14"/>
                <w:lang w:val="en-US"/>
              </w:rPr>
              <w:t xml:space="preserve">set </w:t>
            </w:r>
            <w:r w:rsidRPr="005156E6">
              <w:rPr>
                <w:rFonts w:ascii="Times New Roman" w:hAnsi="Times New Roman"/>
                <w:lang w:val="en-US"/>
              </w:rPr>
              <w:t xml:space="preserve">, </w:t>
            </w:r>
            <w:proofErr w:type="spellStart"/>
            <w:r w:rsidRPr="005156E6">
              <w:rPr>
                <w:rFonts w:ascii="Times New Roman" w:hAnsi="Times New Roman"/>
                <w:lang w:val="en-US"/>
              </w:rPr>
              <w:t>мс</w:t>
            </w:r>
            <w:proofErr w:type="spellEnd"/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before="16"/>
              <w:ind w:left="528" w:right="513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5,6</w:t>
            </w:r>
          </w:p>
        </w:tc>
        <w:tc>
          <w:tcPr>
            <w:tcW w:w="2275" w:type="dxa"/>
          </w:tcPr>
          <w:p w:rsidR="005156E6" w:rsidRPr="005156E6" w:rsidRDefault="005156E6" w:rsidP="005156E6">
            <w:pPr>
              <w:spacing w:before="16"/>
              <w:ind w:left="528" w:right="513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  <w:r w:rsidR="004243FE">
              <w:rPr>
                <w:rFonts w:ascii="Times New Roman" w:hAnsi="Times New Roman"/>
              </w:rPr>
              <w:t>,4</w:t>
            </w:r>
          </w:p>
        </w:tc>
        <w:tc>
          <w:tcPr>
            <w:tcW w:w="2275" w:type="dxa"/>
          </w:tcPr>
          <w:p w:rsidR="005156E6" w:rsidRPr="005156E6" w:rsidRDefault="004243FE" w:rsidP="005156E6">
            <w:pPr>
              <w:spacing w:before="16"/>
              <w:ind w:left="528" w:right="517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6,9</w:t>
            </w:r>
          </w:p>
        </w:tc>
      </w:tr>
    </w:tbl>
    <w:p w:rsidR="005156E6" w:rsidRPr="005156E6" w:rsidRDefault="005156E6" w:rsidP="005156E6">
      <w:pPr>
        <w:widowControl w:val="0"/>
        <w:autoSpaceDE w:val="0"/>
        <w:autoSpaceDN w:val="0"/>
        <w:spacing w:before="8"/>
        <w:jc w:val="left"/>
        <w:rPr>
          <w:sz w:val="40"/>
          <w:szCs w:val="28"/>
          <w:lang w:val="en-US" w:eastAsia="en-US"/>
        </w:rPr>
      </w:pPr>
    </w:p>
    <w:p w:rsidR="005156E6" w:rsidRPr="005156E6" w:rsidRDefault="005156E6" w:rsidP="005156E6">
      <w:pPr>
        <w:widowControl w:val="0"/>
        <w:autoSpaceDE w:val="0"/>
        <w:autoSpaceDN w:val="0"/>
        <w:spacing w:line="362" w:lineRule="auto"/>
        <w:ind w:left="215" w:right="233" w:firstLine="710"/>
        <w:rPr>
          <w:szCs w:val="28"/>
          <w:lang w:val="ru-RU" w:eastAsia="en-US"/>
        </w:rPr>
      </w:pPr>
      <w:proofErr w:type="spellStart"/>
      <w:r w:rsidRPr="005156E6">
        <w:rPr>
          <w:szCs w:val="28"/>
          <w:lang w:val="ru-RU" w:eastAsia="en-US"/>
        </w:rPr>
        <w:t>Отримані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показники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якості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керування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повністю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задовольняють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пос</w:t>
      </w:r>
      <w:proofErr w:type="spellEnd"/>
      <w:r w:rsidRPr="005156E6">
        <w:rPr>
          <w:szCs w:val="28"/>
          <w:lang w:val="ru-RU" w:eastAsia="en-US"/>
        </w:rPr>
        <w:t xml:space="preserve">- </w:t>
      </w:r>
      <w:proofErr w:type="spellStart"/>
      <w:r w:rsidRPr="005156E6">
        <w:rPr>
          <w:szCs w:val="28"/>
          <w:lang w:val="ru-RU" w:eastAsia="en-US"/>
        </w:rPr>
        <w:t>тавленим</w:t>
      </w:r>
      <w:proofErr w:type="spellEnd"/>
      <w:r w:rsidRPr="005156E6">
        <w:rPr>
          <w:szCs w:val="28"/>
          <w:lang w:val="ru-RU" w:eastAsia="en-US"/>
        </w:rPr>
        <w:t xml:space="preserve"> </w:t>
      </w:r>
      <w:proofErr w:type="spellStart"/>
      <w:r w:rsidRPr="005156E6">
        <w:rPr>
          <w:szCs w:val="28"/>
          <w:lang w:val="ru-RU" w:eastAsia="en-US"/>
        </w:rPr>
        <w:t>вимогам</w:t>
      </w:r>
      <w:proofErr w:type="spellEnd"/>
      <w:r w:rsidRPr="005156E6">
        <w:rPr>
          <w:szCs w:val="28"/>
          <w:lang w:val="ru-RU" w:eastAsia="en-US"/>
        </w:rPr>
        <w:t>.</w:t>
      </w:r>
    </w:p>
    <w:p w:rsidR="005156E6" w:rsidRPr="005156E6" w:rsidRDefault="005156E6" w:rsidP="005156E6">
      <w:pPr>
        <w:pStyle w:val="a7"/>
        <w:spacing w:line="360" w:lineRule="auto"/>
        <w:ind w:firstLine="709"/>
        <w:jc w:val="center"/>
        <w:rPr>
          <w:szCs w:val="28"/>
          <w:lang w:val="ru-RU"/>
        </w:rPr>
      </w:pPr>
    </w:p>
    <w:p w:rsidR="00925942" w:rsidRDefault="00925942" w:rsidP="00413376">
      <w:pPr>
        <w:pStyle w:val="a7"/>
        <w:spacing w:line="360" w:lineRule="auto"/>
        <w:ind w:firstLine="709"/>
        <w:rPr>
          <w:b/>
          <w:szCs w:val="28"/>
        </w:rPr>
      </w:pPr>
      <w:r>
        <w:rPr>
          <w:b/>
          <w:szCs w:val="28"/>
        </w:rPr>
        <w:br w:type="page"/>
      </w:r>
    </w:p>
    <w:p w:rsidR="004629D5" w:rsidRDefault="004629D5" w:rsidP="001D6F46">
      <w:pPr>
        <w:spacing w:line="360" w:lineRule="auto"/>
        <w:ind w:firstLine="709"/>
        <w:jc w:val="center"/>
        <w:outlineLvl w:val="0"/>
        <w:rPr>
          <w:b/>
          <w:szCs w:val="28"/>
        </w:rPr>
      </w:pPr>
      <w:bookmarkStart w:id="32" w:name="_Toc514710933"/>
      <w:bookmarkEnd w:id="16"/>
      <w:bookmarkEnd w:id="17"/>
      <w:r w:rsidRPr="004629D5">
        <w:rPr>
          <w:b/>
          <w:szCs w:val="28"/>
        </w:rPr>
        <w:lastRenderedPageBreak/>
        <w:t>ВИСНОВКИ</w:t>
      </w:r>
      <w:bookmarkEnd w:id="32"/>
    </w:p>
    <w:p w:rsidR="001D6F46" w:rsidRPr="004629D5" w:rsidRDefault="001D6F46" w:rsidP="004629D5">
      <w:pPr>
        <w:spacing w:line="360" w:lineRule="auto"/>
        <w:ind w:firstLine="709"/>
        <w:jc w:val="center"/>
        <w:rPr>
          <w:b/>
          <w:szCs w:val="28"/>
        </w:rPr>
      </w:pP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В результаті виконання курсового проекту розроблено систему автоматичного керування електроприводами</w:t>
      </w:r>
      <w:r>
        <w:rPr>
          <w:szCs w:val="28"/>
        </w:rPr>
        <w:t xml:space="preserve"> ланок морського робота, призна</w:t>
      </w:r>
      <w:r w:rsidRPr="004629D5">
        <w:rPr>
          <w:szCs w:val="28"/>
        </w:rPr>
        <w:t>ченого для транспортування об’єктів з водної поверхні на палубу судна. При цьому були розв'язані наступні задачі.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 xml:space="preserve">Визначено закони зміни у часі кутів повороту ланок маніпулятора при відпрацюванні типової траєкторії руху </w:t>
      </w:r>
      <w:proofErr w:type="spellStart"/>
      <w:r>
        <w:rPr>
          <w:szCs w:val="28"/>
        </w:rPr>
        <w:t>схвату</w:t>
      </w:r>
      <w:proofErr w:type="spellEnd"/>
      <w:r>
        <w:rPr>
          <w:szCs w:val="28"/>
        </w:rPr>
        <w:t xml:space="preserve"> до об’єкта. Це дало змо</w:t>
      </w:r>
      <w:r w:rsidRPr="004629D5">
        <w:rPr>
          <w:szCs w:val="28"/>
        </w:rPr>
        <w:t>гу обчислити максимальні кутові швидкості та прискорення ланок, а потім</w:t>
      </w:r>
      <w:r>
        <w:rPr>
          <w:szCs w:val="28"/>
        </w:rPr>
        <w:t xml:space="preserve"> </w:t>
      </w:r>
      <w:r w:rsidRPr="004629D5">
        <w:rPr>
          <w:szCs w:val="28"/>
        </w:rPr>
        <w:t>максимальні моменти навантаження.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Для забезпечення визначених шви</w:t>
      </w:r>
      <w:r>
        <w:rPr>
          <w:szCs w:val="28"/>
        </w:rPr>
        <w:t>дкостей руху ланок з максималь</w:t>
      </w:r>
      <w:r w:rsidRPr="004629D5">
        <w:rPr>
          <w:szCs w:val="28"/>
        </w:rPr>
        <w:t xml:space="preserve">ним навантаженням, обрано вентильні електродвигуни: </w:t>
      </w:r>
      <w:r w:rsidRPr="007A2275">
        <w:rPr>
          <w:szCs w:val="28"/>
        </w:rPr>
        <w:t>ДБМ142-1</w:t>
      </w:r>
      <w:r w:rsidR="007A2275" w:rsidRPr="007A2275">
        <w:rPr>
          <w:szCs w:val="28"/>
        </w:rPr>
        <w:t>8</w:t>
      </w:r>
      <w:r w:rsidRPr="007A2275">
        <w:rPr>
          <w:szCs w:val="28"/>
        </w:rPr>
        <w:t>-3 для електроприводу першої ланки, ДБМ192-36-3 − для другої та ДБМ142-11-3 для третьої.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Розроблено функціональну схему</w:t>
      </w:r>
      <w:r>
        <w:rPr>
          <w:szCs w:val="28"/>
        </w:rPr>
        <w:t xml:space="preserve"> систем керування електроприво</w:t>
      </w:r>
      <w:r w:rsidRPr="004629D5">
        <w:rPr>
          <w:szCs w:val="28"/>
        </w:rPr>
        <w:t>дами ланок маніпулятора. Кожен електропривод містить головн</w:t>
      </w:r>
      <w:r>
        <w:rPr>
          <w:szCs w:val="28"/>
        </w:rPr>
        <w:t>ий зворот</w:t>
      </w:r>
      <w:r w:rsidRPr="004629D5">
        <w:rPr>
          <w:szCs w:val="28"/>
        </w:rPr>
        <w:t>ний зв’язок за кутом повороту ланки та місцевий зворотний зв’язок за швидкістю електродвигуна.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Побудовано динамічну структурну</w:t>
      </w:r>
      <w:r>
        <w:rPr>
          <w:szCs w:val="28"/>
        </w:rPr>
        <w:t xml:space="preserve"> схему системи автоматичного ке</w:t>
      </w:r>
      <w:r w:rsidRPr="004629D5">
        <w:rPr>
          <w:szCs w:val="28"/>
        </w:rPr>
        <w:t>рування рухом ланки маніпулятора.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Методом бажаних ЛАЧХ визначено структуру і параметри</w:t>
      </w:r>
      <w:r>
        <w:rPr>
          <w:szCs w:val="28"/>
        </w:rPr>
        <w:t xml:space="preserve"> послідов</w:t>
      </w:r>
      <w:r w:rsidRPr="004629D5">
        <w:rPr>
          <w:szCs w:val="28"/>
        </w:rPr>
        <w:t>ного та паралельного коригуючих при</w:t>
      </w:r>
      <w:r>
        <w:rPr>
          <w:szCs w:val="28"/>
        </w:rPr>
        <w:t>строїв. Методом відображення ди</w:t>
      </w:r>
      <w:r w:rsidRPr="004629D5">
        <w:rPr>
          <w:szCs w:val="28"/>
        </w:rPr>
        <w:t>ференціалів визначено їх дискретні передавальні функції, за якими можна скласти програму для мікроконтролера,</w:t>
      </w:r>
      <w:r>
        <w:rPr>
          <w:szCs w:val="28"/>
        </w:rPr>
        <w:t xml:space="preserve"> що реалізовуватиме закон керу</w:t>
      </w:r>
      <w:r w:rsidRPr="004629D5">
        <w:rPr>
          <w:szCs w:val="28"/>
        </w:rPr>
        <w:t>вання.</w:t>
      </w:r>
    </w:p>
    <w:p w:rsidR="005156E6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 xml:space="preserve">Визначено запаси стійкості систем автоматичного керування електроприводами повороту ланок. Запаси стійкості за фазою для 1-го, 2-го та 3- го електроприводів становлять відповідно </w:t>
      </w:r>
      <w:r w:rsidR="00111B93" w:rsidRPr="00111B93">
        <w:rPr>
          <w:szCs w:val="28"/>
          <w:lang w:val="ru-RU"/>
        </w:rPr>
        <w:t>69,97</w:t>
      </w:r>
      <w:r w:rsidR="007A2275" w:rsidRPr="00111B93">
        <w:rPr>
          <w:rFonts w:ascii="Symbol" w:hAnsi="Symbol"/>
        </w:rPr>
        <w:t></w:t>
      </w:r>
      <w:r w:rsidRPr="00111B93">
        <w:rPr>
          <w:szCs w:val="28"/>
        </w:rPr>
        <w:t xml:space="preserve">, </w:t>
      </w:r>
      <w:r w:rsidR="00111B93" w:rsidRPr="00111B93">
        <w:rPr>
          <w:szCs w:val="28"/>
          <w:lang w:val="ru-RU"/>
        </w:rPr>
        <w:t>70,01</w:t>
      </w:r>
      <w:r w:rsidR="007A2275" w:rsidRPr="00111B93">
        <w:rPr>
          <w:rFonts w:ascii="Symbol" w:hAnsi="Symbol"/>
        </w:rPr>
        <w:t></w:t>
      </w:r>
      <w:r w:rsidRPr="00111B93">
        <w:rPr>
          <w:szCs w:val="28"/>
        </w:rPr>
        <w:t xml:space="preserve"> і </w:t>
      </w:r>
      <w:r w:rsidR="00111B93" w:rsidRPr="00111B93">
        <w:rPr>
          <w:szCs w:val="28"/>
          <w:lang w:val="ru-RU"/>
        </w:rPr>
        <w:t>70,47</w:t>
      </w:r>
      <w:r w:rsidR="007A2275" w:rsidRPr="00111B93">
        <w:rPr>
          <w:rFonts w:ascii="Symbol" w:hAnsi="Symbol"/>
        </w:rPr>
        <w:t></w:t>
      </w:r>
      <w:r w:rsidRPr="00111B93">
        <w:rPr>
          <w:szCs w:val="28"/>
        </w:rPr>
        <w:t>.</w:t>
      </w:r>
      <w:r>
        <w:rPr>
          <w:szCs w:val="28"/>
        </w:rPr>
        <w:t xml:space="preserve"> Встанов</w:t>
      </w:r>
      <w:r w:rsidRPr="004629D5">
        <w:rPr>
          <w:szCs w:val="28"/>
        </w:rPr>
        <w:t>лено, що зміна електромеханічної постійно</w:t>
      </w:r>
      <w:r>
        <w:rPr>
          <w:szCs w:val="28"/>
        </w:rPr>
        <w:t>ї часу внаслідок руху ланок ма</w:t>
      </w:r>
      <w:r w:rsidRPr="004629D5">
        <w:rPr>
          <w:szCs w:val="28"/>
        </w:rPr>
        <w:t xml:space="preserve">ніпулятора практично не впливає на точність та запаси стійкості систем керування. 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lastRenderedPageBreak/>
        <w:t>При двократному перевищенні електромеханічною постійною часу її максимального значення внаслідо</w:t>
      </w:r>
      <w:r>
        <w:rPr>
          <w:szCs w:val="28"/>
        </w:rPr>
        <w:t>к значного перевантаження мані</w:t>
      </w:r>
      <w:r w:rsidRPr="004629D5">
        <w:rPr>
          <w:szCs w:val="28"/>
        </w:rPr>
        <w:t xml:space="preserve">пулятора, запаси стійкості зменшуються не більше ніж на </w:t>
      </w:r>
      <w:r w:rsidRPr="007A2275">
        <w:rPr>
          <w:szCs w:val="28"/>
        </w:rPr>
        <w:t>1</w:t>
      </w:r>
      <w:r w:rsidR="007A2275">
        <w:rPr>
          <w:rFonts w:ascii="Symbol" w:hAnsi="Symbol"/>
        </w:rPr>
        <w:t></w:t>
      </w:r>
      <w:r w:rsidRPr="004629D5">
        <w:rPr>
          <w:szCs w:val="28"/>
        </w:rPr>
        <w:t xml:space="preserve">, що не може істотно вплинути на показники якості керування. Це свідчить про </w:t>
      </w:r>
      <w:proofErr w:type="spellStart"/>
      <w:r w:rsidRPr="004629D5">
        <w:rPr>
          <w:szCs w:val="28"/>
        </w:rPr>
        <w:t>робастність</w:t>
      </w:r>
      <w:proofErr w:type="spellEnd"/>
      <w:r w:rsidRPr="004629D5">
        <w:rPr>
          <w:szCs w:val="28"/>
        </w:rPr>
        <w:t xml:space="preserve"> розробленої системи.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Побудовано динамічну модель с</w:t>
      </w:r>
      <w:r>
        <w:rPr>
          <w:szCs w:val="28"/>
        </w:rPr>
        <w:t>истем керування у програмі "</w:t>
      </w:r>
      <w:proofErr w:type="spellStart"/>
      <w:r>
        <w:rPr>
          <w:szCs w:val="28"/>
        </w:rPr>
        <w:t>Sim</w:t>
      </w:r>
      <w:r w:rsidRPr="004629D5">
        <w:rPr>
          <w:szCs w:val="28"/>
        </w:rPr>
        <w:t>ulink</w:t>
      </w:r>
      <w:proofErr w:type="spellEnd"/>
      <w:r w:rsidRPr="004629D5">
        <w:rPr>
          <w:szCs w:val="28"/>
        </w:rPr>
        <w:t>" і досліджено їх реакцію на типові діяння: лінійний вхідний сигнал з максимальною швидкістю при подоланн</w:t>
      </w:r>
      <w:r>
        <w:rPr>
          <w:szCs w:val="28"/>
        </w:rPr>
        <w:t>і максимального моменту збурен</w:t>
      </w:r>
      <w:r w:rsidRPr="004629D5">
        <w:rPr>
          <w:szCs w:val="28"/>
        </w:rPr>
        <w:t xml:space="preserve">ня; синусоїдальний вхідний сигнал, перша </w:t>
      </w:r>
      <w:r>
        <w:rPr>
          <w:szCs w:val="28"/>
        </w:rPr>
        <w:t>та друга похідна якого відпові</w:t>
      </w:r>
      <w:r w:rsidRPr="004629D5">
        <w:rPr>
          <w:szCs w:val="28"/>
        </w:rPr>
        <w:t>дають максимальній швидкості та прис</w:t>
      </w:r>
      <w:r>
        <w:rPr>
          <w:szCs w:val="28"/>
        </w:rPr>
        <w:t>коренню ланки маніпулятора; оди</w:t>
      </w:r>
      <w:r w:rsidRPr="004629D5">
        <w:rPr>
          <w:szCs w:val="28"/>
        </w:rPr>
        <w:t xml:space="preserve">ничний </w:t>
      </w:r>
      <w:proofErr w:type="spellStart"/>
      <w:r w:rsidRPr="004629D5">
        <w:rPr>
          <w:szCs w:val="28"/>
        </w:rPr>
        <w:t>сходинковий</w:t>
      </w:r>
      <w:proofErr w:type="spellEnd"/>
      <w:r w:rsidRPr="004629D5">
        <w:rPr>
          <w:szCs w:val="28"/>
        </w:rPr>
        <w:t xml:space="preserve"> сигнал. В результаті встановлено, що для кожного електропривода сума швидкісної та </w:t>
      </w:r>
      <w:proofErr w:type="spellStart"/>
      <w:r w:rsidRPr="004629D5">
        <w:rPr>
          <w:szCs w:val="28"/>
        </w:rPr>
        <w:t>м</w:t>
      </w:r>
      <w:r>
        <w:rPr>
          <w:szCs w:val="28"/>
        </w:rPr>
        <w:t>оментної</w:t>
      </w:r>
      <w:proofErr w:type="spellEnd"/>
      <w:r>
        <w:rPr>
          <w:szCs w:val="28"/>
        </w:rPr>
        <w:t xml:space="preserve"> складових помилки керу</w:t>
      </w:r>
      <w:r w:rsidRPr="004629D5">
        <w:rPr>
          <w:szCs w:val="28"/>
        </w:rPr>
        <w:t>вання є меншою за максимально припуст</w:t>
      </w:r>
      <w:r>
        <w:rPr>
          <w:szCs w:val="28"/>
        </w:rPr>
        <w:t>иму помилку, а гармонічна скла</w:t>
      </w:r>
      <w:r w:rsidRPr="004629D5">
        <w:rPr>
          <w:szCs w:val="28"/>
        </w:rPr>
        <w:t xml:space="preserve">дова − дорівнює припустимій. Максимальні </w:t>
      </w:r>
      <w:proofErr w:type="spellStart"/>
      <w:r w:rsidRPr="004629D5">
        <w:rPr>
          <w:szCs w:val="28"/>
        </w:rPr>
        <w:t>перерегулювання</w:t>
      </w:r>
      <w:proofErr w:type="spellEnd"/>
      <w:r w:rsidRPr="004629D5">
        <w:rPr>
          <w:szCs w:val="28"/>
        </w:rPr>
        <w:t xml:space="preserve"> складають </w:t>
      </w:r>
      <w:r w:rsidRPr="005156E6">
        <w:rPr>
          <w:szCs w:val="28"/>
        </w:rPr>
        <w:t xml:space="preserve">4% для першого привода і </w:t>
      </w:r>
      <w:r w:rsidR="005156E6" w:rsidRPr="005156E6">
        <w:rPr>
          <w:szCs w:val="28"/>
        </w:rPr>
        <w:t>3,9</w:t>
      </w:r>
      <w:r w:rsidRPr="005156E6">
        <w:rPr>
          <w:szCs w:val="28"/>
        </w:rPr>
        <w:t xml:space="preserve">% для другого та третього, що не перевищує заданого у початкових даних припустимого значення 5%. Час перехідного процесу для першого, другого та третього електроприводів складає відповідно </w:t>
      </w:r>
      <w:r w:rsidR="004243FE" w:rsidRPr="004243FE">
        <w:rPr>
          <w:szCs w:val="28"/>
        </w:rPr>
        <w:t>5,6</w:t>
      </w:r>
      <w:r w:rsidR="004243FE">
        <w:rPr>
          <w:szCs w:val="28"/>
        </w:rPr>
        <w:t xml:space="preserve"> мс, </w:t>
      </w:r>
      <w:r w:rsidR="004243FE" w:rsidRPr="004243FE">
        <w:rPr>
          <w:szCs w:val="28"/>
        </w:rPr>
        <w:t>7,4</w:t>
      </w:r>
      <w:r w:rsidR="004243FE">
        <w:rPr>
          <w:szCs w:val="28"/>
        </w:rPr>
        <w:t xml:space="preserve"> мс, </w:t>
      </w:r>
      <w:r w:rsidR="004243FE" w:rsidRPr="004243FE">
        <w:rPr>
          <w:szCs w:val="28"/>
        </w:rPr>
        <w:t>6,9</w:t>
      </w:r>
      <w:r w:rsidR="004243FE">
        <w:rPr>
          <w:szCs w:val="28"/>
        </w:rPr>
        <w:t xml:space="preserve"> мс</w:t>
      </w:r>
      <w:r w:rsidRPr="004243FE">
        <w:rPr>
          <w:szCs w:val="28"/>
        </w:rPr>
        <w:t>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Таким чином, розроблена система задовольняє поставленим вимогам якості керування.</w:t>
      </w:r>
    </w:p>
    <w:p w:rsidR="004629D5" w:rsidRDefault="004629D5">
      <w:pPr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4629D5" w:rsidRDefault="004629D5" w:rsidP="001D6F46">
      <w:pPr>
        <w:spacing w:line="360" w:lineRule="auto"/>
        <w:ind w:firstLine="709"/>
        <w:jc w:val="center"/>
        <w:outlineLvl w:val="0"/>
        <w:rPr>
          <w:b/>
          <w:szCs w:val="28"/>
        </w:rPr>
      </w:pPr>
      <w:bookmarkStart w:id="33" w:name="_Toc514710934"/>
      <w:r w:rsidRPr="004629D5">
        <w:rPr>
          <w:b/>
          <w:szCs w:val="28"/>
        </w:rPr>
        <w:lastRenderedPageBreak/>
        <w:t>СПИС</w:t>
      </w:r>
      <w:r>
        <w:rPr>
          <w:b/>
          <w:szCs w:val="28"/>
        </w:rPr>
        <w:t>КИ ВИКОРИСТАНИХ ДЖЕРЕЛ</w:t>
      </w:r>
      <w:bookmarkEnd w:id="33"/>
    </w:p>
    <w:p w:rsidR="004629D5" w:rsidRPr="004629D5" w:rsidRDefault="004629D5" w:rsidP="004629D5">
      <w:pPr>
        <w:spacing w:line="360" w:lineRule="auto"/>
        <w:ind w:firstLine="709"/>
        <w:jc w:val="center"/>
        <w:rPr>
          <w:b/>
          <w:szCs w:val="28"/>
        </w:rPr>
      </w:pP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1.</w:t>
      </w:r>
      <w:r w:rsidRPr="004629D5">
        <w:rPr>
          <w:szCs w:val="28"/>
        </w:rPr>
        <w:tab/>
      </w:r>
      <w:proofErr w:type="spellStart"/>
      <w:r w:rsidRPr="004629D5">
        <w:rPr>
          <w:szCs w:val="28"/>
        </w:rPr>
        <w:t>Бурдаков</w:t>
      </w:r>
      <w:proofErr w:type="spellEnd"/>
      <w:r w:rsidRPr="004629D5">
        <w:rPr>
          <w:szCs w:val="28"/>
        </w:rPr>
        <w:t xml:space="preserve">, С. Ф. </w:t>
      </w:r>
      <w:proofErr w:type="spellStart"/>
      <w:r w:rsidRPr="004629D5">
        <w:rPr>
          <w:szCs w:val="28"/>
        </w:rPr>
        <w:t>Проектирование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манипуляторов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промышленных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роботов</w:t>
      </w:r>
      <w:proofErr w:type="spellEnd"/>
      <w:r w:rsidRPr="004629D5">
        <w:rPr>
          <w:szCs w:val="28"/>
        </w:rPr>
        <w:t xml:space="preserve">  и  </w:t>
      </w:r>
      <w:proofErr w:type="spellStart"/>
      <w:r w:rsidRPr="004629D5">
        <w:rPr>
          <w:szCs w:val="28"/>
        </w:rPr>
        <w:t>роботиз</w:t>
      </w:r>
      <w:r>
        <w:rPr>
          <w:szCs w:val="28"/>
        </w:rPr>
        <w:t>ированных</w:t>
      </w:r>
      <w:proofErr w:type="spellEnd"/>
      <w:r>
        <w:rPr>
          <w:szCs w:val="28"/>
        </w:rPr>
        <w:t xml:space="preserve">  </w:t>
      </w:r>
      <w:proofErr w:type="spellStart"/>
      <w:r>
        <w:rPr>
          <w:szCs w:val="28"/>
        </w:rPr>
        <w:t>комплексов</w:t>
      </w:r>
      <w:proofErr w:type="spellEnd"/>
      <w:r>
        <w:rPr>
          <w:szCs w:val="28"/>
        </w:rPr>
        <w:t xml:space="preserve">:  </w:t>
      </w:r>
      <w:proofErr w:type="spellStart"/>
      <w:r>
        <w:rPr>
          <w:szCs w:val="28"/>
        </w:rPr>
        <w:t>Учеб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пособие</w:t>
      </w:r>
      <w:proofErr w:type="spellEnd"/>
      <w:r>
        <w:rPr>
          <w:szCs w:val="28"/>
        </w:rPr>
        <w:t xml:space="preserve"> [Текст] /</w:t>
      </w:r>
      <w:r w:rsidRPr="004629D5">
        <w:rPr>
          <w:szCs w:val="28"/>
        </w:rPr>
        <w:t xml:space="preserve"> С. Ф. </w:t>
      </w:r>
      <w:proofErr w:type="spellStart"/>
      <w:r w:rsidRPr="004629D5">
        <w:rPr>
          <w:szCs w:val="28"/>
        </w:rPr>
        <w:t>Бурдаков</w:t>
      </w:r>
      <w:proofErr w:type="spellEnd"/>
      <w:r w:rsidRPr="004629D5">
        <w:rPr>
          <w:szCs w:val="28"/>
        </w:rPr>
        <w:t xml:space="preserve">, В. А. Дьяченко, А. Н. </w:t>
      </w:r>
      <w:proofErr w:type="spellStart"/>
      <w:r w:rsidRPr="004629D5">
        <w:rPr>
          <w:szCs w:val="28"/>
        </w:rPr>
        <w:t>Тимофеев</w:t>
      </w:r>
      <w:proofErr w:type="spellEnd"/>
      <w:r w:rsidRPr="004629D5">
        <w:rPr>
          <w:szCs w:val="28"/>
        </w:rPr>
        <w:t xml:space="preserve">. – М.: </w:t>
      </w:r>
      <w:proofErr w:type="spellStart"/>
      <w:r w:rsidRPr="004629D5">
        <w:rPr>
          <w:szCs w:val="28"/>
        </w:rPr>
        <w:t>Высш</w:t>
      </w:r>
      <w:proofErr w:type="spellEnd"/>
      <w:r w:rsidRPr="004629D5">
        <w:rPr>
          <w:szCs w:val="28"/>
        </w:rPr>
        <w:t xml:space="preserve">. </w:t>
      </w:r>
      <w:proofErr w:type="spellStart"/>
      <w:r w:rsidRPr="004629D5">
        <w:rPr>
          <w:szCs w:val="28"/>
        </w:rPr>
        <w:t>шк</w:t>
      </w:r>
      <w:proofErr w:type="spellEnd"/>
      <w:r w:rsidRPr="004629D5">
        <w:rPr>
          <w:szCs w:val="28"/>
        </w:rPr>
        <w:t>., 1986. – 264 с.</w:t>
      </w:r>
    </w:p>
    <w:p w:rsidR="004629D5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2.</w:t>
      </w:r>
      <w:r w:rsidRPr="004629D5">
        <w:rPr>
          <w:szCs w:val="28"/>
        </w:rPr>
        <w:tab/>
      </w:r>
      <w:proofErr w:type="spellStart"/>
      <w:r w:rsidRPr="004629D5">
        <w:rPr>
          <w:szCs w:val="28"/>
        </w:rPr>
        <w:t>Волокитина</w:t>
      </w:r>
      <w:proofErr w:type="spellEnd"/>
      <w:r w:rsidRPr="004629D5">
        <w:rPr>
          <w:szCs w:val="28"/>
        </w:rPr>
        <w:t xml:space="preserve">, Е. В. </w:t>
      </w:r>
      <w:proofErr w:type="spellStart"/>
      <w:r w:rsidRPr="004629D5">
        <w:rPr>
          <w:szCs w:val="28"/>
        </w:rPr>
        <w:t>Новые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момен</w:t>
      </w:r>
      <w:r>
        <w:rPr>
          <w:szCs w:val="28"/>
        </w:rPr>
        <w:t>тные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вентильные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электродвигате</w:t>
      </w:r>
      <w:r w:rsidRPr="004629D5">
        <w:rPr>
          <w:szCs w:val="28"/>
        </w:rPr>
        <w:t>ли</w:t>
      </w:r>
      <w:proofErr w:type="spellEnd"/>
      <w:r w:rsidRPr="004629D5">
        <w:rPr>
          <w:szCs w:val="28"/>
        </w:rPr>
        <w:t xml:space="preserve"> для </w:t>
      </w:r>
      <w:proofErr w:type="spellStart"/>
      <w:r w:rsidRPr="004629D5">
        <w:rPr>
          <w:szCs w:val="28"/>
        </w:rPr>
        <w:t>прецизионных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электроприводов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технологических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роботов</w:t>
      </w:r>
      <w:proofErr w:type="spellEnd"/>
      <w:r w:rsidRPr="004629D5">
        <w:rPr>
          <w:szCs w:val="28"/>
        </w:rPr>
        <w:t xml:space="preserve"> и </w:t>
      </w:r>
      <w:proofErr w:type="spellStart"/>
      <w:r w:rsidRPr="004629D5">
        <w:rPr>
          <w:szCs w:val="28"/>
        </w:rPr>
        <w:t>метал</w:t>
      </w:r>
      <w:r>
        <w:rPr>
          <w:szCs w:val="28"/>
        </w:rPr>
        <w:t>лообрабатывающего</w:t>
      </w:r>
      <w:proofErr w:type="spellEnd"/>
      <w:r w:rsidRPr="004629D5">
        <w:rPr>
          <w:szCs w:val="28"/>
        </w:rPr>
        <w:t xml:space="preserve"> </w:t>
      </w:r>
      <w:proofErr w:type="spellStart"/>
      <w:r w:rsidRPr="004629D5">
        <w:rPr>
          <w:szCs w:val="28"/>
        </w:rPr>
        <w:t>оборудования</w:t>
      </w:r>
      <w:proofErr w:type="spellEnd"/>
      <w:r w:rsidRPr="004629D5">
        <w:rPr>
          <w:szCs w:val="28"/>
        </w:rPr>
        <w:t xml:space="preserve"> </w:t>
      </w:r>
      <w:r>
        <w:rPr>
          <w:szCs w:val="28"/>
        </w:rPr>
        <w:t xml:space="preserve">[Текст] / </w:t>
      </w:r>
      <w:r w:rsidRPr="004629D5">
        <w:rPr>
          <w:szCs w:val="28"/>
        </w:rPr>
        <w:t xml:space="preserve"> Е. В. </w:t>
      </w:r>
      <w:proofErr w:type="spellStart"/>
      <w:r w:rsidRPr="004629D5">
        <w:rPr>
          <w:szCs w:val="28"/>
        </w:rPr>
        <w:t>Волокитина</w:t>
      </w:r>
      <w:proofErr w:type="spellEnd"/>
      <w:r w:rsidRPr="004629D5">
        <w:rPr>
          <w:szCs w:val="28"/>
        </w:rPr>
        <w:t xml:space="preserve">, А. И. Власов, Ю. Г. </w:t>
      </w:r>
      <w:proofErr w:type="spellStart"/>
      <w:r w:rsidRPr="004629D5">
        <w:rPr>
          <w:szCs w:val="28"/>
        </w:rPr>
        <w:t>Опалев</w:t>
      </w:r>
      <w:proofErr w:type="spellEnd"/>
      <w:r w:rsidRPr="004629D5">
        <w:rPr>
          <w:szCs w:val="28"/>
        </w:rPr>
        <w:t xml:space="preserve"> // </w:t>
      </w:r>
      <w:proofErr w:type="spellStart"/>
      <w:r w:rsidRPr="004629D5">
        <w:rPr>
          <w:szCs w:val="28"/>
        </w:rPr>
        <w:t>Электрон</w:t>
      </w:r>
      <w:r>
        <w:rPr>
          <w:szCs w:val="28"/>
        </w:rPr>
        <w:t>ика</w:t>
      </w:r>
      <w:proofErr w:type="spellEnd"/>
      <w:r>
        <w:rPr>
          <w:szCs w:val="28"/>
        </w:rPr>
        <w:t xml:space="preserve"> и </w:t>
      </w:r>
      <w:proofErr w:type="spellStart"/>
      <w:r>
        <w:rPr>
          <w:szCs w:val="28"/>
        </w:rPr>
        <w:t>электрооборудование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транс</w:t>
      </w:r>
      <w:r w:rsidRPr="004629D5">
        <w:rPr>
          <w:szCs w:val="28"/>
        </w:rPr>
        <w:t>порта</w:t>
      </w:r>
      <w:proofErr w:type="spellEnd"/>
      <w:r w:rsidRPr="004629D5">
        <w:rPr>
          <w:szCs w:val="28"/>
        </w:rPr>
        <w:t>. − 2011. − №4. − С. 37 − 40.</w:t>
      </w:r>
    </w:p>
    <w:p w:rsidR="00341C91" w:rsidRPr="004629D5" w:rsidRDefault="004629D5" w:rsidP="004629D5">
      <w:pPr>
        <w:spacing w:line="360" w:lineRule="auto"/>
        <w:ind w:firstLine="709"/>
        <w:rPr>
          <w:szCs w:val="28"/>
        </w:rPr>
      </w:pPr>
      <w:r w:rsidRPr="004629D5">
        <w:rPr>
          <w:szCs w:val="28"/>
        </w:rPr>
        <w:t>3.</w:t>
      </w:r>
      <w:r w:rsidRPr="004629D5">
        <w:rPr>
          <w:szCs w:val="28"/>
        </w:rPr>
        <w:tab/>
      </w:r>
      <w:proofErr w:type="spellStart"/>
      <w:r w:rsidRPr="004629D5">
        <w:rPr>
          <w:szCs w:val="28"/>
        </w:rPr>
        <w:t>Черно</w:t>
      </w:r>
      <w:proofErr w:type="spellEnd"/>
      <w:r w:rsidRPr="004629D5">
        <w:rPr>
          <w:szCs w:val="28"/>
        </w:rPr>
        <w:t>, О. О. Методичні вказівки до виконання курсового проекту</w:t>
      </w:r>
      <w:r>
        <w:rPr>
          <w:szCs w:val="28"/>
        </w:rPr>
        <w:t xml:space="preserve"> </w:t>
      </w:r>
      <w:r w:rsidRPr="004629D5">
        <w:rPr>
          <w:szCs w:val="28"/>
        </w:rPr>
        <w:t>«Проектування системи автоматичного керування суднового вантажного маніпулятора» : у 2 ч. Частина 1. Теорети</w:t>
      </w:r>
      <w:r>
        <w:rPr>
          <w:szCs w:val="28"/>
        </w:rPr>
        <w:t>чні основи та методика проекту</w:t>
      </w:r>
      <w:r w:rsidRPr="004629D5">
        <w:rPr>
          <w:szCs w:val="28"/>
        </w:rPr>
        <w:t xml:space="preserve">вання [Ел. ресурс] / О. О. </w:t>
      </w:r>
      <w:proofErr w:type="spellStart"/>
      <w:r w:rsidRPr="004629D5">
        <w:rPr>
          <w:szCs w:val="28"/>
        </w:rPr>
        <w:t>Черно</w:t>
      </w:r>
      <w:proofErr w:type="spellEnd"/>
      <w:r w:rsidRPr="004629D5">
        <w:rPr>
          <w:szCs w:val="28"/>
        </w:rPr>
        <w:t>, О. Г. Васильєв. – Миколаїв : НУК, 2017. – 31 с.</w:t>
      </w:r>
    </w:p>
    <w:sectPr w:rsidR="00341C91" w:rsidRPr="004629D5" w:rsidSect="000942D5">
      <w:headerReference w:type="default" r:id="rId91"/>
      <w:pgSz w:w="11907" w:h="16840" w:code="9"/>
      <w:pgMar w:top="851" w:right="680" w:bottom="1701" w:left="1418" w:header="720" w:footer="72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0E5" w:rsidRDefault="00C720E5" w:rsidP="0083377E">
      <w:r>
        <w:separator/>
      </w:r>
    </w:p>
  </w:endnote>
  <w:endnote w:type="continuationSeparator" w:id="0">
    <w:p w:rsidR="00C720E5" w:rsidRDefault="00C720E5" w:rsidP="00833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0E5" w:rsidRDefault="00C720E5" w:rsidP="0083377E">
      <w:r>
        <w:separator/>
      </w:r>
    </w:p>
  </w:footnote>
  <w:footnote w:type="continuationSeparator" w:id="0">
    <w:p w:rsidR="00C720E5" w:rsidRDefault="00C720E5" w:rsidP="008337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2E18" w:rsidRDefault="003C2E18">
    <w:pPr>
      <w:pStyle w:val="a3"/>
    </w:pPr>
    <w:r w:rsidRPr="00A73668">
      <w:rPr>
        <w:noProof/>
        <w:sz w:val="24"/>
        <w:szCs w:val="24"/>
        <w:lang w:val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7BB266CC" wp14:editId="061EAD81">
              <wp:simplePos x="0" y="0"/>
              <wp:positionH relativeFrom="page">
                <wp:posOffset>638175</wp:posOffset>
              </wp:positionH>
              <wp:positionV relativeFrom="page">
                <wp:posOffset>208915</wp:posOffset>
              </wp:positionV>
              <wp:extent cx="6739255" cy="10238740"/>
              <wp:effectExtent l="0" t="0" r="23495" b="10160"/>
              <wp:wrapNone/>
              <wp:docPr id="400" name="Группа 4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39255" cy="10238740"/>
                        <a:chOff x="-105" y="111"/>
                        <a:chExt cx="20082" cy="19889"/>
                      </a:xfrm>
                    </wpg:grpSpPr>
                    <wps:wsp>
                      <wps:cNvPr id="401" name="Rectangle 123"/>
                      <wps:cNvSpPr>
                        <a:spLocks noChangeArrowheads="1"/>
                      </wps:cNvSpPr>
                      <wps:spPr bwMode="auto">
                        <a:xfrm>
                          <a:off x="-105" y="111"/>
                          <a:ext cx="20000" cy="198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2" name="Line 12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12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12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12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128"/>
                      <wps:cNvCnPr/>
                      <wps:spPr bwMode="auto">
                        <a:xfrm>
                          <a:off x="6522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2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3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13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13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133"/>
                      <wps:cNvCnPr/>
                      <wps:spPr bwMode="auto">
                        <a:xfrm>
                          <a:off x="18919" y="19296"/>
                          <a:ext cx="103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Rectangle 13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3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Арк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4" name="Rectangle 13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13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52A41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і</w:t>
                            </w:r>
                            <w:r w:rsidRPr="00B52A41"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3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13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Default="003C2E18" w:rsidP="00901800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Rectangle 14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Pr="00FC6E9D" w:rsidRDefault="003C2E18" w:rsidP="0090180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FC6E9D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C6E9D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 w:rsidRPr="00FC6E9D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809C4" w:rsidRPr="002809C4">
                              <w:rPr>
                                <w:rFonts w:ascii="Arial" w:hAnsi="Arial" w:cs="Arial"/>
                                <w:i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20</w:t>
                            </w:r>
                            <w:r w:rsidRPr="00FC6E9D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9" name="Rectangle 14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C2E18" w:rsidRPr="00E10566" w:rsidRDefault="003C2E18" w:rsidP="0039386C">
                            <w:pPr>
                              <w:pStyle w:val="af3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  <w:lang w:val="ru-RU"/>
                              </w:rPr>
                              <w:t>151.5341м.05 КП</w:t>
                            </w:r>
                          </w:p>
                          <w:p w:rsidR="003C2E18" w:rsidRDefault="003C2E18" w:rsidP="00901800">
                            <w:pPr>
                              <w:pStyle w:val="af3"/>
                              <w:rPr>
                                <w:b/>
                                <w:sz w:val="32"/>
                                <w:lang w:val="en-US"/>
                              </w:rPr>
                            </w:pPr>
                          </w:p>
                          <w:p w:rsidR="003C2E18" w:rsidRPr="007642C0" w:rsidRDefault="003C2E18" w:rsidP="00901800">
                            <w:pPr>
                              <w:pStyle w:val="af3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B266CC" id="Группа 400" o:spid="_x0000_s1096" style="position:absolute;left:0;text-align:left;margin-left:50.25pt;margin-top:16.45pt;width:530.65pt;height:806.2pt;z-index:251658240;mso-position-horizontal-relative:page;mso-position-vertical-relative:page" coordorigin="-105,111" coordsize="20082,19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">
              <v:rect id="Rectangle 123" o:spid="_x0000_s1097" style="position:absolute;left:-105;top:111;width:20000;height:198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vPCsUA&#10;AADcAAAADwAAAGRycy9kb3ducmV2LnhtbESP0WqDQBRE3wP5h+UW8hbXlFIak1VMIdCnkho/4OLe&#10;qsS9a9yNmn59tlDo4zAzZ5h9NptOjDS41rKCTRSDIK6sbrlWUJ6P6zcQziNr7CyTgjs5yNLlYo+J&#10;thN/0Vj4WgQIuwQVNN73iZSuasigi2xPHLxvOxj0QQ611ANOAW46+RzHr9Jgy2GhwZ7eG6ouxc0o&#10;uPh5/Mzr4ue4LQ/b6nTIp9s1V2r1NOc7EJ5m/x/+a39oBS/xBn7PhCMg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a88KxQAAANwAAAAPAAAAAAAAAAAAAAAAAJgCAABkcnMv&#10;ZG93bnJldi54bWxQSwUGAAAAAAQABAD1AAAAigMAAAAA&#10;" filled="f" strokeweight="2pt"/>
              <v:line id="Line 124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O8v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DvLzAAAAA3AAAAA8AAAAAAAAAAAAAAAAA&#10;oQIAAGRycy9kb3ducmV2LnhtbFBLBQYAAAAABAAEAPkAAACOAwAAAAA=&#10;" strokeweight="2pt"/>
              <v:line id="Line 125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8ZJ8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z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PGSfDAAAA3AAAAA8AAAAAAAAAAAAA&#10;AAAAoQIAAGRycy9kb3ducmV2LnhtbFBLBQYAAAAABAAEAPkAAACRAwAAAAA=&#10;" strokeweight="2pt"/>
              <v:line id="Line 126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line id="Line 127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oky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lqJMjAAAAA3AAAAA8AAAAAAAAAAAAAAAAA&#10;oQIAAGRycy9kb3ducmV2LnhtbFBLBQYAAAAABAAEAPkAAACOAwAAAAA=&#10;" strokeweight="2pt"/>
              <v:line id="Line 128" o:spid="_x0000_s1102" style="position:absolute;visibility:visible;mso-wrap-style:square" from="6522,18959" to="6524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129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130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line id="Line 131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sfsQAAADc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MvG8DiTj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lKx+xAAAANwAAAAPAAAAAAAAAAAA&#10;AAAAAKECAABkcnMvZG93bnJldi54bWxQSwUGAAAAAAQABAD5AAAAkgMAAAAA&#10;" strokeweight="1pt"/>
              <v:line id="Line 132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QRj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Tc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zEEY29AAAA3AAAAA8AAAAAAAAAAAAAAAAAoQIA&#10;AGRycy9kb3ducmV2LnhtbFBLBQYAAAAABAAEAPkAAACLAwAAAAA=&#10;" strokeweight="2pt"/>
              <v:line id="Line 133" o:spid="_x0000_s1107" style="position:absolute;visibility:visible;mso-wrap-style:square" from="18919,19296" to="1995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s2pcQAAADcAAAADwAAAGRycy9kb3ducmV2LnhtbESP0WoCMRRE3wv+Q7iCb5pdKVK3RhFt&#10;QfGhqP2A6+Z2s3VzsySprv36RhD6OMzMGWa26GwjLuRD7VhBPspAEJdO11wp+Dy+D19AhIissXFM&#10;Cm4UYDHvPc2w0O7Ke7ocYiUShEOBCkyMbSFlKA1ZDCPXEifvy3mLMUlfSe3xmuC2keMsm0iLNacF&#10;gy2tDJXnw49VsPWn3Tn/rYw88da/NR/rabDfSg363fIVRKQu/ocf7Y1W8JzncD+TjoC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OzalxAAAANwAAAAPAAAAAAAAAAAA&#10;AAAAAKECAABkcnMvZG93bnJldi54bWxQSwUGAAAAAAQABAD5AAAAkgMAAAAA&#10;" strokeweight="1pt"/>
              <v:rect id="Rectangle 134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0nXs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x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20nXsMAAADcAAAADwAAAAAAAAAAAAAAAACYAgAAZHJzL2Rv&#10;d25yZXYueG1sUEsFBgAAAAAEAAQA9QAAAIgDAAAAAA=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Змн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ab/>
                      </w:r>
                    </w:p>
                  </w:txbxContent>
                </v:textbox>
              </v:rect>
              <v:rect id="Rectangle 135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GCx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QpSv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GCxcMAAADcAAAADwAAAAAAAAAAAAAAAACYAgAAZHJzL2Rv&#10;d25yZXYueG1sUEsFBgAAAAAEAAQA9QAAAIgDAAAAAA=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Арк</w:t>
                      </w:r>
                      <w:proofErr w:type="spellEnd"/>
                    </w:p>
                  </w:txbxContent>
                </v:textbox>
              </v:rect>
              <v:rect id="Rectangle 136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докум.</w:t>
                      </w:r>
                    </w:p>
                  </w:txbxContent>
                </v:textbox>
              </v:rect>
              <v:rect id="Rectangle 137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B52A41"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П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і</w:t>
                      </w:r>
                      <w:r w:rsidRPr="00B52A41"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дпис</w:t>
                      </w:r>
                      <w:proofErr w:type="spellEnd"/>
                    </w:p>
                  </w:txbxContent>
                </v:textbox>
              </v:rect>
              <v:rect id="Rectangle 138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YhXcMA&#10;AADcAAAADwAAAGRycy9kb3ducmV2LnhtbESPwWrDMBBE74X8g9hCbo2cYkziRAmmYMg1bgs5LtbG&#10;dmqtHEmx3b+vCoUeh5l5w+yPs+nFSM53lhWsVwkI4trqjhsFH+/lywaED8gae8uk4Js8HA+Lpz3m&#10;2k58prEKjYgQ9jkqaEMYcil93ZJBv7IDcfSu1hkMUbpGaodThJteviZJJg12HBdaHOitpfqrehgF&#10;RXGbP+/VFksvN4nLdKqb4qLU8nkudiACzeE//Nc+aQXpOoP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FYhXcMAAADcAAAADwAAAAAAAAAAAAAAAACYAgAAZHJzL2Rv&#10;d25yZXYueG1sUEsFBgAAAAAEAAQA9QAAAIgDAAAAAA=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Rectangle 139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qExs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qExsMAAADcAAAADwAAAAAAAAAAAAAAAACYAgAAZHJzL2Rv&#10;d25yZXYueG1sUEsFBgAAAAAEAAQA9QAAAIgDAAAAAA==&#10;" filled="f" stroked="f" strokeweight=".25pt">
                <v:textbox inset="1pt,1pt,1pt,1pt">
                  <w:txbxContent>
                    <w:p w:rsidR="003C2E18" w:rsidRDefault="003C2E18" w:rsidP="00901800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Rectangle 140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UQtL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XBv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hRC0vwAAANwAAAAPAAAAAAAAAAAAAAAAAJgCAABkcnMvZG93bnJl&#10;di54bWxQSwUGAAAAAAQABAD1AAAAhAMAAAAA&#10;" filled="f" stroked="f" strokeweight=".25pt">
                <v:textbox inset="1pt,1pt,1pt,1pt">
                  <w:txbxContent>
                    <w:p w:rsidR="003C2E18" w:rsidRPr="00FC6E9D" w:rsidRDefault="003C2E18" w:rsidP="00901800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FC6E9D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fldChar w:fldCharType="begin"/>
                      </w:r>
                      <w:r w:rsidRPr="00FC6E9D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PAGE   \* MERGEFORMAT</w:instrText>
                      </w:r>
                      <w:r w:rsidRPr="00FC6E9D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fldChar w:fldCharType="separate"/>
                      </w:r>
                      <w:r w:rsidR="002809C4" w:rsidRPr="002809C4">
                        <w:rPr>
                          <w:rFonts w:ascii="Arial" w:hAnsi="Arial" w:cs="Arial"/>
                          <w:i/>
                          <w:noProof/>
                          <w:sz w:val="24"/>
                          <w:szCs w:val="24"/>
                          <w:lang w:val="ru-RU"/>
                        </w:rPr>
                        <w:t>20</w:t>
                      </w:r>
                      <w:r w:rsidRPr="00FC6E9D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41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m1L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nm6gu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JtS/BAAAA3AAAAA8AAAAAAAAAAAAAAAAAmAIAAGRycy9kb3du&#10;cmV2LnhtbFBLBQYAAAAABAAEAPUAAACGAwAAAAA=&#10;" filled="f" stroked="f" strokeweight=".25pt">
                <v:textbox inset="1pt,1pt,1pt,1pt">
                  <w:txbxContent>
                    <w:p w:rsidR="003C2E18" w:rsidRPr="00E10566" w:rsidRDefault="003C2E18" w:rsidP="0039386C">
                      <w:pPr>
                        <w:pStyle w:val="af3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  <w:lang w:val="ru-RU"/>
                        </w:rPr>
                        <w:t>151.5341м.05 КП</w:t>
                      </w:r>
                    </w:p>
                    <w:p w:rsidR="003C2E18" w:rsidRDefault="003C2E18" w:rsidP="00901800">
                      <w:pPr>
                        <w:pStyle w:val="af3"/>
                        <w:rPr>
                          <w:b/>
                          <w:sz w:val="32"/>
                          <w:lang w:val="en-US"/>
                        </w:rPr>
                      </w:pPr>
                    </w:p>
                    <w:p w:rsidR="003C2E18" w:rsidRPr="007642C0" w:rsidRDefault="003C2E18" w:rsidP="00901800">
                      <w:pPr>
                        <w:pStyle w:val="af3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4C7A"/>
    <w:multiLevelType w:val="hybridMultilevel"/>
    <w:tmpl w:val="A860FF4C"/>
    <w:lvl w:ilvl="0" w:tplc="3BB88DE8">
      <w:start w:val="2"/>
      <w:numFmt w:val="bullet"/>
      <w:lvlText w:val="–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129D35AD"/>
    <w:multiLevelType w:val="multilevel"/>
    <w:tmpl w:val="1B9CB704"/>
    <w:lvl w:ilvl="0">
      <w:numFmt w:val="bullet"/>
      <w:lvlText w:val="−"/>
      <w:lvlJc w:val="left"/>
      <w:pPr>
        <w:ind w:left="216" w:hanging="23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2."/>
      <w:lvlJc w:val="left"/>
      <w:pPr>
        <w:ind w:left="3379" w:hanging="28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2.%3."/>
      <w:lvlJc w:val="left"/>
      <w:pPr>
        <w:ind w:left="1434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4147" w:hanging="494"/>
      </w:pPr>
      <w:rPr>
        <w:rFonts w:hint="default"/>
      </w:rPr>
    </w:lvl>
    <w:lvl w:ilvl="4">
      <w:numFmt w:val="bullet"/>
      <w:lvlText w:val="•"/>
      <w:lvlJc w:val="left"/>
      <w:pPr>
        <w:ind w:left="4915" w:hanging="494"/>
      </w:pPr>
      <w:rPr>
        <w:rFonts w:hint="default"/>
      </w:rPr>
    </w:lvl>
    <w:lvl w:ilvl="5">
      <w:numFmt w:val="bullet"/>
      <w:lvlText w:val="•"/>
      <w:lvlJc w:val="left"/>
      <w:pPr>
        <w:ind w:left="5682" w:hanging="494"/>
      </w:pPr>
      <w:rPr>
        <w:rFonts w:hint="default"/>
      </w:rPr>
    </w:lvl>
    <w:lvl w:ilvl="6">
      <w:numFmt w:val="bullet"/>
      <w:lvlText w:val="•"/>
      <w:lvlJc w:val="left"/>
      <w:pPr>
        <w:ind w:left="6450" w:hanging="494"/>
      </w:pPr>
      <w:rPr>
        <w:rFonts w:hint="default"/>
      </w:rPr>
    </w:lvl>
    <w:lvl w:ilvl="7">
      <w:numFmt w:val="bullet"/>
      <w:lvlText w:val="•"/>
      <w:lvlJc w:val="left"/>
      <w:pPr>
        <w:ind w:left="7217" w:hanging="494"/>
      </w:pPr>
      <w:rPr>
        <w:rFonts w:hint="default"/>
      </w:rPr>
    </w:lvl>
    <w:lvl w:ilvl="8">
      <w:numFmt w:val="bullet"/>
      <w:lvlText w:val="•"/>
      <w:lvlJc w:val="left"/>
      <w:pPr>
        <w:ind w:left="7985" w:hanging="494"/>
      </w:pPr>
      <w:rPr>
        <w:rFonts w:hint="default"/>
      </w:rPr>
    </w:lvl>
  </w:abstractNum>
  <w:abstractNum w:abstractNumId="2">
    <w:nsid w:val="1717714E"/>
    <w:multiLevelType w:val="hybridMultilevel"/>
    <w:tmpl w:val="67767034"/>
    <w:lvl w:ilvl="0" w:tplc="7F14BF74">
      <w:start w:val="2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094365"/>
    <w:multiLevelType w:val="hybridMultilevel"/>
    <w:tmpl w:val="B5F4E696"/>
    <w:lvl w:ilvl="0" w:tplc="A95E29A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E094D0D"/>
    <w:multiLevelType w:val="multilevel"/>
    <w:tmpl w:val="44B09740"/>
    <w:lvl w:ilvl="0">
      <w:start w:val="1"/>
      <w:numFmt w:val="decimal"/>
      <w:lvlText w:val="%1"/>
      <w:lvlJc w:val="left"/>
      <w:pPr>
        <w:ind w:left="216" w:hanging="49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6" w:hanging="49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numFmt w:val="bullet"/>
      <w:lvlText w:val="•"/>
      <w:lvlJc w:val="left"/>
      <w:pPr>
        <w:ind w:left="2080" w:hanging="494"/>
      </w:pPr>
      <w:rPr>
        <w:rFonts w:hint="default"/>
      </w:rPr>
    </w:lvl>
    <w:lvl w:ilvl="3">
      <w:numFmt w:val="bullet"/>
      <w:lvlText w:val="•"/>
      <w:lvlJc w:val="left"/>
      <w:pPr>
        <w:ind w:left="3010" w:hanging="494"/>
      </w:pPr>
      <w:rPr>
        <w:rFonts w:hint="default"/>
      </w:rPr>
    </w:lvl>
    <w:lvl w:ilvl="4">
      <w:numFmt w:val="bullet"/>
      <w:lvlText w:val="•"/>
      <w:lvlJc w:val="left"/>
      <w:pPr>
        <w:ind w:left="3940" w:hanging="494"/>
      </w:pPr>
      <w:rPr>
        <w:rFonts w:hint="default"/>
      </w:rPr>
    </w:lvl>
    <w:lvl w:ilvl="5">
      <w:numFmt w:val="bullet"/>
      <w:lvlText w:val="•"/>
      <w:lvlJc w:val="left"/>
      <w:pPr>
        <w:ind w:left="4870" w:hanging="494"/>
      </w:pPr>
      <w:rPr>
        <w:rFonts w:hint="default"/>
      </w:rPr>
    </w:lvl>
    <w:lvl w:ilvl="6">
      <w:numFmt w:val="bullet"/>
      <w:lvlText w:val="•"/>
      <w:lvlJc w:val="left"/>
      <w:pPr>
        <w:ind w:left="5800" w:hanging="494"/>
      </w:pPr>
      <w:rPr>
        <w:rFonts w:hint="default"/>
      </w:rPr>
    </w:lvl>
    <w:lvl w:ilvl="7">
      <w:numFmt w:val="bullet"/>
      <w:lvlText w:val="•"/>
      <w:lvlJc w:val="left"/>
      <w:pPr>
        <w:ind w:left="6730" w:hanging="494"/>
      </w:pPr>
      <w:rPr>
        <w:rFonts w:hint="default"/>
      </w:rPr>
    </w:lvl>
    <w:lvl w:ilvl="8">
      <w:numFmt w:val="bullet"/>
      <w:lvlText w:val="•"/>
      <w:lvlJc w:val="left"/>
      <w:pPr>
        <w:ind w:left="7660" w:hanging="494"/>
      </w:pPr>
      <w:rPr>
        <w:rFonts w:hint="default"/>
      </w:rPr>
    </w:lvl>
  </w:abstractNum>
  <w:abstractNum w:abstractNumId="5">
    <w:nsid w:val="30503B9B"/>
    <w:multiLevelType w:val="multilevel"/>
    <w:tmpl w:val="DED409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abstractNum w:abstractNumId="6">
    <w:nsid w:val="30685029"/>
    <w:multiLevelType w:val="hybridMultilevel"/>
    <w:tmpl w:val="1932D83C"/>
    <w:lvl w:ilvl="0" w:tplc="46FCC2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39815D7"/>
    <w:multiLevelType w:val="multilevel"/>
    <w:tmpl w:val="242C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844374C"/>
    <w:multiLevelType w:val="hybridMultilevel"/>
    <w:tmpl w:val="31D07F66"/>
    <w:lvl w:ilvl="0" w:tplc="041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9">
    <w:nsid w:val="4D0F7B60"/>
    <w:multiLevelType w:val="hybridMultilevel"/>
    <w:tmpl w:val="CD0E19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8347B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52997320"/>
    <w:multiLevelType w:val="hybridMultilevel"/>
    <w:tmpl w:val="DAF6C50C"/>
    <w:lvl w:ilvl="0" w:tplc="16AC2D10">
      <w:numFmt w:val="bullet"/>
      <w:lvlText w:val="−"/>
      <w:lvlJc w:val="left"/>
      <w:pPr>
        <w:ind w:left="312" w:hanging="24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12861B0E">
      <w:numFmt w:val="bullet"/>
      <w:lvlText w:val="−"/>
      <w:lvlJc w:val="left"/>
      <w:pPr>
        <w:ind w:left="446" w:hanging="231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321EEF3A">
      <w:numFmt w:val="bullet"/>
      <w:lvlText w:val="•"/>
      <w:lvlJc w:val="left"/>
      <w:pPr>
        <w:ind w:left="988" w:hanging="231"/>
      </w:pPr>
      <w:rPr>
        <w:rFonts w:hint="default"/>
      </w:rPr>
    </w:lvl>
    <w:lvl w:ilvl="3" w:tplc="3F2CF292">
      <w:numFmt w:val="bullet"/>
      <w:lvlText w:val="•"/>
      <w:lvlJc w:val="left"/>
      <w:pPr>
        <w:ind w:left="1537" w:hanging="231"/>
      </w:pPr>
      <w:rPr>
        <w:rFonts w:hint="default"/>
      </w:rPr>
    </w:lvl>
    <w:lvl w:ilvl="4" w:tplc="515CCD9A">
      <w:numFmt w:val="bullet"/>
      <w:lvlText w:val="•"/>
      <w:lvlJc w:val="left"/>
      <w:pPr>
        <w:ind w:left="2086" w:hanging="231"/>
      </w:pPr>
      <w:rPr>
        <w:rFonts w:hint="default"/>
      </w:rPr>
    </w:lvl>
    <w:lvl w:ilvl="5" w:tplc="258E22C8">
      <w:numFmt w:val="bullet"/>
      <w:lvlText w:val="•"/>
      <w:lvlJc w:val="left"/>
      <w:pPr>
        <w:ind w:left="2634" w:hanging="231"/>
      </w:pPr>
      <w:rPr>
        <w:rFonts w:hint="default"/>
      </w:rPr>
    </w:lvl>
    <w:lvl w:ilvl="6" w:tplc="AE6CEE16">
      <w:numFmt w:val="bullet"/>
      <w:lvlText w:val="•"/>
      <w:lvlJc w:val="left"/>
      <w:pPr>
        <w:ind w:left="3183" w:hanging="231"/>
      </w:pPr>
      <w:rPr>
        <w:rFonts w:hint="default"/>
      </w:rPr>
    </w:lvl>
    <w:lvl w:ilvl="7" w:tplc="730E6AE8">
      <w:numFmt w:val="bullet"/>
      <w:lvlText w:val="•"/>
      <w:lvlJc w:val="left"/>
      <w:pPr>
        <w:ind w:left="3732" w:hanging="231"/>
      </w:pPr>
      <w:rPr>
        <w:rFonts w:hint="default"/>
      </w:rPr>
    </w:lvl>
    <w:lvl w:ilvl="8" w:tplc="C0D64B54">
      <w:numFmt w:val="bullet"/>
      <w:lvlText w:val="•"/>
      <w:lvlJc w:val="left"/>
      <w:pPr>
        <w:ind w:left="4280" w:hanging="231"/>
      </w:pPr>
      <w:rPr>
        <w:rFonts w:hint="default"/>
      </w:rPr>
    </w:lvl>
  </w:abstractNum>
  <w:abstractNum w:abstractNumId="12">
    <w:nsid w:val="54FF7BCA"/>
    <w:multiLevelType w:val="hybridMultilevel"/>
    <w:tmpl w:val="5DEA50EA"/>
    <w:lvl w:ilvl="0" w:tplc="1444EDF4">
      <w:start w:val="2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>
    <w:nsid w:val="651B1462"/>
    <w:multiLevelType w:val="hybridMultilevel"/>
    <w:tmpl w:val="44EEECC8"/>
    <w:lvl w:ilvl="0" w:tplc="04190001">
      <w:start w:val="1"/>
      <w:numFmt w:val="bullet"/>
      <w:lvlText w:val=""/>
      <w:lvlJc w:val="left"/>
      <w:pPr>
        <w:tabs>
          <w:tab w:val="num" w:pos="730"/>
        </w:tabs>
        <w:ind w:left="73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50" w:hanging="360"/>
      </w:pPr>
    </w:lvl>
    <w:lvl w:ilvl="2" w:tplc="0419001B">
      <w:start w:val="1"/>
      <w:numFmt w:val="lowerRoman"/>
      <w:lvlText w:val="%3."/>
      <w:lvlJc w:val="right"/>
      <w:pPr>
        <w:ind w:left="2170" w:hanging="180"/>
      </w:pPr>
    </w:lvl>
    <w:lvl w:ilvl="3" w:tplc="0419000F">
      <w:start w:val="1"/>
      <w:numFmt w:val="decimal"/>
      <w:lvlText w:val="%4."/>
      <w:lvlJc w:val="left"/>
      <w:pPr>
        <w:ind w:left="2890" w:hanging="360"/>
      </w:pPr>
    </w:lvl>
    <w:lvl w:ilvl="4" w:tplc="04190019">
      <w:start w:val="1"/>
      <w:numFmt w:val="lowerLetter"/>
      <w:lvlText w:val="%5."/>
      <w:lvlJc w:val="left"/>
      <w:pPr>
        <w:ind w:left="3610" w:hanging="360"/>
      </w:pPr>
    </w:lvl>
    <w:lvl w:ilvl="5" w:tplc="0419001B">
      <w:start w:val="1"/>
      <w:numFmt w:val="lowerRoman"/>
      <w:lvlText w:val="%6."/>
      <w:lvlJc w:val="right"/>
      <w:pPr>
        <w:ind w:left="4330" w:hanging="180"/>
      </w:pPr>
    </w:lvl>
    <w:lvl w:ilvl="6" w:tplc="0419000F">
      <w:start w:val="1"/>
      <w:numFmt w:val="decimal"/>
      <w:lvlText w:val="%7."/>
      <w:lvlJc w:val="left"/>
      <w:pPr>
        <w:ind w:left="5050" w:hanging="360"/>
      </w:pPr>
    </w:lvl>
    <w:lvl w:ilvl="7" w:tplc="04190019">
      <w:start w:val="1"/>
      <w:numFmt w:val="lowerLetter"/>
      <w:lvlText w:val="%8."/>
      <w:lvlJc w:val="left"/>
      <w:pPr>
        <w:ind w:left="5770" w:hanging="360"/>
      </w:pPr>
    </w:lvl>
    <w:lvl w:ilvl="8" w:tplc="0419001B">
      <w:start w:val="1"/>
      <w:numFmt w:val="lowerRoman"/>
      <w:lvlText w:val="%9."/>
      <w:lvlJc w:val="right"/>
      <w:pPr>
        <w:ind w:left="6490" w:hanging="180"/>
      </w:pPr>
    </w:lvl>
  </w:abstractNum>
  <w:abstractNum w:abstractNumId="14">
    <w:nsid w:val="67B5481E"/>
    <w:multiLevelType w:val="multilevel"/>
    <w:tmpl w:val="FAE4A95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6"/>
  </w:num>
  <w:num w:numId="7">
    <w:abstractNumId w:val="2"/>
  </w:num>
  <w:num w:numId="8">
    <w:abstractNumId w:val="0"/>
  </w:num>
  <w:num w:numId="9">
    <w:abstractNumId w:val="14"/>
  </w:num>
  <w:num w:numId="10">
    <w:abstractNumId w:val="7"/>
  </w:num>
  <w:num w:numId="11">
    <w:abstractNumId w:val="12"/>
  </w:num>
  <w:num w:numId="12">
    <w:abstractNumId w:val="5"/>
  </w:num>
  <w:num w:numId="13">
    <w:abstractNumId w:val="4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FB1"/>
    <w:rsid w:val="000003C9"/>
    <w:rsid w:val="000120A5"/>
    <w:rsid w:val="00031F31"/>
    <w:rsid w:val="00070046"/>
    <w:rsid w:val="000844FB"/>
    <w:rsid w:val="000942D5"/>
    <w:rsid w:val="000C152E"/>
    <w:rsid w:val="000C477E"/>
    <w:rsid w:val="000C6385"/>
    <w:rsid w:val="000F27CF"/>
    <w:rsid w:val="00100FCA"/>
    <w:rsid w:val="00111B93"/>
    <w:rsid w:val="001154F8"/>
    <w:rsid w:val="00121F52"/>
    <w:rsid w:val="00127724"/>
    <w:rsid w:val="001344D2"/>
    <w:rsid w:val="00152932"/>
    <w:rsid w:val="0015693D"/>
    <w:rsid w:val="00166018"/>
    <w:rsid w:val="0018297E"/>
    <w:rsid w:val="001852FD"/>
    <w:rsid w:val="00193AEC"/>
    <w:rsid w:val="001A6F71"/>
    <w:rsid w:val="001D17F6"/>
    <w:rsid w:val="001D636A"/>
    <w:rsid w:val="001D6F46"/>
    <w:rsid w:val="001E5183"/>
    <w:rsid w:val="001F1ADE"/>
    <w:rsid w:val="001F2924"/>
    <w:rsid w:val="00224FB1"/>
    <w:rsid w:val="00230E0A"/>
    <w:rsid w:val="002342E0"/>
    <w:rsid w:val="00257E6B"/>
    <w:rsid w:val="00263CBF"/>
    <w:rsid w:val="002809C4"/>
    <w:rsid w:val="00281E5D"/>
    <w:rsid w:val="00287ACE"/>
    <w:rsid w:val="00293736"/>
    <w:rsid w:val="00297828"/>
    <w:rsid w:val="002A5802"/>
    <w:rsid w:val="002A726C"/>
    <w:rsid w:val="002B78A2"/>
    <w:rsid w:val="002D07F5"/>
    <w:rsid w:val="002D293D"/>
    <w:rsid w:val="002F33E8"/>
    <w:rsid w:val="002F47D1"/>
    <w:rsid w:val="00312988"/>
    <w:rsid w:val="003204B3"/>
    <w:rsid w:val="00341C91"/>
    <w:rsid w:val="00346C05"/>
    <w:rsid w:val="003618C5"/>
    <w:rsid w:val="0037180C"/>
    <w:rsid w:val="0038166F"/>
    <w:rsid w:val="0038672C"/>
    <w:rsid w:val="00386A11"/>
    <w:rsid w:val="0039386C"/>
    <w:rsid w:val="0039461B"/>
    <w:rsid w:val="003A55E9"/>
    <w:rsid w:val="003C2E18"/>
    <w:rsid w:val="003C7095"/>
    <w:rsid w:val="003D448F"/>
    <w:rsid w:val="0040672E"/>
    <w:rsid w:val="00413376"/>
    <w:rsid w:val="00421A13"/>
    <w:rsid w:val="004243FE"/>
    <w:rsid w:val="00427DE3"/>
    <w:rsid w:val="00446E8E"/>
    <w:rsid w:val="004629D5"/>
    <w:rsid w:val="004A1203"/>
    <w:rsid w:val="004E5ABC"/>
    <w:rsid w:val="005055A9"/>
    <w:rsid w:val="005156E6"/>
    <w:rsid w:val="005350E5"/>
    <w:rsid w:val="0056029B"/>
    <w:rsid w:val="005603F0"/>
    <w:rsid w:val="005676B1"/>
    <w:rsid w:val="00575C51"/>
    <w:rsid w:val="00577F2A"/>
    <w:rsid w:val="005B3950"/>
    <w:rsid w:val="005D4D93"/>
    <w:rsid w:val="005E1E4E"/>
    <w:rsid w:val="005E20ED"/>
    <w:rsid w:val="005E2347"/>
    <w:rsid w:val="00621C75"/>
    <w:rsid w:val="0062332B"/>
    <w:rsid w:val="0063401D"/>
    <w:rsid w:val="00643364"/>
    <w:rsid w:val="00647B2D"/>
    <w:rsid w:val="006578D3"/>
    <w:rsid w:val="00657D67"/>
    <w:rsid w:val="00660B5B"/>
    <w:rsid w:val="0067708D"/>
    <w:rsid w:val="006A0399"/>
    <w:rsid w:val="006C02E6"/>
    <w:rsid w:val="006C1D6F"/>
    <w:rsid w:val="006E3FA0"/>
    <w:rsid w:val="006F4262"/>
    <w:rsid w:val="006F7628"/>
    <w:rsid w:val="00706871"/>
    <w:rsid w:val="00714354"/>
    <w:rsid w:val="00717434"/>
    <w:rsid w:val="00723BE2"/>
    <w:rsid w:val="0075086C"/>
    <w:rsid w:val="007724FE"/>
    <w:rsid w:val="007872CA"/>
    <w:rsid w:val="00793641"/>
    <w:rsid w:val="00793D5E"/>
    <w:rsid w:val="007A2275"/>
    <w:rsid w:val="007A27F0"/>
    <w:rsid w:val="007B24DD"/>
    <w:rsid w:val="007B3FF2"/>
    <w:rsid w:val="007D1681"/>
    <w:rsid w:val="007D2C2F"/>
    <w:rsid w:val="007D2F5B"/>
    <w:rsid w:val="007E6AB1"/>
    <w:rsid w:val="00823384"/>
    <w:rsid w:val="0083377E"/>
    <w:rsid w:val="00835299"/>
    <w:rsid w:val="0084633C"/>
    <w:rsid w:val="00876BD1"/>
    <w:rsid w:val="00890BB1"/>
    <w:rsid w:val="00891BEC"/>
    <w:rsid w:val="008B0090"/>
    <w:rsid w:val="008C4B0E"/>
    <w:rsid w:val="008C4EED"/>
    <w:rsid w:val="008C5457"/>
    <w:rsid w:val="008D0CE0"/>
    <w:rsid w:val="008D6B4A"/>
    <w:rsid w:val="008D73AE"/>
    <w:rsid w:val="00900BD0"/>
    <w:rsid w:val="00901800"/>
    <w:rsid w:val="00925942"/>
    <w:rsid w:val="0094202D"/>
    <w:rsid w:val="00946C21"/>
    <w:rsid w:val="0097538D"/>
    <w:rsid w:val="009822A4"/>
    <w:rsid w:val="009B48F4"/>
    <w:rsid w:val="009B6991"/>
    <w:rsid w:val="009C7A8F"/>
    <w:rsid w:val="009D20A4"/>
    <w:rsid w:val="009D3339"/>
    <w:rsid w:val="009D632D"/>
    <w:rsid w:val="009F2B55"/>
    <w:rsid w:val="00A16687"/>
    <w:rsid w:val="00A242DA"/>
    <w:rsid w:val="00A43361"/>
    <w:rsid w:val="00A43BF1"/>
    <w:rsid w:val="00A667D3"/>
    <w:rsid w:val="00A73668"/>
    <w:rsid w:val="00A75A28"/>
    <w:rsid w:val="00A810D6"/>
    <w:rsid w:val="00A936B8"/>
    <w:rsid w:val="00A952BE"/>
    <w:rsid w:val="00AA0259"/>
    <w:rsid w:val="00AA422C"/>
    <w:rsid w:val="00AB5E17"/>
    <w:rsid w:val="00AD24E8"/>
    <w:rsid w:val="00AD4EE8"/>
    <w:rsid w:val="00AE1EC7"/>
    <w:rsid w:val="00AE6E54"/>
    <w:rsid w:val="00AF0260"/>
    <w:rsid w:val="00B10869"/>
    <w:rsid w:val="00B2071A"/>
    <w:rsid w:val="00B21FC8"/>
    <w:rsid w:val="00B31696"/>
    <w:rsid w:val="00B554B1"/>
    <w:rsid w:val="00B60651"/>
    <w:rsid w:val="00B610A0"/>
    <w:rsid w:val="00B74A63"/>
    <w:rsid w:val="00BA073F"/>
    <w:rsid w:val="00BB7B71"/>
    <w:rsid w:val="00BE47A5"/>
    <w:rsid w:val="00BF0126"/>
    <w:rsid w:val="00C040AC"/>
    <w:rsid w:val="00C13D00"/>
    <w:rsid w:val="00C57964"/>
    <w:rsid w:val="00C720E5"/>
    <w:rsid w:val="00C72FC3"/>
    <w:rsid w:val="00C8395C"/>
    <w:rsid w:val="00C96E3D"/>
    <w:rsid w:val="00CD1CDB"/>
    <w:rsid w:val="00CE21A1"/>
    <w:rsid w:val="00D00D79"/>
    <w:rsid w:val="00D05C4B"/>
    <w:rsid w:val="00D102C5"/>
    <w:rsid w:val="00D102DA"/>
    <w:rsid w:val="00D1764D"/>
    <w:rsid w:val="00D2277F"/>
    <w:rsid w:val="00D4373A"/>
    <w:rsid w:val="00D456B5"/>
    <w:rsid w:val="00D504D5"/>
    <w:rsid w:val="00D60976"/>
    <w:rsid w:val="00D76141"/>
    <w:rsid w:val="00D8494F"/>
    <w:rsid w:val="00D87C42"/>
    <w:rsid w:val="00D95F56"/>
    <w:rsid w:val="00DA5C07"/>
    <w:rsid w:val="00DB23EB"/>
    <w:rsid w:val="00DB3979"/>
    <w:rsid w:val="00DB3F92"/>
    <w:rsid w:val="00DC0FAE"/>
    <w:rsid w:val="00DD0CC3"/>
    <w:rsid w:val="00DD3622"/>
    <w:rsid w:val="00DD3EC5"/>
    <w:rsid w:val="00DE7031"/>
    <w:rsid w:val="00DF0475"/>
    <w:rsid w:val="00DF0986"/>
    <w:rsid w:val="00E034EE"/>
    <w:rsid w:val="00E46279"/>
    <w:rsid w:val="00E67603"/>
    <w:rsid w:val="00E742FF"/>
    <w:rsid w:val="00E96FE8"/>
    <w:rsid w:val="00EA0782"/>
    <w:rsid w:val="00EA1787"/>
    <w:rsid w:val="00EC3239"/>
    <w:rsid w:val="00ED212C"/>
    <w:rsid w:val="00F14802"/>
    <w:rsid w:val="00F1793A"/>
    <w:rsid w:val="00F251C6"/>
    <w:rsid w:val="00F30851"/>
    <w:rsid w:val="00F62372"/>
    <w:rsid w:val="00F91575"/>
    <w:rsid w:val="00F93129"/>
    <w:rsid w:val="00FB37DC"/>
    <w:rsid w:val="00FB6F17"/>
    <w:rsid w:val="00FC6E9D"/>
    <w:rsid w:val="00FE5696"/>
    <w:rsid w:val="00FF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FBCADF20-99DE-497F-BF34-9D80A1EAD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sz w:val="28"/>
      <w:lang w:val="uk-UA"/>
    </w:rPr>
  </w:style>
  <w:style w:type="paragraph" w:styleId="1">
    <w:name w:val="heading 1"/>
    <w:basedOn w:val="a"/>
    <w:next w:val="a"/>
    <w:link w:val="10"/>
    <w:qFormat/>
    <w:pPr>
      <w:suppressAutoHyphens/>
      <w:spacing w:line="336" w:lineRule="auto"/>
      <w:jc w:val="center"/>
      <w:outlineLvl w:val="0"/>
    </w:pPr>
    <w:rPr>
      <w:b/>
      <w:caps/>
      <w:kern w:val="28"/>
    </w:rPr>
  </w:style>
  <w:style w:type="paragraph" w:styleId="2">
    <w:name w:val="heading 2"/>
    <w:basedOn w:val="a"/>
    <w:next w:val="a"/>
    <w:qFormat/>
    <w:pPr>
      <w:suppressAutoHyphens/>
      <w:spacing w:line="336" w:lineRule="auto"/>
      <w:ind w:left="851"/>
      <w:outlineLvl w:val="1"/>
    </w:pPr>
    <w:rPr>
      <w:b/>
    </w:rPr>
  </w:style>
  <w:style w:type="paragraph" w:styleId="3">
    <w:name w:val="heading 3"/>
    <w:basedOn w:val="a"/>
    <w:next w:val="a"/>
    <w:qFormat/>
    <w:pPr>
      <w:suppressAutoHyphens/>
      <w:spacing w:line="336" w:lineRule="auto"/>
      <w:ind w:left="851"/>
      <w:outlineLvl w:val="2"/>
    </w:pPr>
    <w:rPr>
      <w:b/>
    </w:rPr>
  </w:style>
  <w:style w:type="paragraph" w:styleId="4">
    <w:name w:val="heading 4"/>
    <w:basedOn w:val="a"/>
    <w:next w:val="a"/>
    <w:qFormat/>
    <w:pPr>
      <w:suppressAutoHyphens/>
      <w:spacing w:line="336" w:lineRule="auto"/>
      <w:jc w:val="center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20A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153"/>
        <w:tab w:val="right" w:pos="8306"/>
      </w:tabs>
    </w:pPr>
  </w:style>
  <w:style w:type="paragraph" w:styleId="a4">
    <w:name w:val="caption"/>
    <w:basedOn w:val="a"/>
    <w:next w:val="a"/>
    <w:qFormat/>
    <w:pPr>
      <w:suppressAutoHyphens/>
      <w:spacing w:line="336" w:lineRule="auto"/>
      <w:jc w:val="center"/>
    </w:pPr>
  </w:style>
  <w:style w:type="paragraph" w:styleId="a5">
    <w:name w:val="footer"/>
    <w:basedOn w:val="a"/>
    <w:semiHidden/>
    <w:pPr>
      <w:tabs>
        <w:tab w:val="center" w:pos="4153"/>
        <w:tab w:val="right" w:pos="8306"/>
      </w:tabs>
    </w:pPr>
  </w:style>
  <w:style w:type="character" w:styleId="a6">
    <w:name w:val="page number"/>
    <w:basedOn w:val="a0"/>
    <w:rPr>
      <w:rFonts w:ascii="Times New Roman" w:hAnsi="Times New Roman"/>
      <w:noProof w:val="0"/>
      <w:lang w:val="uk-UA"/>
    </w:rPr>
  </w:style>
  <w:style w:type="paragraph" w:styleId="11">
    <w:name w:val="toc 1"/>
    <w:basedOn w:val="a"/>
    <w:next w:val="a"/>
    <w:autoRedefine/>
    <w:uiPriority w:val="39"/>
    <w:rsid w:val="00AF0260"/>
    <w:pPr>
      <w:tabs>
        <w:tab w:val="left" w:pos="880"/>
        <w:tab w:val="right" w:leader="dot" w:pos="9781"/>
      </w:tabs>
      <w:spacing w:line="336" w:lineRule="auto"/>
      <w:ind w:right="-114"/>
      <w:jc w:val="left"/>
    </w:pPr>
    <w:rPr>
      <w:caps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9355"/>
      </w:tabs>
      <w:spacing w:line="336" w:lineRule="auto"/>
      <w:ind w:left="284" w:right="851"/>
      <w:jc w:val="left"/>
    </w:pPr>
  </w:style>
  <w:style w:type="paragraph" w:styleId="30">
    <w:name w:val="toc 3"/>
    <w:basedOn w:val="a"/>
    <w:next w:val="a"/>
    <w:autoRedefine/>
    <w:uiPriority w:val="39"/>
    <w:pPr>
      <w:tabs>
        <w:tab w:val="right" w:leader="dot" w:pos="9355"/>
      </w:tabs>
      <w:spacing w:line="336" w:lineRule="auto"/>
      <w:ind w:left="567" w:right="851"/>
      <w:jc w:val="left"/>
    </w:pPr>
  </w:style>
  <w:style w:type="paragraph" w:styleId="40">
    <w:name w:val="toc 4"/>
    <w:basedOn w:val="a"/>
    <w:next w:val="a"/>
    <w:autoRedefine/>
    <w:semiHidden/>
    <w:pPr>
      <w:tabs>
        <w:tab w:val="right" w:leader="dot" w:pos="9356"/>
      </w:tabs>
      <w:spacing w:line="336" w:lineRule="auto"/>
      <w:ind w:left="284" w:right="851"/>
      <w:jc w:val="left"/>
    </w:pPr>
  </w:style>
  <w:style w:type="paragraph" w:styleId="a7">
    <w:name w:val="Body Text"/>
    <w:basedOn w:val="a"/>
    <w:semiHidden/>
    <w:pPr>
      <w:spacing w:line="336" w:lineRule="auto"/>
      <w:ind w:firstLine="851"/>
    </w:pPr>
  </w:style>
  <w:style w:type="paragraph" w:customStyle="1" w:styleId="a8">
    <w:name w:val="Переменные"/>
    <w:basedOn w:val="a7"/>
    <w:pPr>
      <w:tabs>
        <w:tab w:val="left" w:pos="482"/>
      </w:tabs>
      <w:ind w:left="482" w:hanging="482"/>
    </w:pPr>
  </w:style>
  <w:style w:type="paragraph" w:styleId="a9">
    <w:name w:val="Document Map"/>
    <w:basedOn w:val="a"/>
    <w:semiHidden/>
    <w:pPr>
      <w:shd w:val="clear" w:color="auto" w:fill="000080"/>
    </w:pPr>
    <w:rPr>
      <w:sz w:val="24"/>
    </w:rPr>
  </w:style>
  <w:style w:type="paragraph" w:customStyle="1" w:styleId="aa">
    <w:name w:val="Формула"/>
    <w:basedOn w:val="a7"/>
    <w:pPr>
      <w:tabs>
        <w:tab w:val="center" w:pos="4536"/>
        <w:tab w:val="right" w:pos="9356"/>
      </w:tabs>
      <w:ind w:firstLine="0"/>
    </w:pPr>
  </w:style>
  <w:style w:type="paragraph" w:styleId="ab">
    <w:name w:val="List Paragraph"/>
    <w:basedOn w:val="a"/>
    <w:uiPriority w:val="1"/>
    <w:qFormat/>
    <w:rsid w:val="00D60976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c">
    <w:name w:val="Balloon Text"/>
    <w:basedOn w:val="a"/>
    <w:link w:val="ad"/>
    <w:uiPriority w:val="99"/>
    <w:semiHidden/>
    <w:unhideWhenUsed/>
    <w:rsid w:val="00D60976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60976"/>
    <w:rPr>
      <w:rFonts w:ascii="Tahoma" w:hAnsi="Tahoma" w:cs="Tahoma"/>
      <w:sz w:val="16"/>
      <w:szCs w:val="16"/>
      <w:lang w:val="uk-UA"/>
    </w:rPr>
  </w:style>
  <w:style w:type="character" w:customStyle="1" w:styleId="10">
    <w:name w:val="Заголовок 1 Знак"/>
    <w:basedOn w:val="a0"/>
    <w:link w:val="1"/>
    <w:rsid w:val="00D60976"/>
    <w:rPr>
      <w:b/>
      <w:caps/>
      <w:kern w:val="28"/>
      <w:sz w:val="28"/>
      <w:lang w:val="uk-UA"/>
    </w:rPr>
  </w:style>
  <w:style w:type="paragraph" w:styleId="ae">
    <w:name w:val="Normal (Web)"/>
    <w:basedOn w:val="a"/>
    <w:uiPriority w:val="99"/>
    <w:unhideWhenUsed/>
    <w:rsid w:val="00D60976"/>
    <w:pPr>
      <w:spacing w:before="100" w:beforeAutospacing="1" w:after="100" w:afterAutospacing="1"/>
      <w:jc w:val="left"/>
    </w:pPr>
    <w:rPr>
      <w:sz w:val="24"/>
      <w:szCs w:val="24"/>
      <w:lang w:val="ru-RU"/>
    </w:rPr>
  </w:style>
  <w:style w:type="character" w:customStyle="1" w:styleId="apple-converted-space">
    <w:name w:val="apple-converted-space"/>
    <w:basedOn w:val="a0"/>
    <w:rsid w:val="00D60976"/>
  </w:style>
  <w:style w:type="character" w:styleId="af">
    <w:name w:val="Hyperlink"/>
    <w:basedOn w:val="a0"/>
    <w:uiPriority w:val="99"/>
    <w:unhideWhenUsed/>
    <w:rsid w:val="00D60976"/>
    <w:rPr>
      <w:color w:val="0000FF"/>
      <w:u w:val="single"/>
    </w:rPr>
  </w:style>
  <w:style w:type="table" w:styleId="af0">
    <w:name w:val="Table Grid"/>
    <w:basedOn w:val="a1"/>
    <w:uiPriority w:val="59"/>
    <w:rsid w:val="00F179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ranslate">
    <w:name w:val="notranslate"/>
    <w:basedOn w:val="a0"/>
    <w:rsid w:val="00FB6F17"/>
  </w:style>
  <w:style w:type="paragraph" w:styleId="af1">
    <w:name w:val="Title"/>
    <w:basedOn w:val="a"/>
    <w:link w:val="af2"/>
    <w:qFormat/>
    <w:rsid w:val="0075086C"/>
    <w:pPr>
      <w:jc w:val="center"/>
    </w:pPr>
    <w:rPr>
      <w:sz w:val="32"/>
      <w:szCs w:val="24"/>
    </w:rPr>
  </w:style>
  <w:style w:type="character" w:customStyle="1" w:styleId="af2">
    <w:name w:val="Название Знак"/>
    <w:basedOn w:val="a0"/>
    <w:link w:val="af1"/>
    <w:rsid w:val="0075086C"/>
    <w:rPr>
      <w:sz w:val="32"/>
      <w:szCs w:val="24"/>
      <w:lang w:val="uk-UA"/>
    </w:rPr>
  </w:style>
  <w:style w:type="paragraph" w:customStyle="1" w:styleId="af3">
    <w:name w:val="Чертежный"/>
    <w:uiPriority w:val="99"/>
    <w:rsid w:val="0075086C"/>
    <w:pPr>
      <w:autoSpaceDE w:val="0"/>
      <w:autoSpaceDN w:val="0"/>
      <w:jc w:val="both"/>
    </w:pPr>
    <w:rPr>
      <w:rFonts w:ascii="ISOCPEUR" w:hAnsi="ISOCPEUR" w:cs="ISOCPEUR"/>
      <w:i/>
      <w:iCs/>
      <w:sz w:val="28"/>
      <w:szCs w:val="28"/>
      <w:lang w:val="uk-UA" w:eastAsia="uk-UA"/>
    </w:rPr>
  </w:style>
  <w:style w:type="character" w:customStyle="1" w:styleId="hpsatn">
    <w:name w:val="hps atn"/>
    <w:basedOn w:val="a0"/>
    <w:rsid w:val="0075086C"/>
  </w:style>
  <w:style w:type="character" w:customStyle="1" w:styleId="hps">
    <w:name w:val="hps"/>
    <w:basedOn w:val="a0"/>
    <w:rsid w:val="0075086C"/>
  </w:style>
  <w:style w:type="character" w:customStyle="1" w:styleId="atn">
    <w:name w:val="atn"/>
    <w:basedOn w:val="a0"/>
    <w:rsid w:val="00297828"/>
  </w:style>
  <w:style w:type="character" w:styleId="af4">
    <w:name w:val="FollowedHyperlink"/>
    <w:basedOn w:val="a0"/>
    <w:uiPriority w:val="99"/>
    <w:semiHidden/>
    <w:unhideWhenUsed/>
    <w:rsid w:val="00297828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D176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1764D"/>
    <w:rPr>
      <w:rFonts w:ascii="Courier New" w:hAnsi="Courier New" w:cs="Courier New"/>
    </w:rPr>
  </w:style>
  <w:style w:type="character" w:customStyle="1" w:styleId="50">
    <w:name w:val="Заголовок 5 Знак"/>
    <w:basedOn w:val="a0"/>
    <w:link w:val="5"/>
    <w:uiPriority w:val="9"/>
    <w:semiHidden/>
    <w:rsid w:val="009D20A4"/>
    <w:rPr>
      <w:rFonts w:asciiTheme="majorHAnsi" w:eastAsiaTheme="majorEastAsia" w:hAnsiTheme="majorHAnsi" w:cstheme="majorBidi"/>
      <w:color w:val="243F60" w:themeColor="accent1" w:themeShade="7F"/>
      <w:sz w:val="28"/>
      <w:lang w:val="uk-UA"/>
    </w:rPr>
  </w:style>
  <w:style w:type="paragraph" w:styleId="af5">
    <w:name w:val="TOC Heading"/>
    <w:basedOn w:val="1"/>
    <w:next w:val="a"/>
    <w:uiPriority w:val="39"/>
    <w:unhideWhenUsed/>
    <w:qFormat/>
    <w:rsid w:val="007A27F0"/>
    <w:pPr>
      <w:keepNext/>
      <w:keepLines/>
      <w:suppressAutoHyphens w:val="0"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ru-RU"/>
    </w:rPr>
  </w:style>
  <w:style w:type="character" w:customStyle="1" w:styleId="shorttext">
    <w:name w:val="short_text"/>
    <w:rsid w:val="00DB3F92"/>
  </w:style>
  <w:style w:type="character" w:customStyle="1" w:styleId="cinclude">
    <w:name w:val="cinclude"/>
    <w:basedOn w:val="a0"/>
    <w:rsid w:val="005D4D93"/>
  </w:style>
  <w:style w:type="character" w:customStyle="1" w:styleId="cincfile">
    <w:name w:val="cincfile"/>
    <w:basedOn w:val="a0"/>
    <w:rsid w:val="005D4D93"/>
  </w:style>
  <w:style w:type="character" w:customStyle="1" w:styleId="kw">
    <w:name w:val="kw"/>
    <w:basedOn w:val="a0"/>
    <w:rsid w:val="005D4D93"/>
  </w:style>
  <w:style w:type="character" w:customStyle="1" w:styleId="val">
    <w:name w:val="val"/>
    <w:basedOn w:val="a0"/>
    <w:rsid w:val="005D4D93"/>
  </w:style>
  <w:style w:type="character" w:customStyle="1" w:styleId="comm">
    <w:name w:val="comm"/>
    <w:basedOn w:val="a0"/>
    <w:rsid w:val="005D4D93"/>
  </w:style>
  <w:style w:type="character" w:styleId="HTML1">
    <w:name w:val="HTML Code"/>
    <w:basedOn w:val="a0"/>
    <w:uiPriority w:val="99"/>
    <w:semiHidden/>
    <w:unhideWhenUsed/>
    <w:rsid w:val="00F91575"/>
    <w:rPr>
      <w:rFonts w:ascii="Courier New" w:eastAsia="Times New Roman" w:hAnsi="Courier New" w:cs="Courier New"/>
      <w:sz w:val="20"/>
      <w:szCs w:val="20"/>
    </w:rPr>
  </w:style>
  <w:style w:type="character" w:styleId="HTML2">
    <w:name w:val="HTML Variable"/>
    <w:basedOn w:val="a0"/>
    <w:uiPriority w:val="99"/>
    <w:semiHidden/>
    <w:unhideWhenUsed/>
    <w:rsid w:val="00F91575"/>
    <w:rPr>
      <w:i/>
      <w:iCs/>
    </w:rPr>
  </w:style>
  <w:style w:type="table" w:customStyle="1" w:styleId="TableNormal">
    <w:name w:val="Table Normal"/>
    <w:uiPriority w:val="2"/>
    <w:semiHidden/>
    <w:unhideWhenUsed/>
    <w:qFormat/>
    <w:rsid w:val="00CD1CDB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D1CDB"/>
    <w:pPr>
      <w:widowControl w:val="0"/>
      <w:autoSpaceDE w:val="0"/>
      <w:autoSpaceDN w:val="0"/>
      <w:spacing w:line="310" w:lineRule="exact"/>
      <w:ind w:left="528"/>
      <w:jc w:val="center"/>
    </w:pPr>
    <w:rPr>
      <w:sz w:val="22"/>
      <w:szCs w:val="22"/>
      <w:lang w:val="en-US" w:eastAsia="en-US"/>
    </w:rPr>
  </w:style>
  <w:style w:type="table" w:customStyle="1" w:styleId="TableNormal1">
    <w:name w:val="Table Normal1"/>
    <w:uiPriority w:val="2"/>
    <w:semiHidden/>
    <w:unhideWhenUsed/>
    <w:qFormat/>
    <w:rsid w:val="005156E6"/>
    <w:pPr>
      <w:widowControl w:val="0"/>
      <w:autoSpaceDE w:val="0"/>
      <w:autoSpaceDN w:val="0"/>
    </w:pPr>
    <w:rPr>
      <w:rFonts w:ascii="Calibri" w:eastAsia="Calibri" w:hAnsi="Calibr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26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0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26425">
                  <w:marLeft w:val="0"/>
                  <w:marRight w:val="0"/>
                  <w:marTop w:val="0"/>
                  <w:marBottom w:val="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98836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35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952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5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10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62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4" w:color="CCCCCC"/>
                            <w:bottom w:val="single" w:sz="6" w:space="0" w:color="CCCCCC"/>
                            <w:right w:val="single" w:sz="6" w:space="4" w:color="CCCCCC"/>
                          </w:divBdr>
                          <w:divsChild>
                            <w:div w:id="65714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55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179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542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973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727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062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386084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104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888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94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91;&#1095;&#1077;&#1073;&#1072;\&#1072;&#1088;&#1093;&#1080;&#1090;&#1077;&#1082;&#1090;&#1091;&#1088;&#1072;\&#1087;&#1088;2\15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BF40E8-09B4-4504-BAF7-443E6A8D1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15.DOT</Template>
  <TotalTime>980</TotalTime>
  <Pages>43</Pages>
  <Words>3425</Words>
  <Characters>19524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22904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Иванченко</dc:creator>
  <cp:lastModifiedBy>Admin</cp:lastModifiedBy>
  <cp:revision>44</cp:revision>
  <cp:lastPrinted>2018-05-21T21:11:00Z</cp:lastPrinted>
  <dcterms:created xsi:type="dcterms:W3CDTF">2018-05-06T16:44:00Z</dcterms:created>
  <dcterms:modified xsi:type="dcterms:W3CDTF">2018-05-21T21:17:00Z</dcterms:modified>
</cp:coreProperties>
</file>